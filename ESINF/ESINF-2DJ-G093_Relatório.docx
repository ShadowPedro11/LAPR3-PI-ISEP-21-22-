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C5AD7" w14:textId="755D92D2" w:rsidR="00D077E9" w:rsidRPr="004F0028" w:rsidRDefault="00C60832" w:rsidP="00D70D02">
      <w:pPr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00BED11C" wp14:editId="19D235DB">
                <wp:simplePos x="0" y="0"/>
                <wp:positionH relativeFrom="column">
                  <wp:posOffset>-197753</wp:posOffset>
                </wp:positionH>
                <wp:positionV relativeFrom="page">
                  <wp:posOffset>936434</wp:posOffset>
                </wp:positionV>
                <wp:extent cx="3938905" cy="8967730"/>
                <wp:effectExtent l="0" t="0" r="4445" b="508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967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tângulo 3" style="position:absolute;margin-left:-15.55pt;margin-top:73.75pt;width:310.15pt;height:706.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tângulo branco para o texto na capa" o:spid="_x0000_s1026" fillcolor="white [3212]" stroked="f" strokeweight="2pt" w14:anchorId="16B128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">
                <w10:wrap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5EEF289" wp14:editId="0B679198">
            <wp:simplePos x="0" y="0"/>
            <wp:positionH relativeFrom="column">
              <wp:posOffset>-2620309</wp:posOffset>
            </wp:positionH>
            <wp:positionV relativeFrom="paragraph">
              <wp:posOffset>-1017234</wp:posOffset>
            </wp:positionV>
            <wp:extent cx="10165977" cy="6774954"/>
            <wp:effectExtent l="0" t="0" r="6985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5977" cy="677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90"/>
      </w:tblGrid>
      <w:tr w:rsidR="00D077E9" w:rsidRPr="004F0028" w14:paraId="41952E37" w14:textId="77777777" w:rsidTr="40F1592C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965AC6B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61949053" wp14:editId="55CE2347">
                      <wp:extent cx="3740601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40601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E0A88E" w14:textId="5AAF023C" w:rsidR="00C60832" w:rsidRPr="00C60832" w:rsidRDefault="00D077E9" w:rsidP="00C60832">
                                  <w:pPr>
                                    <w:pStyle w:val="Ttulo"/>
                                    <w:rPr>
                                      <w:sz w:val="48"/>
                                      <w:szCs w:val="40"/>
                                    </w:rPr>
                                  </w:pPr>
                                  <w:r w:rsidRPr="00C60832">
                                    <w:rPr>
                                      <w:sz w:val="48"/>
                                      <w:szCs w:val="40"/>
                                      <w:lang w:val="pt-BR" w:bidi="pt-BR"/>
                                    </w:rPr>
                                    <w:t>RELATÓRIO</w:t>
                                  </w:r>
                                  <w:r w:rsidR="00C60832" w:rsidRPr="00C60832">
                                    <w:rPr>
                                      <w:sz w:val="48"/>
                                      <w:szCs w:val="40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C60832" w:rsidRPr="00C60832">
                                    <w:rPr>
                                      <w:sz w:val="48"/>
                                      <w:szCs w:val="40"/>
                                    </w:rPr>
                                    <w:t>ESINF</w:t>
                                  </w:r>
                                </w:p>
                                <w:p w14:paraId="4ABA77A3" w14:textId="2041AC70" w:rsidR="00C60832" w:rsidRDefault="00C60832" w:rsidP="00C60832">
                                  <w:pPr>
                                    <w:pStyle w:val="Ttulo"/>
                                    <w:rPr>
                                      <w:sz w:val="48"/>
                                      <w:szCs w:val="40"/>
                                    </w:rPr>
                                  </w:pPr>
                                  <w:r w:rsidRPr="00C60832">
                                    <w:rPr>
                                      <w:sz w:val="48"/>
                                      <w:szCs w:val="40"/>
                                    </w:rPr>
                                    <w:t xml:space="preserve">Projeto Integrador </w:t>
                                  </w:r>
                                </w:p>
                                <w:p w14:paraId="1280F731" w14:textId="63FB51E8" w:rsidR="00C60832" w:rsidRPr="00C60832" w:rsidRDefault="00C60832" w:rsidP="00C60832">
                                  <w:pPr>
                                    <w:pStyle w:val="Ttulo"/>
                                    <w:rPr>
                                      <w:sz w:val="48"/>
                                      <w:szCs w:val="40"/>
                                      <w:lang w:val="pt-BR" w:bidi="pt-BR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0"/>
                                    </w:rPr>
                                    <w:t>2022/2023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9490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94.5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" filled="f" stroked="f" strokeweight=".5pt">
                      <v:textbox>
                        <w:txbxContent>
                          <w:p w14:paraId="19E0A88E" w14:textId="5AAF023C" w:rsidR="00C60832" w:rsidRPr="00C60832" w:rsidRDefault="00D077E9" w:rsidP="00C60832">
                            <w:pPr>
                              <w:pStyle w:val="Ttulo"/>
                              <w:rPr>
                                <w:sz w:val="48"/>
                                <w:szCs w:val="40"/>
                              </w:rPr>
                            </w:pPr>
                            <w:r w:rsidRPr="00C60832">
                              <w:rPr>
                                <w:sz w:val="48"/>
                                <w:szCs w:val="40"/>
                                <w:lang w:val="pt-BR" w:bidi="pt-BR"/>
                              </w:rPr>
                              <w:t>RELATÓRIO</w:t>
                            </w:r>
                            <w:r w:rsidR="00C60832" w:rsidRPr="00C60832">
                              <w:rPr>
                                <w:sz w:val="48"/>
                                <w:szCs w:val="40"/>
                                <w:lang w:val="pt-BR" w:bidi="pt-BR"/>
                              </w:rPr>
                              <w:t xml:space="preserve"> </w:t>
                            </w:r>
                            <w:r w:rsidR="00C60832" w:rsidRPr="00C60832">
                              <w:rPr>
                                <w:sz w:val="48"/>
                                <w:szCs w:val="40"/>
                              </w:rPr>
                              <w:t>ESINF</w:t>
                            </w:r>
                          </w:p>
                          <w:p w14:paraId="4ABA77A3" w14:textId="2041AC70" w:rsidR="00C60832" w:rsidRDefault="00C60832" w:rsidP="00C60832">
                            <w:pPr>
                              <w:pStyle w:val="Ttulo"/>
                              <w:rPr>
                                <w:sz w:val="48"/>
                                <w:szCs w:val="40"/>
                              </w:rPr>
                            </w:pPr>
                            <w:r w:rsidRPr="00C60832">
                              <w:rPr>
                                <w:sz w:val="48"/>
                                <w:szCs w:val="40"/>
                              </w:rPr>
                              <w:t xml:space="preserve">Projeto Integrador </w:t>
                            </w:r>
                          </w:p>
                          <w:p w14:paraId="1280F731" w14:textId="63FB51E8" w:rsidR="00C60832" w:rsidRPr="00C60832" w:rsidRDefault="00C60832" w:rsidP="00C60832">
                            <w:pPr>
                              <w:pStyle w:val="Ttulo"/>
                              <w:rPr>
                                <w:sz w:val="48"/>
                                <w:szCs w:val="40"/>
                                <w:lang w:val="pt-BR" w:bidi="pt-BR"/>
                              </w:rPr>
                            </w:pPr>
                            <w:r>
                              <w:rPr>
                                <w:sz w:val="48"/>
                                <w:szCs w:val="40"/>
                              </w:rPr>
                              <w:t>2022/2023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C945531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73F90B3B" wp14:editId="3430CA59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09.5pt,0" w14:anchorId="3B66DE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04377B68" w14:textId="77777777" w:rsidTr="40F1592C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1ABFA9" w14:textId="51BB610C" w:rsidR="00D077E9" w:rsidRPr="004F0028" w:rsidRDefault="00D077E9" w:rsidP="40F1592C">
            <w:pPr>
              <w:rPr>
                <w:noProof/>
                <w:lang w:val="pt-BR"/>
              </w:rPr>
            </w:pPr>
          </w:p>
        </w:tc>
      </w:tr>
      <w:tr w:rsidR="00D077E9" w:rsidRPr="004F0028" w14:paraId="5C3C4874" w14:textId="77777777" w:rsidTr="40F1592C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3525F437100C456A8968D7087FB1DAD9"/>
              </w:placeholder>
              <w15:appearance w15:val="hidden"/>
            </w:sdtPr>
            <w:sdtEndPr/>
            <w:sdtContent>
              <w:p w14:paraId="5F86036B" w14:textId="1461F7A3" w:rsidR="00D077E9" w:rsidRPr="004F0028" w:rsidRDefault="004F0028" w:rsidP="00C60832">
                <w:pPr>
                  <w:rPr>
                    <w:lang w:val="pt-BR"/>
                  </w:rPr>
                </w:pPr>
                <w:r w:rsidRPr="40F1592C">
                  <w:rPr>
                    <w:rStyle w:val="SubttuloCarter"/>
                    <w:b w:val="0"/>
                    <w:bCs w:val="0"/>
                    <w:lang w:val="pt-BR" w:bidi="pt-BR"/>
                  </w:rPr>
                  <w:fldChar w:fldCharType="begin"/>
                </w:r>
                <w:r w:rsidRPr="40F1592C">
                  <w:rPr>
                    <w:rStyle w:val="SubttuloCarter"/>
                    <w:b w:val="0"/>
                    <w:bCs w:val="0"/>
                    <w:lang w:val="pt-BR" w:bidi="pt-BR"/>
                  </w:rPr>
                  <w:instrText xml:space="preserve"> DATE  \@ "d' de 'MMMM"  \* MERGEFORMAT </w:instrText>
                </w:r>
                <w:r w:rsidRPr="40F1592C">
                  <w:rPr>
                    <w:rStyle w:val="SubttuloCarter"/>
                    <w:b w:val="0"/>
                    <w:bCs w:val="0"/>
                    <w:lang w:val="pt-BR" w:bidi="pt-BR"/>
                  </w:rPr>
                  <w:fldChar w:fldCharType="separate"/>
                </w:r>
                <w:r w:rsidR="00EC09C6" w:rsidRPr="00EC09C6">
                  <w:rPr>
                    <w:rStyle w:val="SubttuloCarter"/>
                    <w:b w:val="0"/>
                    <w:bCs w:val="0"/>
                    <w:noProof/>
                  </w:rPr>
                  <w:t>4 de dezembro</w:t>
                </w:r>
                <w:r w:rsidRPr="40F1592C">
                  <w:rPr>
                    <w:rStyle w:val="SubttuloCarter"/>
                    <w:b w:val="0"/>
                    <w:bCs w:val="0"/>
                    <w:lang w:val="pt-BR" w:bidi="pt-BR"/>
                  </w:rPr>
                  <w:fldChar w:fldCharType="end"/>
                </w:r>
              </w:p>
            </w:sdtContent>
          </w:sdt>
          <w:p w14:paraId="333E1A61" w14:textId="77777777" w:rsidR="00D077E9" w:rsidRPr="004F0028" w:rsidRDefault="00D077E9" w:rsidP="40F1592C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4ECF922C" wp14:editId="0C2773A9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6265C7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7086D466" w14:textId="77777777" w:rsidR="00D077E9" w:rsidRPr="004F0028" w:rsidRDefault="00D077E9" w:rsidP="40F1592C">
            <w:pPr>
              <w:rPr>
                <w:noProof/>
                <w:sz w:val="10"/>
                <w:szCs w:val="10"/>
                <w:lang w:val="pt-BR"/>
              </w:rPr>
            </w:pPr>
          </w:p>
          <w:p w14:paraId="7F8F5319" w14:textId="77777777" w:rsidR="00D077E9" w:rsidRPr="004F0028" w:rsidRDefault="00D077E9" w:rsidP="40F1592C">
            <w:pPr>
              <w:rPr>
                <w:noProof/>
                <w:sz w:val="10"/>
                <w:szCs w:val="10"/>
                <w:lang w:val="pt-BR"/>
              </w:rPr>
            </w:pPr>
          </w:p>
          <w:p w14:paraId="6D522B1F" w14:textId="77777777" w:rsidR="00C60832" w:rsidRDefault="00C60832" w:rsidP="00C60832">
            <w:r>
              <w:t xml:space="preserve">JOSÉ GOUVEIA - 1211089 </w:t>
            </w:r>
          </w:p>
          <w:p w14:paraId="2217A8B0" w14:textId="77777777" w:rsidR="00C60832" w:rsidRDefault="00C60832" w:rsidP="00C60832">
            <w:r>
              <w:t xml:space="preserve">PEDRO PEREIRA – 1211131 </w:t>
            </w:r>
          </w:p>
          <w:p w14:paraId="5BEEBE52" w14:textId="77777777" w:rsidR="00C60832" w:rsidRDefault="00C60832" w:rsidP="00C60832">
            <w:r>
              <w:t xml:space="preserve">TIAGO OLIVEIRA – 1211128 </w:t>
            </w:r>
          </w:p>
          <w:p w14:paraId="6356E9EC" w14:textId="77777777" w:rsidR="00C60832" w:rsidRDefault="00C60832" w:rsidP="00C60832">
            <w:r>
              <w:t xml:space="preserve">ALEXANDRE GERAÇÃO – 1211151 </w:t>
            </w:r>
          </w:p>
          <w:p w14:paraId="2599B37D" w14:textId="77777777" w:rsidR="00C60832" w:rsidRDefault="00C60832" w:rsidP="00C60832">
            <w:r>
              <w:t xml:space="preserve">RICARDO VENÂNCIO – 1210828 </w:t>
            </w:r>
          </w:p>
          <w:p w14:paraId="7D450777" w14:textId="1858E6C4" w:rsidR="00D077E9" w:rsidRPr="004F0028" w:rsidRDefault="00C60832" w:rsidP="40F1592C">
            <w:pPr>
              <w:rPr>
                <w:noProof/>
                <w:sz w:val="10"/>
                <w:szCs w:val="10"/>
                <w:lang w:val="pt-BR"/>
              </w:rPr>
            </w:pPr>
            <w:r>
              <w:t>DIOGO CARVALHO - 1200611</w:t>
            </w:r>
          </w:p>
        </w:tc>
      </w:tr>
    </w:tbl>
    <w:p w14:paraId="0FB47D75" w14:textId="50EE503B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71A589E" wp14:editId="6188C4A5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tângulo 2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retângulo colorido" o:spid="_x0000_s1026" fillcolor="#024f75 [3204]" stroked="f" w14:anchorId="767449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25AA13E6" w14:textId="70CA0BDF" w:rsidR="00C60832" w:rsidRPr="004F0028" w:rsidRDefault="00B30ED5" w:rsidP="00C60832">
      <w:pPr>
        <w:pStyle w:val="Ttulo1"/>
        <w:jc w:val="center"/>
        <w:rPr>
          <w:lang w:val="pt-BR"/>
        </w:rPr>
      </w:pPr>
      <w:bookmarkStart w:id="0" w:name="_Toc121089196"/>
      <w:r>
        <w:lastRenderedPageBreak/>
        <w:t>Í</w:t>
      </w:r>
      <w:r w:rsidR="00C60832">
        <w:t>ndice</w:t>
      </w:r>
      <w:bookmarkEnd w:id="0"/>
    </w:p>
    <w:p w14:paraId="5884FBDA" w14:textId="226FCCEE" w:rsidR="0087605E" w:rsidRDefault="0087605E" w:rsidP="00AB02A7">
      <w:pPr>
        <w:spacing w:after="200"/>
        <w:rPr>
          <w:lang w:val="pt-BR"/>
        </w:rPr>
      </w:pPr>
    </w:p>
    <w:p w14:paraId="361589BF" w14:textId="73524292" w:rsidR="00C60832" w:rsidRDefault="00C60832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8"/>
          <w:lang w:eastAsia="en-US"/>
        </w:rPr>
        <w:id w:val="1567062791"/>
        <w:docPartObj>
          <w:docPartGallery w:val="Table of Contents"/>
          <w:docPartUnique/>
        </w:docPartObj>
      </w:sdtPr>
      <w:sdtEndPr/>
      <w:sdtContent>
        <w:p w14:paraId="6F75CBD2" w14:textId="7533FFC2" w:rsidR="009D7950" w:rsidRDefault="009D7950">
          <w:pPr>
            <w:pStyle w:val="Cabealhodondice"/>
          </w:pPr>
          <w:r>
            <w:t>Conteúdo</w:t>
          </w:r>
        </w:p>
        <w:p w14:paraId="228FF56B" w14:textId="03B6686B" w:rsidR="00EB75FC" w:rsidRDefault="00CF4814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 w:rsidR="009D7950">
            <w:instrText>TOC \o "1-3" \h \z \u</w:instrText>
          </w:r>
          <w:r>
            <w:fldChar w:fldCharType="separate"/>
          </w:r>
          <w:hyperlink w:anchor="_Toc121089196" w:history="1">
            <w:r w:rsidR="00EB75FC" w:rsidRPr="00E11E8F">
              <w:rPr>
                <w:rStyle w:val="Hiperligao"/>
                <w:noProof/>
              </w:rPr>
              <w:t>Índice</w:t>
            </w:r>
            <w:r w:rsidR="00EB75FC">
              <w:rPr>
                <w:noProof/>
                <w:webHidden/>
              </w:rPr>
              <w:tab/>
            </w:r>
            <w:r w:rsidR="00EB75FC">
              <w:rPr>
                <w:noProof/>
                <w:webHidden/>
              </w:rPr>
              <w:fldChar w:fldCharType="begin"/>
            </w:r>
            <w:r w:rsidR="00EB75FC">
              <w:rPr>
                <w:noProof/>
                <w:webHidden/>
              </w:rPr>
              <w:instrText xml:space="preserve"> PAGEREF _Toc121089196 \h </w:instrText>
            </w:r>
            <w:r w:rsidR="00EB75FC">
              <w:rPr>
                <w:noProof/>
                <w:webHidden/>
              </w:rPr>
            </w:r>
            <w:r w:rsidR="00EB75FC">
              <w:rPr>
                <w:noProof/>
                <w:webHidden/>
              </w:rPr>
              <w:fldChar w:fldCharType="separate"/>
            </w:r>
            <w:r w:rsidR="00EB75FC">
              <w:rPr>
                <w:noProof/>
                <w:webHidden/>
              </w:rPr>
              <w:t>2</w:t>
            </w:r>
            <w:r w:rsidR="00EB75FC">
              <w:rPr>
                <w:noProof/>
                <w:webHidden/>
              </w:rPr>
              <w:fldChar w:fldCharType="end"/>
            </w:r>
          </w:hyperlink>
        </w:p>
        <w:p w14:paraId="07C6BCAD" w14:textId="42B273F6" w:rsidR="00EB75FC" w:rsidRDefault="00EB75FC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197" w:history="1">
            <w:r w:rsidRPr="00E11E8F">
              <w:rPr>
                <w:rStyle w:val="Hiperligao"/>
                <w:noProof/>
              </w:rPr>
              <w:t>US301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FDAB" w14:textId="51066989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198" w:history="1">
            <w:r w:rsidRPr="00E11E8F">
              <w:rPr>
                <w:rStyle w:val="Hiperligao"/>
                <w:noProof/>
              </w:rPr>
              <w:t>Load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06FE2" w14:textId="042A80B6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199" w:history="1">
            <w:r w:rsidRPr="00E11E8F">
              <w:rPr>
                <w:rStyle w:val="Hiperligao"/>
                <w:noProof/>
              </w:rPr>
              <w:t>Validate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22C4" w14:textId="7D592BD6" w:rsidR="00EB75FC" w:rsidRDefault="00EB75FC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0" w:history="1">
            <w:r w:rsidRPr="00E11E8F">
              <w:rPr>
                <w:rStyle w:val="Hiperligao"/>
                <w:noProof/>
              </w:rPr>
              <w:t>US302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A819" w14:textId="236D2865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1" w:history="1">
            <w:r w:rsidRPr="00E11E8F">
              <w:rPr>
                <w:rStyle w:val="Hiperligao"/>
                <w:noProof/>
              </w:rPr>
              <w:t>Conectividade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9A53" w14:textId="0D3093F8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2" w:history="1">
            <w:r w:rsidRPr="00E11E8F">
              <w:rPr>
                <w:rStyle w:val="Hiperligao"/>
                <w:noProof/>
              </w:rPr>
              <w:t>Número mínimo de 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5ACA" w14:textId="1FF5AA06" w:rsidR="00EB75FC" w:rsidRDefault="00EB75FC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3" w:history="1">
            <w:r w:rsidRPr="00E11E8F">
              <w:rPr>
                <w:rStyle w:val="Hiperligao"/>
                <w:noProof/>
              </w:rPr>
              <w:t>US303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BBF1" w14:textId="7377A551" w:rsidR="00EB75FC" w:rsidRDefault="00EB75FC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4" w:history="1">
            <w:r w:rsidRPr="00E11E8F">
              <w:rPr>
                <w:rStyle w:val="Hiperligao"/>
                <w:noProof/>
              </w:rPr>
              <w:t>US304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EE1C" w14:textId="79C92EA2" w:rsidR="00EB75FC" w:rsidRDefault="00EB75FC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5" w:history="1">
            <w:r w:rsidRPr="00E11E8F">
              <w:rPr>
                <w:rStyle w:val="Hiperligao"/>
                <w:noProof/>
              </w:rPr>
              <w:t>US305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6ED4" w14:textId="099FF2C4" w:rsidR="00EB75FC" w:rsidRDefault="00EB75FC">
          <w:pPr>
            <w:pStyle w:val="ndice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6" w:history="1">
            <w:r w:rsidRPr="00E11E8F">
              <w:rPr>
                <w:rStyle w:val="Hiperligao"/>
                <w:noProof/>
                <w:lang w:val="pt-BR"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9FDF" w14:textId="63469AA0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7" w:history="1">
            <w:r w:rsidRPr="00E11E8F">
              <w:rPr>
                <w:rStyle w:val="Hiperligao"/>
                <w:noProof/>
                <w:lang w:val="pt-BR"/>
              </w:rPr>
              <w:t>Breadth First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F438" w14:textId="00451349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8" w:history="1">
            <w:r w:rsidRPr="00E11E8F">
              <w:rPr>
                <w:rStyle w:val="Hiperligao"/>
                <w:noProof/>
              </w:rPr>
              <w:t>Depth First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E9C0" w14:textId="0CBDC9DA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09" w:history="1">
            <w:r w:rsidRPr="00E11E8F">
              <w:rPr>
                <w:rStyle w:val="Hiperligao"/>
                <w:noProof/>
              </w:rPr>
              <w:t>All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49AE" w14:textId="2FE49B31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0" w:history="1">
            <w:r w:rsidRPr="00E11E8F">
              <w:rPr>
                <w:rStyle w:val="Hiperligao"/>
                <w:noProof/>
              </w:rPr>
              <w:t>Shortest Path Dijkstra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A9DBC" w14:textId="6730CDE9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1" w:history="1">
            <w:r w:rsidRPr="00E11E8F">
              <w:rPr>
                <w:rStyle w:val="Hiperligao"/>
                <w:noProof/>
              </w:rPr>
              <w:t>Get Vertex Minimum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20327" w14:textId="3CD5E17E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2" w:history="1">
            <w:r w:rsidRPr="00E11E8F">
              <w:rPr>
                <w:rStyle w:val="Hiperligao"/>
                <w:noProof/>
              </w:rPr>
              <w:t>Shortest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9814" w14:textId="4D23076E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3" w:history="1">
            <w:r w:rsidRPr="00E11E8F">
              <w:rPr>
                <w:rStyle w:val="Hiperligao"/>
                <w:noProof/>
              </w:rPr>
              <w:t>Shortest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A17DA" w14:textId="7986889E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4" w:history="1">
            <w:r w:rsidRPr="00E11E8F">
              <w:rPr>
                <w:rStyle w:val="Hiperligao"/>
                <w:noProof/>
              </w:rPr>
              <w:t>Get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BED8" w14:textId="51AE3098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5" w:history="1">
            <w:r w:rsidRPr="00E11E8F">
              <w:rPr>
                <w:rStyle w:val="Hiperligao"/>
                <w:noProof/>
              </w:rPr>
              <w:t>Minimum Distance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243C" w14:textId="335C7B50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6" w:history="1">
            <w:r w:rsidRPr="00E11E8F">
              <w:rPr>
                <w:rStyle w:val="Hiperligao"/>
                <w:noProof/>
              </w:rPr>
              <w:t>Graph Diameter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DB60" w14:textId="608FA68D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7" w:history="1">
            <w:r w:rsidRPr="00E11E8F">
              <w:rPr>
                <w:rStyle w:val="Hiperligao"/>
                <w:noProof/>
              </w:rPr>
              <w:t>Minimum Spanning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D9F4" w14:textId="602072B2" w:rsidR="00EB75FC" w:rsidRDefault="00EB75FC">
          <w:pPr>
            <w:pStyle w:val="ndice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1089218" w:history="1">
            <w:r w:rsidRPr="00E11E8F">
              <w:rPr>
                <w:rStyle w:val="Hiperligao"/>
                <w:noProof/>
              </w:rPr>
              <w:t>Build MST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E337" w14:textId="2EDB24A8" w:rsidR="00CF4814" w:rsidRDefault="00CF4814" w:rsidP="023DFA64">
          <w:pPr>
            <w:pStyle w:val="ndice2"/>
            <w:tabs>
              <w:tab w:val="right" w:leader="dot" w:pos="10020"/>
            </w:tabs>
            <w:rPr>
              <w:rStyle w:val="Hiperligao"/>
              <w:noProof/>
              <w:lang w:eastAsia="pt-PT"/>
            </w:rPr>
          </w:pPr>
          <w:r>
            <w:fldChar w:fldCharType="end"/>
          </w:r>
        </w:p>
      </w:sdtContent>
    </w:sdt>
    <w:p w14:paraId="187DEE7F" w14:textId="32333D74" w:rsidR="00C60832" w:rsidRDefault="00C60832" w:rsidP="00AB02A7">
      <w:pPr>
        <w:spacing w:after="200"/>
        <w:rPr>
          <w:lang w:val="pt-BR"/>
        </w:rPr>
      </w:pPr>
    </w:p>
    <w:p w14:paraId="104AE744" w14:textId="619A2A49" w:rsidR="00C60832" w:rsidRDefault="00C60832" w:rsidP="00C60832">
      <w:pPr>
        <w:pStyle w:val="Ttulo1"/>
        <w:rPr>
          <w:lang w:val="pt-BR"/>
        </w:rPr>
      </w:pPr>
      <w:bookmarkStart w:id="1" w:name="_Toc121089197"/>
      <w:r>
        <w:t>US301</w:t>
      </w:r>
      <w:bookmarkEnd w:id="1"/>
    </w:p>
    <w:p w14:paraId="6DB02377" w14:textId="2832341F" w:rsidR="00C60832" w:rsidRDefault="00C60832" w:rsidP="00B30ED5">
      <w:pPr>
        <w:rPr>
          <w:lang w:val="pt-BR"/>
        </w:rPr>
      </w:pPr>
      <w:r>
        <w:t>Construir a rede de distribuição de cabazes a partir da informação fornecida nos ficheiros. O grafo deve ser implementado usando a representação mais adequada e garantindo a manipulação indistinta dos clientes/empresas e produtores agrícolas (código cliente: C, código empresa: E, código produtor: P).</w:t>
      </w:r>
    </w:p>
    <w:p w14:paraId="6B752378" w14:textId="17FE8470" w:rsidR="2C907C9C" w:rsidRDefault="2C907C9C" w:rsidP="2C907C9C"/>
    <w:p w14:paraId="3C56ED72" w14:textId="5AE4C0CA" w:rsidR="00881406" w:rsidRPr="00E22F4A" w:rsidRDefault="3F016783" w:rsidP="34D3D388">
      <w:pPr>
        <w:rPr>
          <w:b w:val="0"/>
          <w:sz w:val="26"/>
          <w:szCs w:val="26"/>
        </w:rPr>
      </w:pPr>
      <w:r>
        <w:rPr>
          <w:b w:val="0"/>
          <w:bCs w:val="0"/>
        </w:rPr>
        <w:t xml:space="preserve">Para implementar esta funcionalidade, foi criada uma classe com o nome de </w:t>
      </w:r>
      <w:proofErr w:type="spellStart"/>
      <w:r w:rsidRPr="57AA0F5A">
        <w:rPr>
          <w:b w:val="0"/>
          <w:bCs w:val="0"/>
          <w:i/>
          <w:iCs/>
        </w:rPr>
        <w:t>DataIO</w:t>
      </w:r>
      <w:proofErr w:type="spellEnd"/>
      <w:r w:rsidRPr="57AA0F5A">
        <w:rPr>
          <w:b w:val="0"/>
          <w:bCs w:val="0"/>
          <w:i/>
          <w:iCs/>
        </w:rPr>
        <w:t xml:space="preserve"> (</w:t>
      </w:r>
      <w:r w:rsidRPr="28E9781A">
        <w:rPr>
          <w:b w:val="0"/>
          <w:bCs w:val="0"/>
          <w:i/>
          <w:iCs/>
        </w:rPr>
        <w:t xml:space="preserve">Data Input </w:t>
      </w:r>
      <w:r w:rsidRPr="208AC425">
        <w:rPr>
          <w:b w:val="0"/>
          <w:bCs w:val="0"/>
          <w:i/>
          <w:iCs/>
        </w:rPr>
        <w:t xml:space="preserve">Output) </w:t>
      </w:r>
      <w:r w:rsidRPr="684EB38E">
        <w:rPr>
          <w:b w:val="0"/>
        </w:rPr>
        <w:t>que vai pedir por dois ficheiros, um de clientes/produtores (ficheiro de vértices) e o</w:t>
      </w:r>
      <w:r w:rsidR="4BC2D022" w:rsidRPr="684EB38E">
        <w:rPr>
          <w:b w:val="0"/>
        </w:rPr>
        <w:t xml:space="preserve">utro de distâncias (ficheiro de arestas). </w:t>
      </w:r>
      <w:r w:rsidR="4BC2D022" w:rsidRPr="2605DE0F">
        <w:rPr>
          <w:b w:val="0"/>
          <w:bCs w:val="0"/>
        </w:rPr>
        <w:t>Esta classe contém</w:t>
      </w:r>
      <w:r w:rsidR="4BC2D022" w:rsidRPr="346671A3">
        <w:rPr>
          <w:b w:val="0"/>
          <w:bCs w:val="0"/>
        </w:rPr>
        <w:t xml:space="preserve"> </w:t>
      </w:r>
      <w:r w:rsidR="1C9BAA1E" w:rsidRPr="346671A3">
        <w:rPr>
          <w:b w:val="0"/>
          <w:bCs w:val="0"/>
        </w:rPr>
        <w:t xml:space="preserve">métodos </w:t>
      </w:r>
      <w:r w:rsidR="1C9BAA1E" w:rsidRPr="0B5E6358">
        <w:rPr>
          <w:b w:val="0"/>
          <w:bCs w:val="0"/>
        </w:rPr>
        <w:t xml:space="preserve">como </w:t>
      </w:r>
      <w:proofErr w:type="spellStart"/>
      <w:r w:rsidR="1C9BAA1E" w:rsidRPr="11AEBB03">
        <w:rPr>
          <w:b w:val="0"/>
          <w:bCs w:val="0"/>
          <w:i/>
          <w:iCs/>
        </w:rPr>
        <w:t>loadFile</w:t>
      </w:r>
      <w:proofErr w:type="spellEnd"/>
      <w:r w:rsidR="1C9BAA1E" w:rsidRPr="11AEBB03">
        <w:rPr>
          <w:b w:val="0"/>
          <w:bCs w:val="0"/>
          <w:i/>
          <w:iCs/>
        </w:rPr>
        <w:t xml:space="preserve"> </w:t>
      </w:r>
      <w:r w:rsidR="1C9BAA1E" w:rsidRPr="48B04B4F">
        <w:rPr>
          <w:b w:val="0"/>
          <w:bCs w:val="0"/>
        </w:rPr>
        <w:t>e</w:t>
      </w:r>
      <w:r w:rsidR="1C9BAA1E" w:rsidRPr="5710DEE3">
        <w:rPr>
          <w:b w:val="0"/>
          <w:bCs w:val="0"/>
        </w:rPr>
        <w:t xml:space="preserve"> </w:t>
      </w:r>
      <w:proofErr w:type="spellStart"/>
      <w:r w:rsidR="1C9BAA1E" w:rsidRPr="7828FCDF">
        <w:rPr>
          <w:b w:val="0"/>
          <w:bCs w:val="0"/>
          <w:i/>
          <w:iCs/>
        </w:rPr>
        <w:t>getGraph</w:t>
      </w:r>
      <w:proofErr w:type="spellEnd"/>
      <w:r w:rsidR="1C9BAA1E" w:rsidRPr="0042B9E6">
        <w:rPr>
          <w:b w:val="0"/>
          <w:bCs w:val="0"/>
          <w:i/>
          <w:iCs/>
        </w:rPr>
        <w:t xml:space="preserve">, </w:t>
      </w:r>
      <w:r w:rsidR="1C9BAA1E" w:rsidRPr="4AC62F7D">
        <w:rPr>
          <w:b w:val="0"/>
        </w:rPr>
        <w:t xml:space="preserve">como </w:t>
      </w:r>
      <w:r w:rsidR="00E22F4A" w:rsidRPr="4AC62F7D">
        <w:rPr>
          <w:b w:val="0"/>
        </w:rPr>
        <w:t>os nomes</w:t>
      </w:r>
      <w:r w:rsidR="1C9BAA1E" w:rsidRPr="4AC62F7D">
        <w:rPr>
          <w:b w:val="0"/>
        </w:rPr>
        <w:t xml:space="preserve"> sugerem, uma vai carregar ficheiros e </w:t>
      </w:r>
      <w:r w:rsidR="0EED67A4" w:rsidRPr="4AC62F7D">
        <w:rPr>
          <w:b w:val="0"/>
        </w:rPr>
        <w:t>adaptá-los numa forma de grafo e o outro vai retornar o grafo.</w:t>
      </w:r>
      <w:r w:rsidR="00E22F4A">
        <w:rPr>
          <w:b w:val="0"/>
        </w:rPr>
        <w:t xml:space="preserve"> Sempre que um novo objeto do tipo </w:t>
      </w:r>
      <w:proofErr w:type="spellStart"/>
      <w:r w:rsidR="00E22F4A">
        <w:rPr>
          <w:b w:val="0"/>
          <w:i/>
          <w:iCs/>
        </w:rPr>
        <w:t>DataIO</w:t>
      </w:r>
      <w:proofErr w:type="spellEnd"/>
      <w:r w:rsidR="00E22F4A">
        <w:rPr>
          <w:b w:val="0"/>
        </w:rPr>
        <w:t xml:space="preserve"> é instanciado, um grafo</w:t>
      </w:r>
      <w:r w:rsidR="00E22F4A" w:rsidRPr="00E22F4A">
        <w:rPr>
          <w:b w:val="0"/>
          <w:bCs w:val="0"/>
        </w:rPr>
        <w:t xml:space="preserve"> (com implementação de mapas) é instanciado.</w:t>
      </w:r>
    </w:p>
    <w:p w14:paraId="2229CFB3" w14:textId="77777777" w:rsidR="00881406" w:rsidRDefault="00881406">
      <w:pPr>
        <w:spacing w:after="200"/>
        <w:rPr>
          <w:rFonts w:eastAsiaTheme="majorEastAsia" w:cstheme="majorBidi"/>
          <w:b w:val="0"/>
          <w:bCs w:val="0"/>
          <w:sz w:val="36"/>
          <w:szCs w:val="36"/>
        </w:rPr>
      </w:pPr>
      <w:r>
        <w:br w:type="page"/>
      </w:r>
    </w:p>
    <w:p w14:paraId="21A03BAC" w14:textId="3273DE74" w:rsidR="00D40B62" w:rsidRDefault="00881406" w:rsidP="00881406">
      <w:pPr>
        <w:pStyle w:val="Ttulo2"/>
      </w:pPr>
      <w:bookmarkStart w:id="2" w:name="_Toc121089198"/>
      <w:r>
        <w:lastRenderedPageBreak/>
        <w:t>Load File</w:t>
      </w:r>
      <w:bookmarkEnd w:id="2"/>
    </w:p>
    <w:p w14:paraId="0B3AD6DB" w14:textId="77777777" w:rsidR="00881406" w:rsidRDefault="00881406" w:rsidP="00881406">
      <w:pPr>
        <w:rPr>
          <w:b w:val="0"/>
          <w:bCs w:val="0"/>
        </w:rPr>
      </w:pPr>
      <w:r w:rsidRPr="61F931DF">
        <w:rPr>
          <w:b w:val="0"/>
          <w:bCs w:val="0"/>
        </w:rPr>
        <w:t xml:space="preserve">O método </w:t>
      </w:r>
      <w:proofErr w:type="spellStart"/>
      <w:r w:rsidRPr="61F931DF">
        <w:rPr>
          <w:b w:val="0"/>
          <w:bCs w:val="0"/>
          <w:i/>
          <w:iCs/>
        </w:rPr>
        <w:t>loadF</w:t>
      </w:r>
      <w:r>
        <w:rPr>
          <w:b w:val="0"/>
          <w:bCs w:val="0"/>
          <w:i/>
          <w:iCs/>
        </w:rPr>
        <w:t>i</w:t>
      </w:r>
      <w:r w:rsidRPr="61F931DF">
        <w:rPr>
          <w:b w:val="0"/>
          <w:bCs w:val="0"/>
          <w:i/>
          <w:iCs/>
        </w:rPr>
        <w:t>le</w:t>
      </w:r>
      <w:proofErr w:type="spellEnd"/>
      <w:r w:rsidRPr="61F931DF">
        <w:rPr>
          <w:b w:val="0"/>
          <w:bCs w:val="0"/>
        </w:rPr>
        <w:t xml:space="preserve"> recebe dois </w:t>
      </w:r>
      <w:r w:rsidRPr="071B9DAE">
        <w:rPr>
          <w:b w:val="0"/>
          <w:bCs w:val="0"/>
        </w:rPr>
        <w:t xml:space="preserve">caminhos (um para </w:t>
      </w:r>
      <w:r w:rsidRPr="321DCE77">
        <w:rPr>
          <w:b w:val="0"/>
          <w:bCs w:val="0"/>
        </w:rPr>
        <w:t xml:space="preserve">vértices e outro para </w:t>
      </w:r>
      <w:r w:rsidRPr="7A017202">
        <w:rPr>
          <w:b w:val="0"/>
          <w:bCs w:val="0"/>
        </w:rPr>
        <w:t>arestas)</w:t>
      </w:r>
      <w:r w:rsidRPr="482E7CCD">
        <w:rPr>
          <w:b w:val="0"/>
          <w:bCs w:val="0"/>
        </w:rPr>
        <w:t xml:space="preserve"> e</w:t>
      </w:r>
      <w:r w:rsidRPr="148B31D1">
        <w:rPr>
          <w:b w:val="0"/>
          <w:bCs w:val="0"/>
        </w:rPr>
        <w:t xml:space="preserve"> </w:t>
      </w:r>
      <w:r w:rsidRPr="17C23B1B">
        <w:rPr>
          <w:b w:val="0"/>
          <w:bCs w:val="0"/>
        </w:rPr>
        <w:t xml:space="preserve">começa por </w:t>
      </w:r>
      <w:r w:rsidRPr="268F01A4">
        <w:rPr>
          <w:b w:val="0"/>
          <w:bCs w:val="0"/>
        </w:rPr>
        <w:t xml:space="preserve">processar </w:t>
      </w:r>
      <w:r w:rsidRPr="34F225E9">
        <w:rPr>
          <w:b w:val="0"/>
          <w:bCs w:val="0"/>
        </w:rPr>
        <w:t xml:space="preserve">o ficheiro dos </w:t>
      </w:r>
      <w:r w:rsidRPr="7F125230">
        <w:rPr>
          <w:b w:val="0"/>
          <w:bCs w:val="0"/>
        </w:rPr>
        <w:t>vértices</w:t>
      </w:r>
      <w:r w:rsidRPr="23AAD021">
        <w:rPr>
          <w:b w:val="0"/>
          <w:bCs w:val="0"/>
        </w:rPr>
        <w:t xml:space="preserve">. </w:t>
      </w:r>
      <w:r w:rsidRPr="5927F201">
        <w:rPr>
          <w:b w:val="0"/>
          <w:bCs w:val="0"/>
        </w:rPr>
        <w:t xml:space="preserve">Linha a linha vai identificar o </w:t>
      </w:r>
      <w:r w:rsidRPr="7A3D7F4C">
        <w:rPr>
          <w:b w:val="0"/>
          <w:bCs w:val="0"/>
        </w:rPr>
        <w:t xml:space="preserve">tipo de </w:t>
      </w:r>
      <w:r w:rsidRPr="6A314146">
        <w:rPr>
          <w:b w:val="0"/>
          <w:bCs w:val="0"/>
        </w:rPr>
        <w:t>entidade</w:t>
      </w:r>
      <w:r w:rsidRPr="7EBD8130">
        <w:rPr>
          <w:b w:val="0"/>
          <w:bCs w:val="0"/>
        </w:rPr>
        <w:t xml:space="preserve"> (</w:t>
      </w:r>
      <w:r w:rsidRPr="7D7E09B3">
        <w:rPr>
          <w:b w:val="0"/>
          <w:bCs w:val="0"/>
        </w:rPr>
        <w:t xml:space="preserve">produtor, empresa ou </w:t>
      </w:r>
      <w:r w:rsidRPr="52C7C045">
        <w:rPr>
          <w:b w:val="0"/>
          <w:bCs w:val="0"/>
        </w:rPr>
        <w:t>cliente</w:t>
      </w:r>
      <w:r w:rsidRPr="08652DC0">
        <w:rPr>
          <w:b w:val="0"/>
          <w:bCs w:val="0"/>
        </w:rPr>
        <w:t xml:space="preserve">) e </w:t>
      </w:r>
      <w:r w:rsidRPr="7B23C60E">
        <w:rPr>
          <w:b w:val="0"/>
          <w:bCs w:val="0"/>
        </w:rPr>
        <w:t xml:space="preserve">criar uma </w:t>
      </w:r>
      <w:r w:rsidRPr="1273EBE2">
        <w:rPr>
          <w:b w:val="0"/>
          <w:bCs w:val="0"/>
        </w:rPr>
        <w:t xml:space="preserve">instância nova </w:t>
      </w:r>
      <w:r w:rsidRPr="15688EEE">
        <w:rPr>
          <w:b w:val="0"/>
          <w:bCs w:val="0"/>
        </w:rPr>
        <w:t xml:space="preserve">consoante o seu </w:t>
      </w:r>
      <w:r w:rsidRPr="0F43D304">
        <w:rPr>
          <w:b w:val="0"/>
          <w:bCs w:val="0"/>
        </w:rPr>
        <w:t>tipo.</w:t>
      </w:r>
      <w:r w:rsidRPr="19307682">
        <w:rPr>
          <w:b w:val="0"/>
          <w:bCs w:val="0"/>
        </w:rPr>
        <w:t xml:space="preserve"> </w:t>
      </w:r>
      <w:r w:rsidRPr="27910A16">
        <w:rPr>
          <w:b w:val="0"/>
          <w:bCs w:val="0"/>
        </w:rPr>
        <w:t xml:space="preserve">Através de uma expressão </w:t>
      </w:r>
      <w:r w:rsidRPr="11CC431B">
        <w:rPr>
          <w:b w:val="0"/>
          <w:bCs w:val="0"/>
        </w:rPr>
        <w:t>regular</w:t>
      </w:r>
      <w:r w:rsidRPr="7536B7B3">
        <w:rPr>
          <w:b w:val="0"/>
          <w:bCs w:val="0"/>
        </w:rPr>
        <w:t xml:space="preserve"> </w:t>
      </w:r>
      <w:r w:rsidRPr="6A9B7B02">
        <w:rPr>
          <w:b w:val="0"/>
          <w:bCs w:val="0"/>
        </w:rPr>
        <w:t>simples</w:t>
      </w:r>
      <w:r w:rsidRPr="10F8FE93">
        <w:rPr>
          <w:b w:val="0"/>
          <w:bCs w:val="0"/>
        </w:rPr>
        <w:t xml:space="preserve">, vai ser identificado </w:t>
      </w:r>
      <w:r w:rsidRPr="765183DB">
        <w:rPr>
          <w:b w:val="0"/>
          <w:bCs w:val="0"/>
        </w:rPr>
        <w:t>o</w:t>
      </w:r>
      <w:r w:rsidRPr="04B21770">
        <w:rPr>
          <w:b w:val="0"/>
          <w:bCs w:val="0"/>
        </w:rPr>
        <w:t xml:space="preserve"> tipo</w:t>
      </w:r>
      <w:r w:rsidRPr="637ECF3B">
        <w:rPr>
          <w:b w:val="0"/>
          <w:bCs w:val="0"/>
        </w:rPr>
        <w:t xml:space="preserve"> </w:t>
      </w:r>
      <w:r w:rsidRPr="0FC07782">
        <w:rPr>
          <w:b w:val="0"/>
          <w:bCs w:val="0"/>
        </w:rPr>
        <w:t>(todas as empresas</w:t>
      </w:r>
      <w:r w:rsidRPr="2E2FD9CD">
        <w:rPr>
          <w:b w:val="0"/>
          <w:bCs w:val="0"/>
        </w:rPr>
        <w:t xml:space="preserve"> começam por </w:t>
      </w:r>
      <w:r w:rsidRPr="1F1E1C55">
        <w:rPr>
          <w:b w:val="0"/>
          <w:bCs w:val="0"/>
        </w:rPr>
        <w:t xml:space="preserve">“E”, </w:t>
      </w:r>
      <w:r w:rsidRPr="4203FF67">
        <w:rPr>
          <w:b w:val="0"/>
          <w:bCs w:val="0"/>
        </w:rPr>
        <w:t xml:space="preserve">clientes por “C” e </w:t>
      </w:r>
      <w:r w:rsidRPr="026154E8">
        <w:rPr>
          <w:b w:val="0"/>
          <w:bCs w:val="0"/>
        </w:rPr>
        <w:t>produtores por “P”).</w:t>
      </w:r>
    </w:p>
    <w:p w14:paraId="001D9DC9" w14:textId="77777777" w:rsidR="00881406" w:rsidRPr="00881406" w:rsidRDefault="00881406" w:rsidP="00881406"/>
    <w:p w14:paraId="2B852EA0" w14:textId="4A031A7C" w:rsidR="3609C9E8" w:rsidRDefault="2EB258E4" w:rsidP="3609C9E8">
      <w:r>
        <w:rPr>
          <w:noProof/>
        </w:rPr>
        <w:drawing>
          <wp:inline distT="0" distB="0" distL="0" distR="0" wp14:anchorId="1536B8E4" wp14:editId="077C1365">
            <wp:extent cx="4676775" cy="3955770"/>
            <wp:effectExtent l="0" t="0" r="0" b="6985"/>
            <wp:docPr id="1678308908" name="Picture 1678308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64" cy="39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DB2" w14:textId="0D732BAA" w:rsidR="787BA1D5" w:rsidRDefault="787BA1D5" w:rsidP="787BA1D5"/>
    <w:p w14:paraId="7AB55C9F" w14:textId="77777777" w:rsidR="00881406" w:rsidRDefault="00881406">
      <w:pPr>
        <w:spacing w:after="200"/>
        <w:rPr>
          <w:b w:val="0"/>
          <w:bCs w:val="0"/>
        </w:rPr>
      </w:pPr>
      <w:r>
        <w:rPr>
          <w:b w:val="0"/>
          <w:bCs w:val="0"/>
        </w:rPr>
        <w:br w:type="page"/>
      </w:r>
    </w:p>
    <w:p w14:paraId="58D7480B" w14:textId="717E4798" w:rsidR="50FED25C" w:rsidRDefault="50FED25C" w:rsidP="5E2B55FE">
      <w:pPr>
        <w:rPr>
          <w:b w:val="0"/>
          <w:bCs w:val="0"/>
        </w:rPr>
      </w:pPr>
      <w:r>
        <w:rPr>
          <w:b w:val="0"/>
          <w:bCs w:val="0"/>
        </w:rPr>
        <w:lastRenderedPageBreak/>
        <w:t xml:space="preserve">De seguida vai ser processado o ficheiro das arestas. Como o ficheiro </w:t>
      </w:r>
      <w:r w:rsidR="055562A2">
        <w:rPr>
          <w:b w:val="0"/>
          <w:bCs w:val="0"/>
        </w:rPr>
        <w:t xml:space="preserve">fornece as identificações de localização dos vértices, é necessário verificar a que nome é associada essa identificação de localização. Para descobrir, são utilizados dois </w:t>
      </w:r>
      <w:proofErr w:type="spellStart"/>
      <w:r w:rsidR="055562A2" w:rsidRPr="7D9C2943">
        <w:rPr>
          <w:b w:val="0"/>
          <w:bCs w:val="0"/>
          <w:i/>
          <w:iCs/>
        </w:rPr>
        <w:t>Predicate</w:t>
      </w:r>
      <w:proofErr w:type="spellEnd"/>
      <w:r w:rsidR="055562A2" w:rsidRPr="7D9C2943">
        <w:rPr>
          <w:b w:val="0"/>
          <w:bCs w:val="0"/>
        </w:rPr>
        <w:t xml:space="preserve"> que </w:t>
      </w:r>
      <w:r w:rsidR="055562A2" w:rsidRPr="646BD398">
        <w:rPr>
          <w:b w:val="0"/>
          <w:bCs w:val="0"/>
        </w:rPr>
        <w:t>v</w:t>
      </w:r>
      <w:r w:rsidR="6885985C" w:rsidRPr="646BD398">
        <w:rPr>
          <w:b w:val="0"/>
          <w:bCs w:val="0"/>
        </w:rPr>
        <w:t xml:space="preserve">ão </w:t>
      </w:r>
      <w:r w:rsidR="6885985C" w:rsidRPr="293D192F">
        <w:rPr>
          <w:b w:val="0"/>
          <w:bCs w:val="0"/>
        </w:rPr>
        <w:t>comparar</w:t>
      </w:r>
      <w:r w:rsidR="055562A2" w:rsidRPr="293D192F">
        <w:rPr>
          <w:b w:val="0"/>
          <w:bCs w:val="0"/>
        </w:rPr>
        <w:t xml:space="preserve"> </w:t>
      </w:r>
      <w:r w:rsidR="6885985C" w:rsidRPr="04F77306">
        <w:rPr>
          <w:b w:val="0"/>
          <w:bCs w:val="0"/>
        </w:rPr>
        <w:t xml:space="preserve">a </w:t>
      </w:r>
      <w:r w:rsidR="6885985C" w:rsidRPr="6B4D098D">
        <w:rPr>
          <w:b w:val="0"/>
          <w:bCs w:val="0"/>
        </w:rPr>
        <w:t xml:space="preserve">identificação de </w:t>
      </w:r>
      <w:r w:rsidR="00D81A24" w:rsidRPr="0BF8F495">
        <w:rPr>
          <w:b w:val="0"/>
          <w:bCs w:val="0"/>
        </w:rPr>
        <w:t>localização</w:t>
      </w:r>
      <w:r w:rsidR="6885985C" w:rsidRPr="093BFF18">
        <w:rPr>
          <w:b w:val="0"/>
          <w:bCs w:val="0"/>
        </w:rPr>
        <w:t>.</w:t>
      </w:r>
      <w:r w:rsidR="6885985C" w:rsidRPr="0BF8F495">
        <w:rPr>
          <w:b w:val="0"/>
          <w:bCs w:val="0"/>
        </w:rPr>
        <w:t xml:space="preserve"> </w:t>
      </w:r>
      <w:r w:rsidR="4962D898" w:rsidRPr="7860DC44">
        <w:rPr>
          <w:b w:val="0"/>
          <w:bCs w:val="0"/>
        </w:rPr>
        <w:t>É percorrido, através</w:t>
      </w:r>
      <w:r w:rsidR="055562A2" w:rsidRPr="7860DC44">
        <w:rPr>
          <w:b w:val="0"/>
          <w:bCs w:val="0"/>
        </w:rPr>
        <w:t xml:space="preserve"> </w:t>
      </w:r>
      <w:r w:rsidR="4962D898" w:rsidRPr="4DAA92D6">
        <w:rPr>
          <w:b w:val="0"/>
          <w:bCs w:val="0"/>
        </w:rPr>
        <w:t xml:space="preserve">de </w:t>
      </w:r>
      <w:r w:rsidR="4962D898" w:rsidRPr="0581F85C">
        <w:rPr>
          <w:b w:val="0"/>
          <w:bCs w:val="0"/>
        </w:rPr>
        <w:t xml:space="preserve">um </w:t>
      </w:r>
      <w:r w:rsidR="4962D898" w:rsidRPr="0581F85C">
        <w:rPr>
          <w:b w:val="0"/>
          <w:bCs w:val="0"/>
          <w:i/>
          <w:iCs/>
        </w:rPr>
        <w:t>loop</w:t>
      </w:r>
      <w:r w:rsidR="4962D898" w:rsidRPr="63519EE8">
        <w:rPr>
          <w:b w:val="0"/>
          <w:bCs w:val="0"/>
        </w:rPr>
        <w:t xml:space="preserve">, todas as </w:t>
      </w:r>
      <w:r w:rsidR="4962D898" w:rsidRPr="389B557A">
        <w:rPr>
          <w:b w:val="0"/>
          <w:bCs w:val="0"/>
        </w:rPr>
        <w:t>entidades (</w:t>
      </w:r>
      <w:r w:rsidR="4962D898" w:rsidRPr="108DC7BD">
        <w:rPr>
          <w:b w:val="0"/>
          <w:bCs w:val="0"/>
        </w:rPr>
        <w:t xml:space="preserve">vértices) </w:t>
      </w:r>
      <w:r w:rsidR="4962D898" w:rsidRPr="7AC900C1">
        <w:rPr>
          <w:b w:val="0"/>
          <w:bCs w:val="0"/>
        </w:rPr>
        <w:t>e</w:t>
      </w:r>
      <w:r w:rsidR="055562A2" w:rsidRPr="108DC7BD">
        <w:rPr>
          <w:b w:val="0"/>
          <w:bCs w:val="0"/>
        </w:rPr>
        <w:t xml:space="preserve"> </w:t>
      </w:r>
      <w:r w:rsidR="4962D898" w:rsidRPr="1938630D">
        <w:rPr>
          <w:b w:val="0"/>
          <w:bCs w:val="0"/>
        </w:rPr>
        <w:t xml:space="preserve">após </w:t>
      </w:r>
      <w:r w:rsidR="4962D898" w:rsidRPr="457A0B53">
        <w:rPr>
          <w:b w:val="0"/>
          <w:bCs w:val="0"/>
        </w:rPr>
        <w:t xml:space="preserve">encontrar </w:t>
      </w:r>
      <w:r w:rsidR="4962D898" w:rsidRPr="7D586144">
        <w:rPr>
          <w:b w:val="0"/>
          <w:bCs w:val="0"/>
        </w:rPr>
        <w:t>as entidades</w:t>
      </w:r>
      <w:r w:rsidR="4962D898" w:rsidRPr="457A0B53">
        <w:rPr>
          <w:b w:val="0"/>
          <w:bCs w:val="0"/>
        </w:rPr>
        <w:t xml:space="preserve"> com a </w:t>
      </w:r>
      <w:r w:rsidR="00D81A24" w:rsidRPr="6F43B50B">
        <w:rPr>
          <w:b w:val="0"/>
          <w:bCs w:val="0"/>
        </w:rPr>
        <w:t>identificações</w:t>
      </w:r>
      <w:r w:rsidR="4962D898" w:rsidRPr="6F43B50B">
        <w:rPr>
          <w:b w:val="0"/>
          <w:bCs w:val="0"/>
        </w:rPr>
        <w:t xml:space="preserve"> </w:t>
      </w:r>
      <w:r w:rsidR="4962D898" w:rsidRPr="7D3AA65B">
        <w:rPr>
          <w:b w:val="0"/>
          <w:bCs w:val="0"/>
        </w:rPr>
        <w:t>igua</w:t>
      </w:r>
      <w:r w:rsidR="626A0D96" w:rsidRPr="7D3AA65B">
        <w:rPr>
          <w:b w:val="0"/>
          <w:bCs w:val="0"/>
        </w:rPr>
        <w:t xml:space="preserve">is, a aresta </w:t>
      </w:r>
      <w:r w:rsidR="626A0D96" w:rsidRPr="10807E5D">
        <w:rPr>
          <w:b w:val="0"/>
          <w:bCs w:val="0"/>
        </w:rPr>
        <w:t xml:space="preserve">é criada com </w:t>
      </w:r>
      <w:r w:rsidR="626A0D96" w:rsidRPr="1D5CA385">
        <w:rPr>
          <w:b w:val="0"/>
          <w:bCs w:val="0"/>
        </w:rPr>
        <w:t xml:space="preserve">o devido custo, </w:t>
      </w:r>
      <w:r w:rsidR="626A0D96" w:rsidRPr="3175C00E">
        <w:rPr>
          <w:b w:val="0"/>
          <w:bCs w:val="0"/>
        </w:rPr>
        <w:t>no caso</w:t>
      </w:r>
      <w:r w:rsidR="055562A2" w:rsidRPr="3175C00E">
        <w:rPr>
          <w:b w:val="0"/>
          <w:bCs w:val="0"/>
        </w:rPr>
        <w:t xml:space="preserve"> </w:t>
      </w:r>
      <w:r w:rsidR="626A0D96" w:rsidRPr="74E2E2D2">
        <w:rPr>
          <w:b w:val="0"/>
          <w:bCs w:val="0"/>
        </w:rPr>
        <w:t>distância.</w:t>
      </w:r>
      <w:r w:rsidR="055562A2" w:rsidRPr="74E2E2D2">
        <w:rPr>
          <w:b w:val="0"/>
          <w:bCs w:val="0"/>
        </w:rPr>
        <w:t xml:space="preserve"> </w:t>
      </w:r>
    </w:p>
    <w:p w14:paraId="34E674CF" w14:textId="57DFC6AE" w:rsidR="02D1E798" w:rsidRDefault="50FED25C" w:rsidP="02D1E798">
      <w:r>
        <w:rPr>
          <w:noProof/>
        </w:rPr>
        <w:drawing>
          <wp:inline distT="0" distB="0" distL="0" distR="0" wp14:anchorId="624AD0E8" wp14:editId="3CC48833">
            <wp:extent cx="5195944" cy="4600575"/>
            <wp:effectExtent l="0" t="0" r="0" b="0"/>
            <wp:docPr id="468245737" name="Picture 46824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44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C594" w14:textId="77777777" w:rsidR="00B352F2" w:rsidRDefault="00B352F2" w:rsidP="02D1E798"/>
    <w:p w14:paraId="7151FD91" w14:textId="062BB6BC" w:rsidR="00B352F2" w:rsidRDefault="00B352F2" w:rsidP="02D1E798">
      <w:r>
        <w:rPr>
          <w:b w:val="0"/>
          <w:bCs w:val="0"/>
        </w:rPr>
        <w:t xml:space="preserve">Conclui-se assim que este método tem complexidade: </w:t>
      </w:r>
      <m:oMath>
        <m:r>
          <m:rPr>
            <m:sty m:val="bi"/>
          </m:rPr>
          <w:rPr>
            <w:rFonts w:ascii="Cambria Math" w:hAnsi="Cambria Math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</w:rPr>
          <m:t>+|E|)</m:t>
        </m:r>
      </m:oMath>
    </w:p>
    <w:p w14:paraId="4CF97288" w14:textId="77777777" w:rsidR="00886783" w:rsidRDefault="00886783">
      <w:pPr>
        <w:spacing w:after="200"/>
        <w:rPr>
          <w:rFonts w:eastAsiaTheme="majorEastAsia" w:cstheme="majorBidi"/>
          <w:b w:val="0"/>
          <w:bCs w:val="0"/>
          <w:sz w:val="36"/>
          <w:szCs w:val="36"/>
        </w:rPr>
      </w:pPr>
      <w:r>
        <w:br w:type="page"/>
      </w:r>
    </w:p>
    <w:p w14:paraId="37618B43" w14:textId="4D15E4C6" w:rsidR="00B97494" w:rsidRDefault="001E275B" w:rsidP="001E275B">
      <w:pPr>
        <w:pStyle w:val="Ttulo2"/>
      </w:pPr>
      <w:bookmarkStart w:id="3" w:name="_Toc121089199"/>
      <w:r>
        <w:lastRenderedPageBreak/>
        <w:t xml:space="preserve">Validate </w:t>
      </w:r>
      <w:proofErr w:type="spellStart"/>
      <w:r>
        <w:t>Path</w:t>
      </w:r>
      <w:bookmarkEnd w:id="3"/>
      <w:proofErr w:type="spellEnd"/>
    </w:p>
    <w:p w14:paraId="0B724C64" w14:textId="64A006B0" w:rsidR="002A2ADB" w:rsidRPr="005944EC" w:rsidRDefault="002A2ADB" w:rsidP="002A2ADB">
      <w:pPr>
        <w:rPr>
          <w:b w:val="0"/>
          <w:bCs w:val="0"/>
        </w:rPr>
      </w:pPr>
      <w:r>
        <w:rPr>
          <w:b w:val="0"/>
          <w:bCs w:val="0"/>
        </w:rPr>
        <w:t xml:space="preserve">O método validate </w:t>
      </w:r>
      <w:proofErr w:type="spellStart"/>
      <w:r>
        <w:rPr>
          <w:b w:val="0"/>
          <w:bCs w:val="0"/>
        </w:rPr>
        <w:t>path</w:t>
      </w:r>
      <w:proofErr w:type="spellEnd"/>
      <w:r>
        <w:rPr>
          <w:b w:val="0"/>
          <w:bCs w:val="0"/>
        </w:rPr>
        <w:t xml:space="preserve"> recebe um caminho por argumento e vai verificar se realmente é um ficheiro válido, caso seja, vai retornar um objeto do tipo ficheiro, caso contrário, </w:t>
      </w:r>
      <w:r w:rsidR="007E5AEC">
        <w:rPr>
          <w:b w:val="0"/>
          <w:bCs w:val="0"/>
        </w:rPr>
        <w:t xml:space="preserve">vai lançar uma exceção, ora </w:t>
      </w:r>
      <w:proofErr w:type="spellStart"/>
      <w:r w:rsidR="007E5AEC">
        <w:rPr>
          <w:b w:val="0"/>
          <w:bCs w:val="0"/>
          <w:i/>
          <w:iCs/>
        </w:rPr>
        <w:t>NullPointerException</w:t>
      </w:r>
      <w:proofErr w:type="spellEnd"/>
      <w:r w:rsidR="007E5AEC">
        <w:rPr>
          <w:b w:val="0"/>
          <w:bCs w:val="0"/>
        </w:rPr>
        <w:t xml:space="preserve">, ora </w:t>
      </w:r>
      <w:proofErr w:type="spellStart"/>
      <w:r w:rsidR="008D3416">
        <w:rPr>
          <w:b w:val="0"/>
          <w:bCs w:val="0"/>
          <w:i/>
          <w:iCs/>
        </w:rPr>
        <w:t>FileNotFoundException</w:t>
      </w:r>
      <w:proofErr w:type="spellEnd"/>
      <w:r w:rsidR="005944EC">
        <w:rPr>
          <w:b w:val="0"/>
          <w:bCs w:val="0"/>
          <w:i/>
          <w:iCs/>
        </w:rPr>
        <w:t xml:space="preserve">, </w:t>
      </w:r>
      <w:r w:rsidR="005944EC">
        <w:rPr>
          <w:b w:val="0"/>
          <w:bCs w:val="0"/>
        </w:rPr>
        <w:t>se o caminho for nulo e se o caminho não levar a um ficheiro.</w:t>
      </w:r>
    </w:p>
    <w:p w14:paraId="45CD32CC" w14:textId="17A193AE" w:rsidR="00B97494" w:rsidRPr="00B352F2" w:rsidRDefault="00B97494" w:rsidP="02D1E798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2CAB3674" wp14:editId="613580CA">
            <wp:extent cx="5295900" cy="1543919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427" cy="15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0C60" w14:textId="77777777" w:rsidR="00B30ED5" w:rsidRDefault="00B30ED5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sz w:val="52"/>
          <w:szCs w:val="52"/>
        </w:rPr>
      </w:pPr>
      <w:r>
        <w:br w:type="page"/>
      </w:r>
    </w:p>
    <w:p w14:paraId="60D4E39B" w14:textId="29065192" w:rsidR="00C60832" w:rsidRDefault="00C60832" w:rsidP="00C60832">
      <w:pPr>
        <w:pStyle w:val="Ttulo1"/>
        <w:rPr>
          <w:lang w:val="pt-BR"/>
        </w:rPr>
      </w:pPr>
      <w:bookmarkStart w:id="4" w:name="_Toc121089200"/>
      <w:r>
        <w:lastRenderedPageBreak/>
        <w:t>US302</w:t>
      </w:r>
      <w:bookmarkEnd w:id="4"/>
    </w:p>
    <w:p w14:paraId="3B2A94C8" w14:textId="77DA91D2" w:rsidR="00C60832" w:rsidRDefault="00E23EDD" w:rsidP="00AB02A7">
      <w:pPr>
        <w:spacing w:after="200"/>
        <w:rPr>
          <w:lang w:val="pt-BR"/>
        </w:rPr>
      </w:pPr>
      <w:r>
        <w:t>Verificar se o grafo carregado é conexo e devolver o número mínimo de ligações necessário para nesta rede qualquer cliente/produtor conseguir contactar um qualquer outro.</w:t>
      </w:r>
    </w:p>
    <w:p w14:paraId="3E29335A" w14:textId="77432E10" w:rsidR="009D1472" w:rsidRDefault="009D1472" w:rsidP="00AB02A7">
      <w:pPr>
        <w:spacing w:after="200"/>
        <w:rPr>
          <w:lang w:val="pt-BR"/>
        </w:rPr>
      </w:pPr>
    </w:p>
    <w:p w14:paraId="674B1F62" w14:textId="4D3CC81C" w:rsidR="009D1472" w:rsidRDefault="009D1472" w:rsidP="009D1472">
      <w:pPr>
        <w:pStyle w:val="Contedo"/>
        <w:rPr>
          <w:lang w:val="pt-BR"/>
        </w:rPr>
      </w:pPr>
      <w:r>
        <w:t xml:space="preserve">Para a realização desta US começamos por criar um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e um </w:t>
      </w:r>
      <w:proofErr w:type="spellStart"/>
      <w:r>
        <w:t>Comparator</w:t>
      </w:r>
      <w:proofErr w:type="spellEnd"/>
      <w:r>
        <w:t xml:space="preserve"> para serem usados futuramente.</w:t>
      </w:r>
    </w:p>
    <w:p w14:paraId="6001BCB9" w14:textId="2FD5CB8A" w:rsidR="00C60832" w:rsidRDefault="009D1472" w:rsidP="00AB02A7">
      <w:pPr>
        <w:spacing w:after="200"/>
        <w:rPr>
          <w:lang w:val="pt-BR"/>
        </w:rPr>
      </w:pPr>
      <w:r>
        <w:rPr>
          <w:noProof/>
        </w:rPr>
        <w:drawing>
          <wp:inline distT="0" distB="0" distL="0" distR="0" wp14:anchorId="548C55E7" wp14:editId="6EDEABE4">
            <wp:extent cx="6371590" cy="20243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027" w14:textId="6D57B865" w:rsidR="009D1472" w:rsidRDefault="009D1472" w:rsidP="009D1472">
      <w:pPr>
        <w:pStyle w:val="Contedo"/>
        <w:rPr>
          <w:lang w:val="pt-BR"/>
        </w:rPr>
      </w:pPr>
      <w:r>
        <w:t>De seguida criamos um construtor que usava um Grafo.</w:t>
      </w:r>
    </w:p>
    <w:p w14:paraId="6FBD5360" w14:textId="3F130F78" w:rsidR="00C60832" w:rsidRDefault="009D1472" w:rsidP="00AB02A7">
      <w:pPr>
        <w:spacing w:after="200"/>
        <w:rPr>
          <w:lang w:val="pt-BR"/>
        </w:rPr>
      </w:pPr>
      <w:r>
        <w:rPr>
          <w:noProof/>
        </w:rPr>
        <w:drawing>
          <wp:inline distT="0" distB="0" distL="0" distR="0" wp14:anchorId="5945412A" wp14:editId="35180A6F">
            <wp:extent cx="6371590" cy="21126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5904" w14:textId="118FB476" w:rsidR="00C60832" w:rsidRDefault="00C60832" w:rsidP="00AB02A7">
      <w:pPr>
        <w:spacing w:after="200"/>
        <w:rPr>
          <w:lang w:val="pt-BR"/>
        </w:rPr>
      </w:pPr>
    </w:p>
    <w:p w14:paraId="683382AA" w14:textId="1B28B264" w:rsidR="009D1472" w:rsidRDefault="009D1472" w:rsidP="00AB02A7">
      <w:pPr>
        <w:spacing w:after="200"/>
        <w:rPr>
          <w:lang w:val="pt-BR"/>
        </w:rPr>
      </w:pPr>
    </w:p>
    <w:p w14:paraId="035058C2" w14:textId="510AD973" w:rsidR="009D1472" w:rsidRDefault="009D1472" w:rsidP="00AB02A7">
      <w:pPr>
        <w:spacing w:after="200"/>
        <w:rPr>
          <w:lang w:val="pt-BR"/>
        </w:rPr>
      </w:pPr>
    </w:p>
    <w:p w14:paraId="2844EEAA" w14:textId="7784BA15" w:rsidR="009D1472" w:rsidRDefault="009D1472" w:rsidP="00AB02A7">
      <w:pPr>
        <w:spacing w:after="200"/>
        <w:rPr>
          <w:lang w:val="pt-BR"/>
        </w:rPr>
      </w:pPr>
    </w:p>
    <w:p w14:paraId="39E3BF06" w14:textId="71242BB5" w:rsidR="009D1472" w:rsidRDefault="009D1472" w:rsidP="00AB02A7">
      <w:pPr>
        <w:spacing w:after="200"/>
        <w:rPr>
          <w:lang w:val="pt-BR"/>
        </w:rPr>
      </w:pPr>
    </w:p>
    <w:p w14:paraId="13ADB97D" w14:textId="0AB1B845" w:rsidR="009D1472" w:rsidRDefault="009D1472" w:rsidP="00AB02A7">
      <w:pPr>
        <w:spacing w:after="200"/>
        <w:rPr>
          <w:lang w:val="pt-BR"/>
        </w:rPr>
      </w:pPr>
    </w:p>
    <w:p w14:paraId="5EF6E9F5" w14:textId="0CDDF09E" w:rsidR="009D1472" w:rsidRPr="009D1472" w:rsidRDefault="009D1472" w:rsidP="009D1472">
      <w:pPr>
        <w:pStyle w:val="Ttulo2"/>
      </w:pPr>
      <w:bookmarkStart w:id="5" w:name="_Toc121089201"/>
      <w:r>
        <w:lastRenderedPageBreak/>
        <w:t>Conectividade</w:t>
      </w:r>
      <w:bookmarkEnd w:id="5"/>
    </w:p>
    <w:p w14:paraId="29C821EB" w14:textId="0587CC18" w:rsidR="00C60832" w:rsidRDefault="009D1472" w:rsidP="00AB02A7">
      <w:pPr>
        <w:spacing w:after="200"/>
        <w:rPr>
          <w:lang w:val="pt-BR"/>
        </w:rPr>
      </w:pPr>
      <w:r>
        <w:rPr>
          <w:noProof/>
        </w:rPr>
        <w:drawing>
          <wp:inline distT="0" distB="0" distL="0" distR="0" wp14:anchorId="120E4B44" wp14:editId="05590673">
            <wp:extent cx="6371590" cy="30029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3EC" w14:textId="03E045D4" w:rsidR="009D1472" w:rsidRDefault="009D1472" w:rsidP="009D1472">
      <w:pPr>
        <w:pStyle w:val="Contedo"/>
      </w:pPr>
      <w:r>
        <w:t xml:space="preserve">Para verificar se um grafo é conexo </w:t>
      </w:r>
      <w:r w:rsidR="00C73253">
        <w:t xml:space="preserve">utilizamos o Algoritmo </w:t>
      </w:r>
      <w:proofErr w:type="spellStart"/>
      <w:r w:rsidR="00C73253">
        <w:t>Breadth</w:t>
      </w:r>
      <w:proofErr w:type="spellEnd"/>
      <w:r w:rsidR="00C73253">
        <w:t xml:space="preserve"> </w:t>
      </w:r>
      <w:proofErr w:type="spellStart"/>
      <w:r w:rsidR="00C73253">
        <w:t>First</w:t>
      </w:r>
      <w:proofErr w:type="spellEnd"/>
      <w:r w:rsidR="00C73253">
        <w:t xml:space="preserve"> </w:t>
      </w:r>
      <w:proofErr w:type="spellStart"/>
      <w:r w:rsidR="00C73253">
        <w:t>Search</w:t>
      </w:r>
      <w:proofErr w:type="spellEnd"/>
      <w:r w:rsidR="00C73253">
        <w:t xml:space="preserve"> que apresenta uma complexidade O(|V|+|E|) e de seguida verificamos o tamanho da lista recebida através do algoritmo com complexidade </w:t>
      </w:r>
      <w:proofErr w:type="gramStart"/>
      <w:r w:rsidR="00C73253">
        <w:t>O(</w:t>
      </w:r>
      <w:proofErr w:type="gramEnd"/>
      <w:r w:rsidR="00C73253">
        <w:t>1) e a lista com o número de vértices do grafo com complexidade O(1) de seguida comparamos os dois valores e se forem iguais retornamos verdadeiro.</w:t>
      </w:r>
    </w:p>
    <w:p w14:paraId="4DE38AD7" w14:textId="4F4B04A3" w:rsidR="00C73253" w:rsidRPr="00C73253" w:rsidRDefault="00C73253" w:rsidP="009D1472">
      <w:pPr>
        <w:pStyle w:val="Contedo"/>
      </w:pPr>
      <w:r>
        <w:t>Portanto este algoritmo tem uma complexidade de O(|V|+|E|).</w:t>
      </w:r>
    </w:p>
    <w:p w14:paraId="5A4B1191" w14:textId="0BFDC1E0" w:rsidR="009D1472" w:rsidRDefault="009D1472" w:rsidP="009D1472">
      <w:pPr>
        <w:pStyle w:val="Contedo"/>
        <w:rPr>
          <w:lang w:val="pt-BR"/>
        </w:rPr>
      </w:pPr>
    </w:p>
    <w:p w14:paraId="21036DFE" w14:textId="1B9F64EB" w:rsidR="00C73253" w:rsidRDefault="00C73253" w:rsidP="009D1472">
      <w:pPr>
        <w:pStyle w:val="Contedo"/>
        <w:rPr>
          <w:lang w:val="pt-BR"/>
        </w:rPr>
      </w:pPr>
    </w:p>
    <w:p w14:paraId="4CEF5553" w14:textId="14A935B6" w:rsidR="00C73253" w:rsidRDefault="00C73253" w:rsidP="009D1472">
      <w:pPr>
        <w:pStyle w:val="Contedo"/>
        <w:rPr>
          <w:lang w:val="pt-BR"/>
        </w:rPr>
      </w:pPr>
    </w:p>
    <w:p w14:paraId="3A7E3174" w14:textId="163BFAAC" w:rsidR="00C73253" w:rsidRDefault="00C73253" w:rsidP="009D1472">
      <w:pPr>
        <w:pStyle w:val="Contedo"/>
        <w:rPr>
          <w:lang w:val="pt-BR"/>
        </w:rPr>
      </w:pPr>
    </w:p>
    <w:p w14:paraId="160C4F8F" w14:textId="77777777" w:rsidR="00C73253" w:rsidRDefault="00C73253" w:rsidP="009D1472">
      <w:pPr>
        <w:pStyle w:val="Contedo"/>
        <w:rPr>
          <w:lang w:val="pt-BR"/>
        </w:rPr>
      </w:pPr>
    </w:p>
    <w:p w14:paraId="088BFE9D" w14:textId="77777777" w:rsidR="009D1472" w:rsidRDefault="009D1472" w:rsidP="009D1472">
      <w:pPr>
        <w:pStyle w:val="Ttulo2"/>
        <w:rPr>
          <w:rStyle w:val="Ttulo2Carter"/>
        </w:rPr>
      </w:pPr>
      <w:bookmarkStart w:id="6" w:name="_Toc121089202"/>
      <w:r w:rsidRPr="40F1592C">
        <w:rPr>
          <w:rStyle w:val="Ttulo2Carter"/>
        </w:rPr>
        <w:lastRenderedPageBreak/>
        <w:t>Número mínimo de ligações</w:t>
      </w:r>
      <w:bookmarkEnd w:id="6"/>
    </w:p>
    <w:p w14:paraId="46F8542F" w14:textId="446F9AA1" w:rsidR="00C60832" w:rsidRPr="009D1472" w:rsidRDefault="009D1472" w:rsidP="40F1592C">
      <w:pPr>
        <w:spacing w:after="200"/>
        <w:rPr>
          <w:b w:val="0"/>
          <w:bCs w:val="0"/>
          <w:lang w:val="pt-BR"/>
        </w:rPr>
      </w:pPr>
      <w:r>
        <w:rPr>
          <w:noProof/>
        </w:rPr>
        <w:drawing>
          <wp:inline distT="0" distB="0" distL="0" distR="0" wp14:anchorId="31D9F7B6" wp14:editId="75F4E042">
            <wp:extent cx="6371590" cy="2707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6F99" w14:textId="6B4E355C" w:rsidR="00C60832" w:rsidRDefault="00C73253" w:rsidP="00C73253">
      <w:pPr>
        <w:pStyle w:val="Contedo"/>
      </w:pPr>
      <w:r>
        <w:t xml:space="preserve">Para achar </w:t>
      </w:r>
      <w:r w:rsidR="00141BC7">
        <w:t>o n</w:t>
      </w:r>
      <w:r w:rsidR="76DE1913">
        <w:t>ú</w:t>
      </w:r>
      <w:r w:rsidR="00141BC7">
        <w:t>mero m</w:t>
      </w:r>
      <w:r w:rsidR="5B5214BA">
        <w:t>í</w:t>
      </w:r>
      <w:r w:rsidR="00141BC7">
        <w:t xml:space="preserve">nimo de ligações neste grafo precisamos de chamar o algoritmo </w:t>
      </w:r>
      <w:proofErr w:type="spellStart"/>
      <w:r w:rsidR="00141BC7">
        <w:t>Graph</w:t>
      </w:r>
      <w:proofErr w:type="spellEnd"/>
      <w:r w:rsidR="00141BC7">
        <w:t xml:space="preserve"> </w:t>
      </w:r>
      <w:proofErr w:type="spellStart"/>
      <w:r w:rsidR="00141BC7">
        <w:t>Diameter</w:t>
      </w:r>
      <w:proofErr w:type="spellEnd"/>
      <w:r w:rsidR="00141BC7">
        <w:t xml:space="preserve"> que utiliza o Algoritmo de </w:t>
      </w:r>
      <w:proofErr w:type="spellStart"/>
      <w:r w:rsidR="00141BC7">
        <w:t>Floyd-Warshall</w:t>
      </w:r>
      <w:proofErr w:type="spellEnd"/>
      <w:r w:rsidR="00141BC7">
        <w:t xml:space="preserve"> que apresenta uma complexidade O(V</w:t>
      </w:r>
      <w:r w:rsidR="00141BC7" w:rsidRPr="40F1592C">
        <w:rPr>
          <w:vertAlign w:val="superscript"/>
        </w:rPr>
        <w:t>3</w:t>
      </w:r>
      <w:r w:rsidR="00141BC7">
        <w:t>) este algoritmo também preenche uma lista passada por parâmetro com os vértices referentes á ligação mínima e por fim cria e retorna um objeto que contem esta lista de vértices, o peso e a quantidade das arestas referentes.</w:t>
      </w:r>
    </w:p>
    <w:p w14:paraId="029FBD55" w14:textId="083CB33E" w:rsidR="00141BC7" w:rsidRPr="00C73253" w:rsidRDefault="00141BC7" w:rsidP="00141BC7">
      <w:pPr>
        <w:pStyle w:val="Contedo"/>
      </w:pPr>
      <w:r>
        <w:t>Portanto este algoritmo tem uma complexidade de O(V</w:t>
      </w:r>
      <w:r w:rsidRPr="40F1592C">
        <w:rPr>
          <w:vertAlign w:val="superscript"/>
        </w:rPr>
        <w:t>3</w:t>
      </w:r>
      <w:r>
        <w:t>)</w:t>
      </w:r>
    </w:p>
    <w:p w14:paraId="3FE2E3B0" w14:textId="77777777" w:rsidR="00141BC7" w:rsidRPr="00141BC7" w:rsidRDefault="00141BC7" w:rsidP="00C73253">
      <w:pPr>
        <w:pStyle w:val="Contedo"/>
      </w:pPr>
    </w:p>
    <w:p w14:paraId="6A7A3077" w14:textId="6CA223B6" w:rsidR="00C60832" w:rsidRDefault="00C60832" w:rsidP="00AB02A7">
      <w:pPr>
        <w:spacing w:after="200"/>
        <w:rPr>
          <w:lang w:val="pt-BR"/>
        </w:rPr>
      </w:pPr>
    </w:p>
    <w:p w14:paraId="2340FF32" w14:textId="0F8AE13B" w:rsidR="00C60832" w:rsidRDefault="00C60832" w:rsidP="00AB02A7">
      <w:pPr>
        <w:spacing w:after="200"/>
        <w:rPr>
          <w:lang w:val="pt-BR"/>
        </w:rPr>
      </w:pPr>
    </w:p>
    <w:p w14:paraId="5DEF5386" w14:textId="41641345" w:rsidR="00C60832" w:rsidRDefault="00C60832" w:rsidP="00AB02A7">
      <w:pPr>
        <w:spacing w:after="200"/>
        <w:rPr>
          <w:lang w:val="pt-BR"/>
        </w:rPr>
      </w:pPr>
    </w:p>
    <w:p w14:paraId="374424DE" w14:textId="4C473A94" w:rsidR="00C60832" w:rsidRDefault="00C60832" w:rsidP="00AB02A7">
      <w:pPr>
        <w:spacing w:after="200"/>
        <w:rPr>
          <w:lang w:val="pt-BR"/>
        </w:rPr>
      </w:pPr>
    </w:p>
    <w:p w14:paraId="639F291D" w14:textId="6BF92635" w:rsidR="00C60832" w:rsidRDefault="00C60832" w:rsidP="00AB02A7">
      <w:pPr>
        <w:spacing w:after="200"/>
        <w:rPr>
          <w:lang w:val="pt-BR"/>
        </w:rPr>
      </w:pPr>
    </w:p>
    <w:p w14:paraId="503BB5F1" w14:textId="1DBFAD9A" w:rsidR="00C60832" w:rsidRDefault="00C60832" w:rsidP="00AB02A7">
      <w:pPr>
        <w:spacing w:after="200"/>
        <w:rPr>
          <w:lang w:val="pt-BR"/>
        </w:rPr>
      </w:pPr>
    </w:p>
    <w:p w14:paraId="5D73B89F" w14:textId="3B7E9722" w:rsidR="00C60832" w:rsidRDefault="00C60832" w:rsidP="00AB02A7">
      <w:pPr>
        <w:spacing w:after="200"/>
        <w:rPr>
          <w:lang w:val="pt-BR"/>
        </w:rPr>
      </w:pPr>
    </w:p>
    <w:p w14:paraId="0278D85C" w14:textId="7110EF33" w:rsidR="00C60832" w:rsidRDefault="00C60832" w:rsidP="00AB02A7">
      <w:pPr>
        <w:spacing w:after="200"/>
        <w:rPr>
          <w:lang w:val="pt-BR"/>
        </w:rPr>
      </w:pPr>
    </w:p>
    <w:p w14:paraId="31B5770F" w14:textId="19A54ADA" w:rsidR="00C60832" w:rsidRDefault="00C60832" w:rsidP="00AB02A7">
      <w:pPr>
        <w:spacing w:after="200"/>
        <w:rPr>
          <w:lang w:val="pt-BR"/>
        </w:rPr>
      </w:pPr>
    </w:p>
    <w:p w14:paraId="75353CD9" w14:textId="166C3EC1" w:rsidR="00C60832" w:rsidRDefault="00C60832" w:rsidP="00AB02A7">
      <w:pPr>
        <w:spacing w:after="200"/>
        <w:rPr>
          <w:lang w:val="pt-BR"/>
        </w:rPr>
      </w:pPr>
    </w:p>
    <w:p w14:paraId="0D6F8869" w14:textId="0AD0C93D" w:rsidR="00C60832" w:rsidRDefault="00C60832" w:rsidP="00AB02A7">
      <w:pPr>
        <w:spacing w:after="200"/>
        <w:rPr>
          <w:lang w:val="pt-BR"/>
        </w:rPr>
      </w:pPr>
    </w:p>
    <w:p w14:paraId="51DCE6DF" w14:textId="4D03E3C7" w:rsidR="00C60832" w:rsidRDefault="00C60832" w:rsidP="00C60832">
      <w:pPr>
        <w:pStyle w:val="Ttulo1"/>
        <w:rPr>
          <w:lang w:val="pt-BR"/>
        </w:rPr>
      </w:pPr>
      <w:bookmarkStart w:id="7" w:name="_Toc121089203"/>
      <w:r>
        <w:lastRenderedPageBreak/>
        <w:t>US303</w:t>
      </w:r>
      <w:bookmarkEnd w:id="7"/>
    </w:p>
    <w:p w14:paraId="50EAF481" w14:textId="787FEB8D" w:rsidR="00C60832" w:rsidRDefault="00E23EDD" w:rsidP="40F1592C">
      <w:pPr>
        <w:spacing w:after="200"/>
        <w:ind w:firstLine="720"/>
        <w:rPr>
          <w:lang w:val="pt-BR"/>
        </w:rPr>
      </w:pPr>
      <w:r>
        <w:t xml:space="preserve">Definir os </w:t>
      </w:r>
      <w:proofErr w:type="spellStart"/>
      <w:r>
        <w:t>hubs</w:t>
      </w:r>
      <w:proofErr w:type="spellEnd"/>
      <w:r>
        <w:t xml:space="preserve"> da rede de distribuição, ou seja, encontrar as N empresas mais próximas de todos os pontos da rede (clientes e produtores agrícolas). A medida de proximidade deve ser calculada como a média do comprimento do caminho mais curto de cada empresa a todos os clientes e produtores agrícolas. (</w:t>
      </w:r>
      <w:proofErr w:type="spellStart"/>
      <w:r>
        <w:t>small</w:t>
      </w:r>
      <w:proofErr w:type="spellEnd"/>
      <w:r>
        <w:t>, N=3)</w:t>
      </w:r>
    </w:p>
    <w:p w14:paraId="1A3C93CF" w14:textId="64DC7043" w:rsidR="00C60832" w:rsidRDefault="00C60832" w:rsidP="40F1592C">
      <w:pPr>
        <w:spacing w:after="200"/>
      </w:pPr>
    </w:p>
    <w:p w14:paraId="59313F41" w14:textId="79F60DF7" w:rsidR="00C60832" w:rsidRDefault="46B643CA" w:rsidP="40F1592C">
      <w:pPr>
        <w:spacing w:after="200"/>
        <w:ind w:firstLine="720"/>
        <w:rPr>
          <w:b w:val="0"/>
          <w:bCs w:val="0"/>
        </w:rPr>
      </w:pPr>
      <w:r>
        <w:rPr>
          <w:b w:val="0"/>
          <w:bCs w:val="0"/>
        </w:rPr>
        <w:t xml:space="preserve">Para realizar esta US é necessário </w:t>
      </w:r>
      <w:r w:rsidR="08E5AF98">
        <w:rPr>
          <w:b w:val="0"/>
          <w:bCs w:val="0"/>
        </w:rPr>
        <w:t xml:space="preserve">declarar </w:t>
      </w:r>
      <w:r>
        <w:rPr>
          <w:b w:val="0"/>
          <w:bCs w:val="0"/>
        </w:rPr>
        <w:t>um</w:t>
      </w:r>
      <w:r w:rsidR="28F62A2F">
        <w:rPr>
          <w:b w:val="0"/>
          <w:bCs w:val="0"/>
        </w:rPr>
        <w:t>a lista</w:t>
      </w:r>
      <w:r w:rsidR="5CF05B70">
        <w:rPr>
          <w:b w:val="0"/>
          <w:bCs w:val="0"/>
        </w:rPr>
        <w:t xml:space="preserve"> global</w:t>
      </w:r>
      <w:r w:rsidR="28F62A2F">
        <w:rPr>
          <w:b w:val="0"/>
          <w:bCs w:val="0"/>
        </w:rPr>
        <w:t xml:space="preserve"> para armazenar </w:t>
      </w:r>
      <w:r w:rsidR="6235ACE2">
        <w:rPr>
          <w:b w:val="0"/>
          <w:bCs w:val="0"/>
        </w:rPr>
        <w:t xml:space="preserve">os </w:t>
      </w:r>
      <w:proofErr w:type="spellStart"/>
      <w:r w:rsidR="6235ACE2" w:rsidRPr="40F1592C">
        <w:rPr>
          <w:b w:val="0"/>
          <w:bCs w:val="0"/>
          <w:i/>
          <w:iCs/>
        </w:rPr>
        <w:t>hubs</w:t>
      </w:r>
      <w:proofErr w:type="spellEnd"/>
      <w:r w:rsidR="6235ACE2" w:rsidRPr="40F1592C">
        <w:rPr>
          <w:b w:val="0"/>
          <w:bCs w:val="0"/>
          <w:i/>
          <w:iCs/>
        </w:rPr>
        <w:t xml:space="preserve"> </w:t>
      </w:r>
      <w:r w:rsidR="6235ACE2">
        <w:rPr>
          <w:b w:val="0"/>
          <w:bCs w:val="0"/>
        </w:rPr>
        <w:t xml:space="preserve">da rede de distribuição e, por consequente, </w:t>
      </w:r>
      <w:r w:rsidR="63EAAE99">
        <w:rPr>
          <w:b w:val="0"/>
          <w:bCs w:val="0"/>
        </w:rPr>
        <w:t xml:space="preserve">um método para aceder a esta lista fora da classe </w:t>
      </w:r>
      <w:proofErr w:type="spellStart"/>
      <w:r w:rsidR="63EAAE99" w:rsidRPr="40F1592C">
        <w:rPr>
          <w:b w:val="0"/>
          <w:bCs w:val="0"/>
          <w:i/>
          <w:iCs/>
        </w:rPr>
        <w:t>DistributionHubs</w:t>
      </w:r>
      <w:proofErr w:type="spellEnd"/>
      <w:r w:rsidR="63EAAE99">
        <w:rPr>
          <w:b w:val="0"/>
          <w:bCs w:val="0"/>
        </w:rPr>
        <w:t>.</w:t>
      </w:r>
    </w:p>
    <w:p w14:paraId="45C326A7" w14:textId="04FDD39E" w:rsidR="00C60832" w:rsidRDefault="4B1028F5" w:rsidP="40F1592C">
      <w:pPr>
        <w:spacing w:after="200"/>
        <w:rPr>
          <w:lang w:val="pt-BR"/>
        </w:rPr>
      </w:pPr>
      <w:r>
        <w:rPr>
          <w:noProof/>
        </w:rPr>
        <w:drawing>
          <wp:inline distT="0" distB="0" distL="0" distR="0" wp14:anchorId="76A47A74" wp14:editId="3D723E7D">
            <wp:extent cx="6221852" cy="1827669"/>
            <wp:effectExtent l="0" t="0" r="0" b="0"/>
            <wp:docPr id="1064654548" name="Picture 106465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52" cy="182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8E2" w14:textId="3DEC5020" w:rsidR="00C60832" w:rsidRDefault="1C1F155F" w:rsidP="40F1592C">
      <w:pPr>
        <w:spacing w:after="200"/>
        <w:ind w:firstLine="720"/>
        <w:rPr>
          <w:b w:val="0"/>
          <w:bCs w:val="0"/>
        </w:rPr>
      </w:pPr>
      <w:r>
        <w:rPr>
          <w:b w:val="0"/>
          <w:bCs w:val="0"/>
        </w:rPr>
        <w:t xml:space="preserve">De seguida, é criado o método que irá </w:t>
      </w:r>
      <w:r w:rsidR="36D662CF">
        <w:rPr>
          <w:b w:val="0"/>
          <w:bCs w:val="0"/>
        </w:rPr>
        <w:t xml:space="preserve">realmente </w:t>
      </w:r>
      <w:r w:rsidR="0DB50802">
        <w:rPr>
          <w:b w:val="0"/>
          <w:bCs w:val="0"/>
        </w:rPr>
        <w:t xml:space="preserve">realizar a funcionalidade pretendida. O método </w:t>
      </w:r>
      <w:proofErr w:type="spellStart"/>
      <w:r w:rsidR="2FFC3B6F" w:rsidRPr="40F1592C">
        <w:rPr>
          <w:b w:val="0"/>
          <w:bCs w:val="0"/>
          <w:i/>
          <w:iCs/>
        </w:rPr>
        <w:t>defineD</w:t>
      </w:r>
      <w:r w:rsidR="0DB50802" w:rsidRPr="40F1592C">
        <w:rPr>
          <w:b w:val="0"/>
          <w:bCs w:val="0"/>
          <w:i/>
          <w:iCs/>
        </w:rPr>
        <w:t>istributionHubs</w:t>
      </w:r>
      <w:proofErr w:type="spellEnd"/>
      <w:r w:rsidR="5456F786" w:rsidRPr="40F1592C">
        <w:rPr>
          <w:b w:val="0"/>
          <w:bCs w:val="0"/>
          <w:i/>
          <w:iCs/>
        </w:rPr>
        <w:t xml:space="preserve"> </w:t>
      </w:r>
      <w:r w:rsidR="5456F786">
        <w:rPr>
          <w:b w:val="0"/>
          <w:bCs w:val="0"/>
        </w:rPr>
        <w:t xml:space="preserve">recebe como parâmetro o grafo da rede de distribuição e o número de </w:t>
      </w:r>
      <w:proofErr w:type="spellStart"/>
      <w:r w:rsidR="5456F786" w:rsidRPr="40F1592C">
        <w:rPr>
          <w:b w:val="0"/>
          <w:bCs w:val="0"/>
          <w:i/>
          <w:iCs/>
        </w:rPr>
        <w:t>hubs</w:t>
      </w:r>
      <w:proofErr w:type="spellEnd"/>
      <w:r w:rsidR="5456F786" w:rsidRPr="40F1592C">
        <w:rPr>
          <w:b w:val="0"/>
          <w:bCs w:val="0"/>
          <w:i/>
          <w:iCs/>
        </w:rPr>
        <w:t xml:space="preserve"> </w:t>
      </w:r>
      <w:r w:rsidR="5456F786">
        <w:rPr>
          <w:b w:val="0"/>
          <w:bCs w:val="0"/>
        </w:rPr>
        <w:t xml:space="preserve">que são </w:t>
      </w:r>
      <w:r w:rsidR="4D742969">
        <w:rPr>
          <w:b w:val="0"/>
          <w:bCs w:val="0"/>
        </w:rPr>
        <w:t xml:space="preserve">pretendidos criar. </w:t>
      </w:r>
    </w:p>
    <w:p w14:paraId="4C0E62D3" w14:textId="581315F8" w:rsidR="00C60832" w:rsidRDefault="4D742969" w:rsidP="40F1592C">
      <w:pPr>
        <w:spacing w:after="200"/>
        <w:ind w:firstLine="720"/>
        <w:rPr>
          <w:b w:val="0"/>
          <w:bCs w:val="0"/>
        </w:rPr>
      </w:pPr>
      <w:r>
        <w:rPr>
          <w:b w:val="0"/>
          <w:bCs w:val="0"/>
        </w:rPr>
        <w:t>Inicialmente é feita a validação do grafo, verificando se ele está vazi</w:t>
      </w:r>
      <w:r w:rsidR="71CAE739">
        <w:rPr>
          <w:b w:val="0"/>
          <w:bCs w:val="0"/>
        </w:rPr>
        <w:t xml:space="preserve">o ou não. Se estiver vazio, a lista dos </w:t>
      </w:r>
      <w:proofErr w:type="spellStart"/>
      <w:r w:rsidR="71CAE739">
        <w:rPr>
          <w:b w:val="0"/>
          <w:bCs w:val="0"/>
        </w:rPr>
        <w:t>hubs</w:t>
      </w:r>
      <w:proofErr w:type="spellEnd"/>
      <w:r w:rsidR="71CAE739">
        <w:rPr>
          <w:b w:val="0"/>
          <w:bCs w:val="0"/>
        </w:rPr>
        <w:t xml:space="preserve"> (</w:t>
      </w:r>
      <w:proofErr w:type="spellStart"/>
      <w:r w:rsidR="71CAE739" w:rsidRPr="40F1592C">
        <w:rPr>
          <w:b w:val="0"/>
          <w:bCs w:val="0"/>
          <w:i/>
          <w:iCs/>
        </w:rPr>
        <w:t>hubsList</w:t>
      </w:r>
      <w:proofErr w:type="spellEnd"/>
      <w:r w:rsidR="71CAE739">
        <w:rPr>
          <w:b w:val="0"/>
          <w:bCs w:val="0"/>
        </w:rPr>
        <w:t xml:space="preserve">) será nula e não realizará a funcionalidade, uma vez que não </w:t>
      </w:r>
      <w:r w:rsidR="4DF12B2D">
        <w:rPr>
          <w:b w:val="0"/>
          <w:bCs w:val="0"/>
        </w:rPr>
        <w:t xml:space="preserve">existem os dados necessários para isso. Se o grafo não estiver vazio, irá verificar se este é conexo. Se não o for, </w:t>
      </w:r>
      <w:proofErr w:type="spellStart"/>
      <w:r w:rsidR="53D38F6F" w:rsidRPr="40F1592C">
        <w:rPr>
          <w:b w:val="0"/>
          <w:bCs w:val="0"/>
          <w:i/>
          <w:iCs/>
        </w:rPr>
        <w:t>hubsList</w:t>
      </w:r>
      <w:proofErr w:type="spellEnd"/>
      <w:r w:rsidR="53D38F6F" w:rsidRPr="40F1592C">
        <w:rPr>
          <w:b w:val="0"/>
          <w:bCs w:val="0"/>
          <w:i/>
          <w:iCs/>
        </w:rPr>
        <w:t xml:space="preserve"> </w:t>
      </w:r>
      <w:r w:rsidR="53D38F6F">
        <w:rPr>
          <w:b w:val="0"/>
          <w:bCs w:val="0"/>
        </w:rPr>
        <w:t xml:space="preserve">será nula e não realizará a funcionalidade. Se for conexo, significa que está tudo em ordem para executar a </w:t>
      </w:r>
      <w:r w:rsidR="5DD69FF7">
        <w:rPr>
          <w:b w:val="0"/>
          <w:bCs w:val="0"/>
        </w:rPr>
        <w:t xml:space="preserve">funcionalidade. </w:t>
      </w:r>
    </w:p>
    <w:p w14:paraId="48195D8A" w14:textId="4C08844C" w:rsidR="00C60832" w:rsidRDefault="5DD69FF7" w:rsidP="40F1592C">
      <w:pPr>
        <w:spacing w:after="200"/>
        <w:ind w:firstLine="720"/>
        <w:rPr>
          <w:b w:val="0"/>
          <w:bCs w:val="0"/>
          <w:lang w:val="pt-BR"/>
        </w:rPr>
      </w:pPr>
      <w:r>
        <w:rPr>
          <w:b w:val="0"/>
          <w:bCs w:val="0"/>
        </w:rPr>
        <w:t>En</w:t>
      </w:r>
      <w:r w:rsidR="738E220A">
        <w:rPr>
          <w:b w:val="0"/>
          <w:bCs w:val="0"/>
        </w:rPr>
        <w:t xml:space="preserve">tão é </w:t>
      </w:r>
      <w:proofErr w:type="gramStart"/>
      <w:r w:rsidR="738E220A">
        <w:rPr>
          <w:b w:val="0"/>
          <w:bCs w:val="0"/>
        </w:rPr>
        <w:t>criada uma nova</w:t>
      </w:r>
      <w:proofErr w:type="gramEnd"/>
      <w:r w:rsidR="738E220A">
        <w:rPr>
          <w:b w:val="0"/>
          <w:bCs w:val="0"/>
        </w:rPr>
        <w:t xml:space="preserve"> </w:t>
      </w:r>
      <w:proofErr w:type="spellStart"/>
      <w:r w:rsidR="30D25333" w:rsidRPr="40F1592C">
        <w:rPr>
          <w:b w:val="0"/>
          <w:bCs w:val="0"/>
          <w:i/>
          <w:iCs/>
        </w:rPr>
        <w:t>hubsList</w:t>
      </w:r>
      <w:proofErr w:type="spellEnd"/>
      <w:r w:rsidR="30D25333" w:rsidRPr="40F1592C">
        <w:rPr>
          <w:b w:val="0"/>
          <w:bCs w:val="0"/>
          <w:i/>
          <w:iCs/>
        </w:rPr>
        <w:t xml:space="preserve"> </w:t>
      </w:r>
      <w:r w:rsidR="30D25333">
        <w:rPr>
          <w:b w:val="0"/>
          <w:bCs w:val="0"/>
        </w:rPr>
        <w:t>e iremos buscar</w:t>
      </w:r>
      <w:r w:rsidR="3C2F5BC9">
        <w:rPr>
          <w:b w:val="0"/>
          <w:bCs w:val="0"/>
        </w:rPr>
        <w:t xml:space="preserve"> todos</w:t>
      </w:r>
      <w:r w:rsidR="30D25333">
        <w:rPr>
          <w:b w:val="0"/>
          <w:bCs w:val="0"/>
        </w:rPr>
        <w:t xml:space="preserve"> os vértices do grafo. É também criado um mapa </w:t>
      </w:r>
      <w:r w:rsidR="4211C00B">
        <w:rPr>
          <w:b w:val="0"/>
          <w:bCs w:val="0"/>
        </w:rPr>
        <w:t>(</w:t>
      </w:r>
      <w:proofErr w:type="spellStart"/>
      <w:r w:rsidR="4211C00B" w:rsidRPr="40F1592C">
        <w:rPr>
          <w:b w:val="0"/>
          <w:bCs w:val="0"/>
          <w:i/>
          <w:iCs/>
        </w:rPr>
        <w:t>avgDistanceMap</w:t>
      </w:r>
      <w:proofErr w:type="spellEnd"/>
      <w:r w:rsidR="4211C00B">
        <w:rPr>
          <w:b w:val="0"/>
          <w:bCs w:val="0"/>
        </w:rPr>
        <w:t xml:space="preserve">) </w:t>
      </w:r>
      <w:r w:rsidR="30D25333">
        <w:rPr>
          <w:b w:val="0"/>
          <w:bCs w:val="0"/>
        </w:rPr>
        <w:t xml:space="preserve">que irá guardar as empresas </w:t>
      </w:r>
      <w:r w:rsidR="2A6BBCCF">
        <w:rPr>
          <w:b w:val="0"/>
          <w:bCs w:val="0"/>
        </w:rPr>
        <w:t xml:space="preserve">juntamente com a sua proximidade, </w:t>
      </w:r>
      <w:r w:rsidR="069200C3">
        <w:rPr>
          <w:b w:val="0"/>
          <w:bCs w:val="0"/>
        </w:rPr>
        <w:t xml:space="preserve">organizando-as de forma descendente por proximidade. De seguida, o ciclo </w:t>
      </w:r>
      <w:r w:rsidR="069200C3" w:rsidRPr="40F1592C">
        <w:rPr>
          <w:b w:val="0"/>
          <w:bCs w:val="0"/>
          <w:i/>
          <w:iCs/>
        </w:rPr>
        <w:t xml:space="preserve">for </w:t>
      </w:r>
      <w:r w:rsidR="069200C3">
        <w:rPr>
          <w:b w:val="0"/>
          <w:bCs w:val="0"/>
        </w:rPr>
        <w:t>irá percorrer todos os vértices do gra</w:t>
      </w:r>
      <w:r w:rsidR="607F10DD">
        <w:rPr>
          <w:b w:val="0"/>
          <w:bCs w:val="0"/>
        </w:rPr>
        <w:t xml:space="preserve">fo e, para aqueles que forem empresas, vai encontrar os menores caminhos </w:t>
      </w:r>
      <w:r w:rsidR="7AC607E0">
        <w:rPr>
          <w:b w:val="0"/>
          <w:bCs w:val="0"/>
        </w:rPr>
        <w:t>entre a empresa e os clientes/produtores, armazenando as dist</w:t>
      </w:r>
      <w:r w:rsidR="1B739548">
        <w:rPr>
          <w:b w:val="0"/>
          <w:bCs w:val="0"/>
        </w:rPr>
        <w:t>â</w:t>
      </w:r>
      <w:r w:rsidR="7AC607E0">
        <w:rPr>
          <w:b w:val="0"/>
          <w:bCs w:val="0"/>
        </w:rPr>
        <w:t>ncias</w:t>
      </w:r>
      <w:r w:rsidR="14E5C36F">
        <w:rPr>
          <w:b w:val="0"/>
          <w:bCs w:val="0"/>
        </w:rPr>
        <w:t xml:space="preserve"> no </w:t>
      </w:r>
      <w:proofErr w:type="spellStart"/>
      <w:r w:rsidR="14E5C36F" w:rsidRPr="40F1592C">
        <w:rPr>
          <w:b w:val="0"/>
          <w:bCs w:val="0"/>
          <w:i/>
          <w:iCs/>
        </w:rPr>
        <w:t>ArrayList</w:t>
      </w:r>
      <w:proofErr w:type="spellEnd"/>
      <w:r w:rsidR="14E5C36F" w:rsidRPr="40F1592C">
        <w:rPr>
          <w:b w:val="0"/>
          <w:bCs w:val="0"/>
          <w:i/>
          <w:iCs/>
        </w:rPr>
        <w:t xml:space="preserve"> </w:t>
      </w:r>
      <w:proofErr w:type="spellStart"/>
      <w:r w:rsidR="14E5C36F" w:rsidRPr="40F1592C">
        <w:rPr>
          <w:b w:val="0"/>
          <w:bCs w:val="0"/>
          <w:i/>
          <w:iCs/>
        </w:rPr>
        <w:t>distances</w:t>
      </w:r>
      <w:proofErr w:type="spellEnd"/>
      <w:r w:rsidR="5085B570" w:rsidRPr="40F1592C">
        <w:rPr>
          <w:b w:val="0"/>
          <w:bCs w:val="0"/>
          <w:i/>
          <w:iCs/>
        </w:rPr>
        <w:t xml:space="preserve">. </w:t>
      </w:r>
      <w:r w:rsidR="5085B570" w:rsidRPr="40F1592C">
        <w:rPr>
          <w:b w:val="0"/>
          <w:bCs w:val="0"/>
        </w:rPr>
        <w:t xml:space="preserve">Este </w:t>
      </w:r>
      <w:proofErr w:type="spellStart"/>
      <w:r w:rsidR="5085B570" w:rsidRPr="40F1592C">
        <w:rPr>
          <w:b w:val="0"/>
          <w:bCs w:val="0"/>
          <w:i/>
          <w:iCs/>
        </w:rPr>
        <w:t>ArrayList</w:t>
      </w:r>
      <w:proofErr w:type="spellEnd"/>
      <w:r w:rsidR="5085B570" w:rsidRPr="40F1592C">
        <w:rPr>
          <w:b w:val="0"/>
          <w:bCs w:val="0"/>
          <w:i/>
          <w:iCs/>
        </w:rPr>
        <w:t xml:space="preserve"> </w:t>
      </w:r>
      <w:proofErr w:type="spellStart"/>
      <w:r w:rsidR="5085B570" w:rsidRPr="40F1592C">
        <w:rPr>
          <w:b w:val="0"/>
          <w:bCs w:val="0"/>
          <w:i/>
          <w:iCs/>
        </w:rPr>
        <w:t>distances</w:t>
      </w:r>
      <w:proofErr w:type="spellEnd"/>
      <w:r w:rsidR="069200C3" w:rsidRPr="40F1592C">
        <w:rPr>
          <w:b w:val="0"/>
          <w:bCs w:val="0"/>
          <w:i/>
          <w:iCs/>
        </w:rPr>
        <w:t xml:space="preserve"> </w:t>
      </w:r>
      <w:r w:rsidR="7D7C3D7D" w:rsidRPr="40F1592C">
        <w:rPr>
          <w:b w:val="0"/>
          <w:bCs w:val="0"/>
        </w:rPr>
        <w:t xml:space="preserve">será passado como parâmetro para o método </w:t>
      </w:r>
      <w:proofErr w:type="spellStart"/>
      <w:r w:rsidR="7D7C3D7D" w:rsidRPr="40F1592C">
        <w:rPr>
          <w:b w:val="0"/>
          <w:bCs w:val="0"/>
          <w:i/>
          <w:iCs/>
        </w:rPr>
        <w:t>calcAvgDistance</w:t>
      </w:r>
      <w:proofErr w:type="spellEnd"/>
      <w:r w:rsidR="7D7C3D7D" w:rsidRPr="40F1592C">
        <w:rPr>
          <w:b w:val="0"/>
          <w:bCs w:val="0"/>
          <w:i/>
          <w:iCs/>
        </w:rPr>
        <w:t xml:space="preserve"> </w:t>
      </w:r>
      <w:r w:rsidR="7D7C3D7D" w:rsidRPr="40F1592C">
        <w:rPr>
          <w:b w:val="0"/>
          <w:bCs w:val="0"/>
        </w:rPr>
        <w:t xml:space="preserve">onde irá ser </w:t>
      </w:r>
      <w:r w:rsidR="7D7C3D7D" w:rsidRPr="40F1592C">
        <w:rPr>
          <w:b w:val="0"/>
          <w:bCs w:val="0"/>
        </w:rPr>
        <w:lastRenderedPageBreak/>
        <w:t xml:space="preserve">calculada a distância média da empresa até </w:t>
      </w:r>
      <w:r w:rsidR="4B5386FA" w:rsidRPr="40F1592C">
        <w:rPr>
          <w:b w:val="0"/>
          <w:bCs w:val="0"/>
        </w:rPr>
        <w:t xml:space="preserve">todos os </w:t>
      </w:r>
      <w:r w:rsidR="7D7C3D7D" w:rsidRPr="40F1592C">
        <w:rPr>
          <w:b w:val="0"/>
          <w:bCs w:val="0"/>
        </w:rPr>
        <w:t>clie</w:t>
      </w:r>
      <w:r w:rsidR="2CABF964" w:rsidRPr="40F1592C">
        <w:rPr>
          <w:b w:val="0"/>
          <w:bCs w:val="0"/>
        </w:rPr>
        <w:t>ntes/produtores. Esta distância média será arm</w:t>
      </w:r>
      <w:r w:rsidR="3EADFCFD" w:rsidRPr="40F1592C">
        <w:rPr>
          <w:b w:val="0"/>
          <w:bCs w:val="0"/>
        </w:rPr>
        <w:t>a</w:t>
      </w:r>
      <w:r w:rsidR="2CABF964" w:rsidRPr="40F1592C">
        <w:rPr>
          <w:b w:val="0"/>
          <w:bCs w:val="0"/>
        </w:rPr>
        <w:t xml:space="preserve">zenada no </w:t>
      </w:r>
      <w:r w:rsidR="397C6BDA" w:rsidRPr="40F1592C">
        <w:rPr>
          <w:b w:val="0"/>
          <w:bCs w:val="0"/>
        </w:rPr>
        <w:t>mapa</w:t>
      </w:r>
      <w:r w:rsidR="2CABF964" w:rsidRPr="40F1592C">
        <w:rPr>
          <w:b w:val="0"/>
          <w:bCs w:val="0"/>
        </w:rPr>
        <w:t xml:space="preserve"> </w:t>
      </w:r>
      <w:proofErr w:type="spellStart"/>
      <w:r w:rsidR="2CABF964" w:rsidRPr="40F1592C">
        <w:rPr>
          <w:b w:val="0"/>
          <w:bCs w:val="0"/>
          <w:i/>
          <w:iCs/>
        </w:rPr>
        <w:t>avgDistanceMap</w:t>
      </w:r>
      <w:proofErr w:type="spellEnd"/>
      <w:r w:rsidR="2C7EE503" w:rsidRPr="40F1592C">
        <w:rPr>
          <w:b w:val="0"/>
          <w:bCs w:val="0"/>
          <w:i/>
          <w:iCs/>
        </w:rPr>
        <w:t xml:space="preserve">, </w:t>
      </w:r>
      <w:r w:rsidR="2C7EE503" w:rsidRPr="40F1592C">
        <w:rPr>
          <w:b w:val="0"/>
          <w:bCs w:val="0"/>
        </w:rPr>
        <w:t xml:space="preserve">juntamente com a empresa correspondente. Por fim, no último ciclo </w:t>
      </w:r>
      <w:r w:rsidR="2C7EE503" w:rsidRPr="40F1592C">
        <w:rPr>
          <w:b w:val="0"/>
          <w:bCs w:val="0"/>
          <w:i/>
          <w:iCs/>
        </w:rPr>
        <w:t xml:space="preserve">for, </w:t>
      </w:r>
      <w:r w:rsidR="2C7EE503" w:rsidRPr="40F1592C">
        <w:rPr>
          <w:b w:val="0"/>
          <w:bCs w:val="0"/>
        </w:rPr>
        <w:t>ir</w:t>
      </w:r>
      <w:r w:rsidR="1FED05B6" w:rsidRPr="40F1592C">
        <w:rPr>
          <w:b w:val="0"/>
          <w:bCs w:val="0"/>
        </w:rPr>
        <w:t xml:space="preserve">ão </w:t>
      </w:r>
      <w:r w:rsidR="2C7EE503" w:rsidRPr="40F1592C">
        <w:rPr>
          <w:b w:val="0"/>
          <w:bCs w:val="0"/>
        </w:rPr>
        <w:t>ser adic</w:t>
      </w:r>
      <w:r w:rsidR="68B64304" w:rsidRPr="40F1592C">
        <w:rPr>
          <w:b w:val="0"/>
          <w:bCs w:val="0"/>
        </w:rPr>
        <w:t>iona</w:t>
      </w:r>
      <w:r w:rsidR="6C239A0D" w:rsidRPr="40F1592C">
        <w:rPr>
          <w:b w:val="0"/>
          <w:bCs w:val="0"/>
        </w:rPr>
        <w:t xml:space="preserve">das as N empresas mais próximas de todos os </w:t>
      </w:r>
      <w:r w:rsidR="33E1B1F5" w:rsidRPr="40F1592C">
        <w:rPr>
          <w:b w:val="0"/>
          <w:bCs w:val="0"/>
        </w:rPr>
        <w:t xml:space="preserve">clientes e produtores </w:t>
      </w:r>
      <w:r w:rsidR="6B57E751" w:rsidRPr="40F1592C">
        <w:rPr>
          <w:b w:val="0"/>
          <w:bCs w:val="0"/>
        </w:rPr>
        <w:t xml:space="preserve">à </w:t>
      </w:r>
      <w:proofErr w:type="spellStart"/>
      <w:r w:rsidR="6B57E751" w:rsidRPr="40F1592C">
        <w:rPr>
          <w:b w:val="0"/>
          <w:bCs w:val="0"/>
          <w:i/>
          <w:iCs/>
        </w:rPr>
        <w:t>hubsList</w:t>
      </w:r>
      <w:proofErr w:type="spellEnd"/>
      <w:r w:rsidR="6B57E751" w:rsidRPr="40F1592C">
        <w:rPr>
          <w:b w:val="0"/>
          <w:bCs w:val="0"/>
        </w:rPr>
        <w:t>.</w:t>
      </w:r>
    </w:p>
    <w:p w14:paraId="3E487C44" w14:textId="02664B0E" w:rsidR="00C60832" w:rsidRDefault="11D8A4ED" w:rsidP="40F1592C">
      <w:pPr>
        <w:spacing w:after="200"/>
        <w:ind w:firstLine="720"/>
        <w:rPr>
          <w:b w:val="0"/>
          <w:bCs w:val="0"/>
        </w:rPr>
      </w:pPr>
      <w:r w:rsidRPr="40F1592C">
        <w:rPr>
          <w:b w:val="0"/>
          <w:bCs w:val="0"/>
        </w:rPr>
        <w:t xml:space="preserve">Este método é </w:t>
      </w:r>
      <w:r w:rsidR="22538F94" w:rsidRPr="40F1592C">
        <w:rPr>
          <w:b w:val="0"/>
          <w:bCs w:val="0"/>
        </w:rPr>
        <w:t xml:space="preserve">não </w:t>
      </w:r>
      <w:r w:rsidRPr="40F1592C">
        <w:rPr>
          <w:b w:val="0"/>
          <w:bCs w:val="0"/>
        </w:rPr>
        <w:t>determinístico</w:t>
      </w:r>
      <w:r w:rsidR="240403D5" w:rsidRPr="40F1592C">
        <w:rPr>
          <w:b w:val="0"/>
          <w:bCs w:val="0"/>
        </w:rPr>
        <w:t xml:space="preserve"> </w:t>
      </w:r>
      <w:r w:rsidR="246C92D7" w:rsidRPr="40F1592C">
        <w:rPr>
          <w:b w:val="0"/>
          <w:bCs w:val="0"/>
        </w:rPr>
        <w:t>e tem como melhor caso O(|V|+|E|), uma vez</w:t>
      </w:r>
      <w:r w:rsidR="3C9A8697" w:rsidRPr="40F1592C">
        <w:rPr>
          <w:b w:val="0"/>
          <w:bCs w:val="0"/>
        </w:rPr>
        <w:t xml:space="preserve"> o método </w:t>
      </w:r>
      <w:proofErr w:type="spellStart"/>
      <w:r w:rsidR="3C9A8697" w:rsidRPr="40F1592C">
        <w:rPr>
          <w:b w:val="0"/>
          <w:bCs w:val="0"/>
          <w:i/>
          <w:iCs/>
        </w:rPr>
        <w:t>isConected</w:t>
      </w:r>
      <w:proofErr w:type="spellEnd"/>
      <w:r w:rsidR="3C9A8697" w:rsidRPr="40F1592C">
        <w:rPr>
          <w:b w:val="0"/>
          <w:bCs w:val="0"/>
          <w:i/>
          <w:iCs/>
        </w:rPr>
        <w:t xml:space="preserve"> </w:t>
      </w:r>
      <w:r w:rsidR="3C9A8697" w:rsidRPr="40F1592C">
        <w:rPr>
          <w:b w:val="0"/>
          <w:bCs w:val="0"/>
        </w:rPr>
        <w:t>tem essa complexidade e</w:t>
      </w:r>
      <w:r w:rsidR="246C92D7" w:rsidRPr="40F1592C">
        <w:rPr>
          <w:b w:val="0"/>
          <w:bCs w:val="0"/>
        </w:rPr>
        <w:t xml:space="preserve"> se o grafo não for conexo não </w:t>
      </w:r>
      <w:r w:rsidR="4F4A17A1" w:rsidRPr="40F1592C">
        <w:rPr>
          <w:b w:val="0"/>
          <w:bCs w:val="0"/>
        </w:rPr>
        <w:t>irá executar a funcionalidad</w:t>
      </w:r>
      <w:r w:rsidR="1F2760EF" w:rsidRPr="40F1592C">
        <w:rPr>
          <w:b w:val="0"/>
          <w:bCs w:val="0"/>
        </w:rPr>
        <w:t>e. Como pior caso</w:t>
      </w:r>
      <w:r w:rsidR="3F246273" w:rsidRPr="40F1592C">
        <w:rPr>
          <w:b w:val="0"/>
          <w:bCs w:val="0"/>
        </w:rPr>
        <w:t xml:space="preserve"> tem</w:t>
      </w:r>
      <w:r w:rsidRPr="40F1592C">
        <w:rPr>
          <w:b w:val="0"/>
          <w:bCs w:val="0"/>
        </w:rPr>
        <w:t xml:space="preserve"> </w:t>
      </w:r>
      <w:r w:rsidR="3F246273" w:rsidRPr="40F1592C">
        <w:rPr>
          <w:b w:val="0"/>
          <w:bCs w:val="0"/>
        </w:rPr>
        <w:t>uma complexidade de O(V</w:t>
      </w:r>
      <w:r w:rsidR="3F246273" w:rsidRPr="40F1592C">
        <w:rPr>
          <w:b w:val="0"/>
          <w:bCs w:val="0"/>
          <w:vertAlign w:val="superscript"/>
        </w:rPr>
        <w:t>3</w:t>
      </w:r>
      <w:r w:rsidR="3F246273" w:rsidRPr="40F1592C">
        <w:rPr>
          <w:b w:val="0"/>
          <w:bCs w:val="0"/>
        </w:rPr>
        <w:t>), um</w:t>
      </w:r>
      <w:r w:rsidR="5A864F02" w:rsidRPr="40F1592C">
        <w:rPr>
          <w:b w:val="0"/>
          <w:bCs w:val="0"/>
        </w:rPr>
        <w:t xml:space="preserve">a vez que vai executar o primeiro ciclo </w:t>
      </w:r>
      <w:r w:rsidR="5A864F02" w:rsidRPr="40F1592C">
        <w:rPr>
          <w:b w:val="0"/>
          <w:bCs w:val="0"/>
          <w:i/>
          <w:iCs/>
        </w:rPr>
        <w:t xml:space="preserve">for </w:t>
      </w:r>
      <w:r w:rsidR="5A864F02" w:rsidRPr="40F1592C">
        <w:rPr>
          <w:b w:val="0"/>
          <w:bCs w:val="0"/>
        </w:rPr>
        <w:t xml:space="preserve">V vezes e o método </w:t>
      </w:r>
      <w:proofErr w:type="spellStart"/>
      <w:r w:rsidR="5A864F02" w:rsidRPr="40F1592C">
        <w:rPr>
          <w:b w:val="0"/>
          <w:bCs w:val="0"/>
          <w:i/>
          <w:iCs/>
        </w:rPr>
        <w:t>shortestPaths</w:t>
      </w:r>
      <w:proofErr w:type="spellEnd"/>
      <w:r w:rsidR="5A864F02" w:rsidRPr="40F1592C">
        <w:rPr>
          <w:b w:val="0"/>
          <w:bCs w:val="0"/>
          <w:i/>
          <w:iCs/>
        </w:rPr>
        <w:t xml:space="preserve"> </w:t>
      </w:r>
      <w:r w:rsidR="5A864F02" w:rsidRPr="40F1592C">
        <w:rPr>
          <w:b w:val="0"/>
          <w:bCs w:val="0"/>
        </w:rPr>
        <w:t>tem com</w:t>
      </w:r>
      <w:r w:rsidR="71A6B77D" w:rsidRPr="40F1592C">
        <w:rPr>
          <w:b w:val="0"/>
          <w:bCs w:val="0"/>
        </w:rPr>
        <w:t>plexidade O(V</w:t>
      </w:r>
      <w:r w:rsidR="71A6B77D" w:rsidRPr="40F1592C">
        <w:rPr>
          <w:b w:val="0"/>
          <w:bCs w:val="0"/>
          <w:vertAlign w:val="superscript"/>
        </w:rPr>
        <w:t>2</w:t>
      </w:r>
      <w:r w:rsidR="71A6B77D" w:rsidRPr="40F1592C">
        <w:rPr>
          <w:b w:val="0"/>
          <w:bCs w:val="0"/>
        </w:rPr>
        <w:t>)</w:t>
      </w:r>
      <w:r w:rsidR="3F246273" w:rsidRPr="40F1592C">
        <w:rPr>
          <w:b w:val="0"/>
          <w:bCs w:val="0"/>
        </w:rPr>
        <w:t>.</w:t>
      </w:r>
    </w:p>
    <w:p w14:paraId="29A9AA5F" w14:textId="3EC6DC22" w:rsidR="00C60832" w:rsidRDefault="529710A8" w:rsidP="40F1592C">
      <w:pPr>
        <w:spacing w:after="200"/>
      </w:pPr>
      <w:r>
        <w:rPr>
          <w:noProof/>
        </w:rPr>
        <w:drawing>
          <wp:inline distT="0" distB="0" distL="0" distR="0" wp14:anchorId="7BC522A2" wp14:editId="6DDCC122">
            <wp:extent cx="6203894" cy="4381500"/>
            <wp:effectExtent l="0" t="0" r="0" b="0"/>
            <wp:docPr id="1549523444" name="Picture 154952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9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5E9" w14:textId="2ABFBC49" w:rsidR="00C60832" w:rsidRDefault="44ECF096" w:rsidP="40F1592C">
      <w:pPr>
        <w:spacing w:after="200"/>
        <w:rPr>
          <w:b w:val="0"/>
          <w:bCs w:val="0"/>
          <w:lang w:val="pt-BR"/>
        </w:rPr>
      </w:pPr>
      <w:r>
        <w:rPr>
          <w:b w:val="0"/>
          <w:bCs w:val="0"/>
        </w:rPr>
        <w:t xml:space="preserve">Este método auxilia a execução da funcionalidade, uma vez que vai receber uma lista de </w:t>
      </w:r>
      <w:proofErr w:type="spellStart"/>
      <w:r w:rsidRPr="40F1592C">
        <w:rPr>
          <w:b w:val="0"/>
          <w:bCs w:val="0"/>
          <w:i/>
          <w:iCs/>
        </w:rPr>
        <w:t>Doubles</w:t>
      </w:r>
      <w:proofErr w:type="spellEnd"/>
      <w:r>
        <w:rPr>
          <w:b w:val="0"/>
          <w:bCs w:val="0"/>
        </w:rPr>
        <w:t xml:space="preserve">, no caso desta </w:t>
      </w:r>
      <w:r w:rsidR="1291060B">
        <w:rPr>
          <w:b w:val="0"/>
          <w:bCs w:val="0"/>
        </w:rPr>
        <w:t>US serão distâncias, e vai calcular a média destas distâncias.</w:t>
      </w:r>
      <w:r w:rsidR="5B5E92B7">
        <w:rPr>
          <w:b w:val="0"/>
          <w:bCs w:val="0"/>
        </w:rPr>
        <w:t xml:space="preserve"> </w:t>
      </w:r>
    </w:p>
    <w:p w14:paraId="57A75C51" w14:textId="2D43FA56" w:rsidR="00C60832" w:rsidRDefault="6E0728AB" w:rsidP="40F1592C">
      <w:pPr>
        <w:spacing w:after="200"/>
        <w:rPr>
          <w:b w:val="0"/>
          <w:bCs w:val="0"/>
          <w:i/>
          <w:iCs/>
        </w:rPr>
      </w:pPr>
      <w:r>
        <w:rPr>
          <w:b w:val="0"/>
          <w:bCs w:val="0"/>
        </w:rPr>
        <w:t xml:space="preserve">Este método é determinístico e tem </w:t>
      </w:r>
      <w:r w:rsidR="5B5E92B7">
        <w:rPr>
          <w:b w:val="0"/>
          <w:bCs w:val="0"/>
        </w:rPr>
        <w:t xml:space="preserve">complexidade </w:t>
      </w:r>
      <w:r w:rsidR="0902BE10">
        <w:rPr>
          <w:b w:val="0"/>
          <w:bCs w:val="0"/>
        </w:rPr>
        <w:t>O</w:t>
      </w:r>
      <w:r w:rsidR="5B5E92B7">
        <w:rPr>
          <w:b w:val="0"/>
          <w:bCs w:val="0"/>
        </w:rPr>
        <w:t xml:space="preserve">(n) uma vez que vai percorrer todos os valores da lista </w:t>
      </w:r>
      <w:proofErr w:type="spellStart"/>
      <w:r w:rsidR="5B5E92B7" w:rsidRPr="40F1592C">
        <w:rPr>
          <w:b w:val="0"/>
          <w:bCs w:val="0"/>
          <w:i/>
          <w:iCs/>
        </w:rPr>
        <w:t>distances</w:t>
      </w:r>
      <w:proofErr w:type="spellEnd"/>
      <w:r w:rsidR="5B5E92B7" w:rsidRPr="40F1592C">
        <w:rPr>
          <w:b w:val="0"/>
          <w:bCs w:val="0"/>
          <w:i/>
          <w:iCs/>
        </w:rPr>
        <w:t>.</w:t>
      </w:r>
    </w:p>
    <w:p w14:paraId="753E3037" w14:textId="7D82C406" w:rsidR="00C60832" w:rsidRDefault="44ECF096" w:rsidP="40F1592C">
      <w:pPr>
        <w:spacing w:after="20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024A387" wp14:editId="08A03D2D">
            <wp:extent cx="6256421" cy="2228850"/>
            <wp:effectExtent l="0" t="0" r="0" b="0"/>
            <wp:docPr id="1552349022" name="Picture 1552349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2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2DB" w14:textId="1E1A9848" w:rsidR="00C60832" w:rsidRDefault="00C60832" w:rsidP="00AB02A7">
      <w:pPr>
        <w:spacing w:after="200"/>
        <w:rPr>
          <w:lang w:val="pt-BR"/>
        </w:rPr>
      </w:pPr>
    </w:p>
    <w:p w14:paraId="7D50CB22" w14:textId="1F8DD469" w:rsidR="00C60832" w:rsidRDefault="00C60832" w:rsidP="00AB02A7">
      <w:pPr>
        <w:spacing w:after="200"/>
        <w:rPr>
          <w:lang w:val="pt-BR"/>
        </w:rPr>
      </w:pPr>
    </w:p>
    <w:p w14:paraId="1F1A79C4" w14:textId="55BE21D4" w:rsidR="00C60832" w:rsidRDefault="00C60832" w:rsidP="00AB02A7">
      <w:pPr>
        <w:spacing w:after="200"/>
        <w:rPr>
          <w:lang w:val="pt-BR"/>
        </w:rPr>
      </w:pPr>
    </w:p>
    <w:p w14:paraId="7A24A2BF" w14:textId="6A846655" w:rsidR="00C60832" w:rsidRDefault="00C60832" w:rsidP="00AB02A7">
      <w:pPr>
        <w:spacing w:after="200"/>
        <w:rPr>
          <w:lang w:val="pt-BR"/>
        </w:rPr>
      </w:pPr>
    </w:p>
    <w:p w14:paraId="7456A8E9" w14:textId="3B9AF146" w:rsidR="00C60832" w:rsidRDefault="00C60832" w:rsidP="00AB02A7">
      <w:pPr>
        <w:spacing w:after="200"/>
        <w:rPr>
          <w:lang w:val="pt-BR"/>
        </w:rPr>
      </w:pPr>
    </w:p>
    <w:p w14:paraId="4226E35F" w14:textId="68ED7E4A" w:rsidR="00C60832" w:rsidRDefault="00C60832" w:rsidP="00AB02A7">
      <w:pPr>
        <w:spacing w:after="200"/>
        <w:rPr>
          <w:lang w:val="pt-BR"/>
        </w:rPr>
      </w:pPr>
    </w:p>
    <w:p w14:paraId="7A12C15C" w14:textId="3C90D684" w:rsidR="00C60832" w:rsidRDefault="00C60832" w:rsidP="00AB02A7">
      <w:pPr>
        <w:spacing w:after="200"/>
        <w:rPr>
          <w:lang w:val="pt-BR"/>
        </w:rPr>
      </w:pPr>
    </w:p>
    <w:p w14:paraId="1B82559B" w14:textId="721AD201" w:rsidR="00C60832" w:rsidRDefault="00C60832" w:rsidP="00AB02A7">
      <w:pPr>
        <w:spacing w:after="200"/>
        <w:rPr>
          <w:lang w:val="pt-BR"/>
        </w:rPr>
      </w:pPr>
    </w:p>
    <w:p w14:paraId="09F76122" w14:textId="72561710" w:rsidR="00C60832" w:rsidRDefault="00C60832" w:rsidP="00AB02A7">
      <w:pPr>
        <w:spacing w:after="200"/>
        <w:rPr>
          <w:lang w:val="pt-BR"/>
        </w:rPr>
      </w:pPr>
    </w:p>
    <w:p w14:paraId="6BBFA61D" w14:textId="3254968E" w:rsidR="00C60832" w:rsidRDefault="00C60832" w:rsidP="00AB02A7">
      <w:pPr>
        <w:spacing w:after="200"/>
        <w:rPr>
          <w:lang w:val="pt-BR"/>
        </w:rPr>
      </w:pPr>
    </w:p>
    <w:p w14:paraId="72208E57" w14:textId="660187C1" w:rsidR="00C60832" w:rsidRDefault="00C60832" w:rsidP="00AB02A7">
      <w:pPr>
        <w:spacing w:after="200"/>
        <w:rPr>
          <w:lang w:val="pt-BR"/>
        </w:rPr>
      </w:pPr>
    </w:p>
    <w:p w14:paraId="63C1E388" w14:textId="2042D23E" w:rsidR="00C60832" w:rsidRDefault="00C60832" w:rsidP="00AB02A7">
      <w:pPr>
        <w:spacing w:after="200"/>
        <w:rPr>
          <w:lang w:val="pt-BR"/>
        </w:rPr>
      </w:pPr>
    </w:p>
    <w:p w14:paraId="421FAB35" w14:textId="1C57D1B5" w:rsidR="00C60832" w:rsidRDefault="000E40A3" w:rsidP="00AB02A7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A339FAB" w14:textId="04960BD1" w:rsidR="00C60832" w:rsidRDefault="00C60832" w:rsidP="00C60832">
      <w:pPr>
        <w:pStyle w:val="Ttulo1"/>
        <w:rPr>
          <w:lang w:val="pt-BR"/>
        </w:rPr>
      </w:pPr>
      <w:bookmarkStart w:id="8" w:name="_Toc121089204"/>
      <w:r>
        <w:lastRenderedPageBreak/>
        <w:t>US304</w:t>
      </w:r>
      <w:bookmarkEnd w:id="8"/>
    </w:p>
    <w:p w14:paraId="4FD8FC7B" w14:textId="02605EEE" w:rsidR="00C60832" w:rsidRDefault="00E23EDD" w:rsidP="00AB02A7">
      <w:pPr>
        <w:spacing w:after="200"/>
      </w:pPr>
      <w:r>
        <w:t xml:space="preserve">Para cada cliente (particular ou empresa) determinar o </w:t>
      </w:r>
      <w:proofErr w:type="spellStart"/>
      <w:r>
        <w:t>hub</w:t>
      </w:r>
      <w:proofErr w:type="spellEnd"/>
      <w:r>
        <w:t xml:space="preserve"> mais próximo.</w:t>
      </w:r>
    </w:p>
    <w:p w14:paraId="1B324363" w14:textId="262631D9" w:rsidR="00D57DE4" w:rsidRDefault="00417BD9" w:rsidP="00AB02A7">
      <w:pPr>
        <w:spacing w:after="200"/>
        <w:rPr>
          <w:b w:val="0"/>
          <w:bCs w:val="0"/>
        </w:rPr>
      </w:pPr>
      <w:r>
        <w:rPr>
          <w:b w:val="0"/>
          <w:bCs w:val="0"/>
        </w:rPr>
        <w:t xml:space="preserve">Para esta </w:t>
      </w:r>
      <w:r w:rsidR="00E83E2D">
        <w:rPr>
          <w:b w:val="0"/>
          <w:bCs w:val="0"/>
        </w:rPr>
        <w:t xml:space="preserve">US a classe </w:t>
      </w:r>
      <w:proofErr w:type="spellStart"/>
      <w:r w:rsidR="00E83E2D">
        <w:rPr>
          <w:b w:val="0"/>
          <w:bCs w:val="0"/>
        </w:rPr>
        <w:t>ClosestDistributionH</w:t>
      </w:r>
      <w:r w:rsidR="00F425C1">
        <w:rPr>
          <w:b w:val="0"/>
          <w:bCs w:val="0"/>
        </w:rPr>
        <w:t>ub</w:t>
      </w:r>
      <w:proofErr w:type="spellEnd"/>
      <w:r w:rsidR="00F425C1">
        <w:rPr>
          <w:b w:val="0"/>
          <w:bCs w:val="0"/>
        </w:rPr>
        <w:t xml:space="preserve"> ira receber no construtor uma </w:t>
      </w:r>
      <w:r w:rsidR="00CB28ED">
        <w:rPr>
          <w:b w:val="0"/>
          <w:bCs w:val="0"/>
        </w:rPr>
        <w:t>instância</w:t>
      </w:r>
      <w:r w:rsidR="00F425C1">
        <w:rPr>
          <w:b w:val="0"/>
          <w:bCs w:val="0"/>
        </w:rPr>
        <w:t xml:space="preserve"> de um grafo</w:t>
      </w:r>
      <w:r w:rsidR="00315223">
        <w:rPr>
          <w:b w:val="0"/>
          <w:bCs w:val="0"/>
        </w:rPr>
        <w:t xml:space="preserve"> contendo </w:t>
      </w:r>
      <w:r w:rsidR="001D5436">
        <w:rPr>
          <w:b w:val="0"/>
          <w:bCs w:val="0"/>
        </w:rPr>
        <w:t>os</w:t>
      </w:r>
      <w:r w:rsidR="002868CA">
        <w:rPr>
          <w:b w:val="0"/>
          <w:bCs w:val="0"/>
        </w:rPr>
        <w:t xml:space="preserve"> seus</w:t>
      </w:r>
      <w:r w:rsidR="001D5436">
        <w:rPr>
          <w:b w:val="0"/>
          <w:bCs w:val="0"/>
        </w:rPr>
        <w:t xml:space="preserve"> vértices e as ligaçõe</w:t>
      </w:r>
      <w:r w:rsidR="00BB2B38">
        <w:rPr>
          <w:b w:val="0"/>
          <w:bCs w:val="0"/>
        </w:rPr>
        <w:t xml:space="preserve">s. </w:t>
      </w:r>
      <w:r w:rsidR="00CB28ED">
        <w:rPr>
          <w:b w:val="0"/>
          <w:bCs w:val="0"/>
        </w:rPr>
        <w:t xml:space="preserve">O método </w:t>
      </w:r>
      <w:proofErr w:type="spellStart"/>
      <w:r w:rsidR="00CB28ED">
        <w:rPr>
          <w:b w:val="0"/>
          <w:bCs w:val="0"/>
        </w:rPr>
        <w:t>closestHub</w:t>
      </w:r>
      <w:proofErr w:type="spellEnd"/>
      <w:r w:rsidR="00CB28ED">
        <w:rPr>
          <w:b w:val="0"/>
          <w:bCs w:val="0"/>
        </w:rPr>
        <w:t xml:space="preserve"> irá retornar </w:t>
      </w:r>
      <w:r w:rsidR="00F26207">
        <w:rPr>
          <w:b w:val="0"/>
          <w:bCs w:val="0"/>
        </w:rPr>
        <w:t>um mapa contendo as entidades</w:t>
      </w:r>
      <w:r w:rsidR="00E11C48">
        <w:rPr>
          <w:b w:val="0"/>
          <w:bCs w:val="0"/>
        </w:rPr>
        <w:t xml:space="preserve"> e os </w:t>
      </w:r>
      <w:proofErr w:type="spellStart"/>
      <w:r w:rsidR="00E11C48">
        <w:rPr>
          <w:b w:val="0"/>
          <w:bCs w:val="0"/>
        </w:rPr>
        <w:t>hubs</w:t>
      </w:r>
      <w:proofErr w:type="spellEnd"/>
      <w:r w:rsidR="00E11C48">
        <w:rPr>
          <w:b w:val="0"/>
          <w:bCs w:val="0"/>
        </w:rPr>
        <w:t xml:space="preserve"> (empresas) que estejam</w:t>
      </w:r>
      <w:r w:rsidR="00E114A8">
        <w:rPr>
          <w:b w:val="0"/>
          <w:bCs w:val="0"/>
        </w:rPr>
        <w:t xml:space="preserve"> mais próximas</w:t>
      </w:r>
      <w:r w:rsidR="003D3CB2">
        <w:rPr>
          <w:b w:val="0"/>
          <w:bCs w:val="0"/>
        </w:rPr>
        <w:t xml:space="preserve">, </w:t>
      </w:r>
      <w:r w:rsidR="009769F5">
        <w:rPr>
          <w:b w:val="0"/>
          <w:bCs w:val="0"/>
        </w:rPr>
        <w:t xml:space="preserve">o algoritmo vai buscar a classe </w:t>
      </w:r>
      <w:proofErr w:type="spellStart"/>
      <w:r w:rsidR="009769F5">
        <w:rPr>
          <w:b w:val="0"/>
          <w:bCs w:val="0"/>
        </w:rPr>
        <w:t>DistributionHubs</w:t>
      </w:r>
      <w:proofErr w:type="spellEnd"/>
      <w:r w:rsidR="009769F5">
        <w:rPr>
          <w:b w:val="0"/>
          <w:bCs w:val="0"/>
        </w:rPr>
        <w:t xml:space="preserve"> a lista dos </w:t>
      </w:r>
      <w:proofErr w:type="spellStart"/>
      <w:r w:rsidR="009769F5">
        <w:rPr>
          <w:b w:val="0"/>
          <w:bCs w:val="0"/>
        </w:rPr>
        <w:t>hubs</w:t>
      </w:r>
      <w:proofErr w:type="spellEnd"/>
      <w:r w:rsidR="009769F5">
        <w:rPr>
          <w:b w:val="0"/>
          <w:bCs w:val="0"/>
        </w:rPr>
        <w:t xml:space="preserve"> que foram definidos na US anterior, caso estes ainda não estejam definidos o algoritmo retorna </w:t>
      </w:r>
      <w:proofErr w:type="spellStart"/>
      <w:r w:rsidR="009769F5">
        <w:rPr>
          <w:b w:val="0"/>
          <w:bCs w:val="0"/>
        </w:rPr>
        <w:t>null</w:t>
      </w:r>
      <w:proofErr w:type="spellEnd"/>
      <w:r w:rsidR="00765D1C">
        <w:rPr>
          <w:b w:val="0"/>
          <w:bCs w:val="0"/>
        </w:rPr>
        <w:t xml:space="preserve">. </w:t>
      </w:r>
      <w:r w:rsidR="00D60B2F">
        <w:rPr>
          <w:b w:val="0"/>
          <w:bCs w:val="0"/>
        </w:rPr>
        <w:t xml:space="preserve">Depois o algoritmo inicializa o mapa de retorno, de seguida vai percorrer </w:t>
      </w:r>
      <w:r w:rsidR="00830264">
        <w:rPr>
          <w:b w:val="0"/>
          <w:bCs w:val="0"/>
        </w:rPr>
        <w:t>cada vértice (</w:t>
      </w:r>
      <w:r w:rsidR="002920B4">
        <w:rPr>
          <w:b w:val="0"/>
          <w:bCs w:val="0"/>
        </w:rPr>
        <w:t>todos os clientes</w:t>
      </w:r>
      <w:proofErr w:type="gramStart"/>
      <w:r w:rsidR="002920B4">
        <w:rPr>
          <w:b w:val="0"/>
          <w:bCs w:val="0"/>
        </w:rPr>
        <w:t xml:space="preserve">) </w:t>
      </w:r>
      <w:r w:rsidR="00226D66">
        <w:rPr>
          <w:b w:val="0"/>
          <w:bCs w:val="0"/>
        </w:rPr>
        <w:t>,</w:t>
      </w:r>
      <w:proofErr w:type="gramEnd"/>
      <w:r w:rsidR="00226D66">
        <w:rPr>
          <w:b w:val="0"/>
          <w:bCs w:val="0"/>
        </w:rPr>
        <w:t xml:space="preserve"> </w:t>
      </w:r>
      <w:r w:rsidR="00A64696">
        <w:rPr>
          <w:b w:val="0"/>
          <w:bCs w:val="0"/>
        </w:rPr>
        <w:t>por cada iteração do</w:t>
      </w:r>
      <w:r w:rsidR="00D7743F">
        <w:rPr>
          <w:b w:val="0"/>
          <w:bCs w:val="0"/>
        </w:rPr>
        <w:t xml:space="preserve">s clientes são inicializados duas variáveis, </w:t>
      </w:r>
      <w:r w:rsidR="00A47E91">
        <w:rPr>
          <w:b w:val="0"/>
          <w:bCs w:val="0"/>
        </w:rPr>
        <w:t xml:space="preserve">uma </w:t>
      </w:r>
      <w:proofErr w:type="spellStart"/>
      <w:r w:rsidR="00A47E91">
        <w:rPr>
          <w:b w:val="0"/>
          <w:bCs w:val="0"/>
        </w:rPr>
        <w:t>Company</w:t>
      </w:r>
      <w:proofErr w:type="spellEnd"/>
      <w:r w:rsidR="00A47E91">
        <w:rPr>
          <w:b w:val="0"/>
          <w:bCs w:val="0"/>
        </w:rPr>
        <w:t xml:space="preserve">, que é a </w:t>
      </w:r>
      <w:proofErr w:type="spellStart"/>
      <w:r w:rsidR="00A47E91">
        <w:rPr>
          <w:b w:val="0"/>
          <w:bCs w:val="0"/>
        </w:rPr>
        <w:t>closestCompany</w:t>
      </w:r>
      <w:proofErr w:type="spellEnd"/>
      <w:r w:rsidR="00A47E91">
        <w:rPr>
          <w:b w:val="0"/>
          <w:bCs w:val="0"/>
        </w:rPr>
        <w:t xml:space="preserve"> a ser guardada</w:t>
      </w:r>
      <w:r w:rsidR="001F5DC6">
        <w:rPr>
          <w:b w:val="0"/>
          <w:bCs w:val="0"/>
        </w:rPr>
        <w:t xml:space="preserve"> e a </w:t>
      </w:r>
      <w:proofErr w:type="spellStart"/>
      <w:r w:rsidR="00FC7814">
        <w:rPr>
          <w:b w:val="0"/>
          <w:bCs w:val="0"/>
        </w:rPr>
        <w:t>shortestPathWeight</w:t>
      </w:r>
      <w:proofErr w:type="spellEnd"/>
      <w:r w:rsidR="00FC7814">
        <w:rPr>
          <w:b w:val="0"/>
          <w:bCs w:val="0"/>
        </w:rPr>
        <w:t xml:space="preserve"> que guarda o peso do caminho de menor custo</w:t>
      </w:r>
      <w:r w:rsidR="00BB6A74">
        <w:rPr>
          <w:b w:val="0"/>
          <w:bCs w:val="0"/>
        </w:rPr>
        <w:t xml:space="preserve">. De seguida o algoritmo vai iterar sobre cada </w:t>
      </w:r>
      <w:proofErr w:type="spellStart"/>
      <w:r w:rsidR="002310BD">
        <w:rPr>
          <w:b w:val="0"/>
          <w:bCs w:val="0"/>
        </w:rPr>
        <w:t>hub</w:t>
      </w:r>
      <w:proofErr w:type="spellEnd"/>
      <w:r w:rsidR="002310BD">
        <w:rPr>
          <w:b w:val="0"/>
          <w:bCs w:val="0"/>
        </w:rPr>
        <w:t xml:space="preserve">, para cada </w:t>
      </w:r>
      <w:proofErr w:type="spellStart"/>
      <w:r w:rsidR="002310BD">
        <w:rPr>
          <w:b w:val="0"/>
          <w:bCs w:val="0"/>
        </w:rPr>
        <w:t>hub</w:t>
      </w:r>
      <w:proofErr w:type="spellEnd"/>
      <w:r w:rsidR="002310BD">
        <w:rPr>
          <w:b w:val="0"/>
          <w:bCs w:val="0"/>
        </w:rPr>
        <w:t xml:space="preserve"> </w:t>
      </w:r>
      <w:r w:rsidR="003769CF">
        <w:rPr>
          <w:b w:val="0"/>
          <w:bCs w:val="0"/>
        </w:rPr>
        <w:t xml:space="preserve">vai determinar o caminho de menor custo entre o cliente </w:t>
      </w:r>
      <w:r w:rsidR="0012502A">
        <w:rPr>
          <w:b w:val="0"/>
          <w:bCs w:val="0"/>
        </w:rPr>
        <w:t xml:space="preserve">e </w:t>
      </w:r>
      <w:proofErr w:type="spellStart"/>
      <w:r w:rsidR="0012502A">
        <w:rPr>
          <w:b w:val="0"/>
          <w:bCs w:val="0"/>
        </w:rPr>
        <w:t>e</w:t>
      </w:r>
      <w:proofErr w:type="spellEnd"/>
      <w:r w:rsidR="0012502A">
        <w:rPr>
          <w:b w:val="0"/>
          <w:bCs w:val="0"/>
        </w:rPr>
        <w:t xml:space="preserve"> a </w:t>
      </w:r>
      <w:proofErr w:type="spellStart"/>
      <w:r w:rsidR="0012502A">
        <w:rPr>
          <w:b w:val="0"/>
          <w:bCs w:val="0"/>
        </w:rPr>
        <w:t>company</w:t>
      </w:r>
      <w:proofErr w:type="spellEnd"/>
      <w:r w:rsidR="0012502A">
        <w:rPr>
          <w:b w:val="0"/>
          <w:bCs w:val="0"/>
        </w:rPr>
        <w:t xml:space="preserve"> c, sempre que encontrar um caminho </w:t>
      </w:r>
      <w:r w:rsidR="00113BF6">
        <w:rPr>
          <w:b w:val="0"/>
          <w:bCs w:val="0"/>
        </w:rPr>
        <w:t xml:space="preserve">de custo inferior vai </w:t>
      </w:r>
      <w:r w:rsidR="000B2919">
        <w:rPr>
          <w:b w:val="0"/>
          <w:bCs w:val="0"/>
        </w:rPr>
        <w:t>atribuir a</w:t>
      </w:r>
      <w:r w:rsidR="00F448F6">
        <w:rPr>
          <w:b w:val="0"/>
          <w:bCs w:val="0"/>
        </w:rPr>
        <w:t xml:space="preserve"> </w:t>
      </w:r>
      <w:proofErr w:type="spellStart"/>
      <w:r w:rsidR="00F448F6">
        <w:rPr>
          <w:b w:val="0"/>
          <w:bCs w:val="0"/>
        </w:rPr>
        <w:t>closestCompany</w:t>
      </w:r>
      <w:proofErr w:type="spellEnd"/>
      <w:r w:rsidR="00F448F6">
        <w:rPr>
          <w:b w:val="0"/>
          <w:bCs w:val="0"/>
        </w:rPr>
        <w:t xml:space="preserve"> </w:t>
      </w:r>
      <w:r w:rsidR="005620F5">
        <w:rPr>
          <w:b w:val="0"/>
          <w:bCs w:val="0"/>
        </w:rPr>
        <w:t xml:space="preserve">com </w:t>
      </w:r>
      <w:r w:rsidR="005411C5">
        <w:rPr>
          <w:b w:val="0"/>
          <w:bCs w:val="0"/>
        </w:rPr>
        <w:t xml:space="preserve">a </w:t>
      </w:r>
      <w:r w:rsidR="00003AC7">
        <w:rPr>
          <w:b w:val="0"/>
          <w:bCs w:val="0"/>
        </w:rPr>
        <w:t xml:space="preserve">empresa </w:t>
      </w:r>
      <w:r w:rsidR="00520ADD">
        <w:rPr>
          <w:b w:val="0"/>
          <w:bCs w:val="0"/>
        </w:rPr>
        <w:t xml:space="preserve">mais próxima e </w:t>
      </w:r>
      <w:proofErr w:type="spellStart"/>
      <w:r w:rsidR="00520ADD">
        <w:rPr>
          <w:b w:val="0"/>
          <w:bCs w:val="0"/>
        </w:rPr>
        <w:t>shortestPathWeight</w:t>
      </w:r>
      <w:proofErr w:type="spellEnd"/>
      <w:r w:rsidR="00520ADD">
        <w:rPr>
          <w:b w:val="0"/>
          <w:bCs w:val="0"/>
        </w:rPr>
        <w:t xml:space="preserve"> com o custo</w:t>
      </w:r>
      <w:r w:rsidR="00F127FA">
        <w:rPr>
          <w:b w:val="0"/>
          <w:bCs w:val="0"/>
        </w:rPr>
        <w:t xml:space="preserve"> </w:t>
      </w:r>
      <w:r w:rsidR="00D57DE4">
        <w:rPr>
          <w:b w:val="0"/>
          <w:bCs w:val="0"/>
        </w:rPr>
        <w:t xml:space="preserve">associado a aquela distância. Uma vez o algoritmo iterar sobre </w:t>
      </w:r>
      <w:r w:rsidR="00B473D2">
        <w:rPr>
          <w:b w:val="0"/>
          <w:bCs w:val="0"/>
        </w:rPr>
        <w:t xml:space="preserve">os </w:t>
      </w:r>
      <w:proofErr w:type="spellStart"/>
      <w:r w:rsidR="00B473D2">
        <w:rPr>
          <w:b w:val="0"/>
          <w:bCs w:val="0"/>
        </w:rPr>
        <w:t>hubs</w:t>
      </w:r>
      <w:proofErr w:type="spellEnd"/>
      <w:r w:rsidR="00B473D2">
        <w:rPr>
          <w:b w:val="0"/>
          <w:bCs w:val="0"/>
        </w:rPr>
        <w:t xml:space="preserve"> todos vai </w:t>
      </w:r>
      <w:r w:rsidR="00A6133A">
        <w:rPr>
          <w:b w:val="0"/>
          <w:bCs w:val="0"/>
        </w:rPr>
        <w:t xml:space="preserve">colocar no mapa o valor do cliente e o </w:t>
      </w:r>
      <w:proofErr w:type="spellStart"/>
      <w:r w:rsidR="00A6133A">
        <w:rPr>
          <w:b w:val="0"/>
          <w:bCs w:val="0"/>
        </w:rPr>
        <w:t>hub</w:t>
      </w:r>
      <w:proofErr w:type="spellEnd"/>
      <w:r w:rsidR="00A6133A">
        <w:rPr>
          <w:b w:val="0"/>
          <w:bCs w:val="0"/>
        </w:rPr>
        <w:t xml:space="preserve"> mais </w:t>
      </w:r>
      <w:r w:rsidR="00794442">
        <w:rPr>
          <w:b w:val="0"/>
          <w:bCs w:val="0"/>
        </w:rPr>
        <w:t>próximo.</w:t>
      </w:r>
      <w:r w:rsidR="00044BA6">
        <w:rPr>
          <w:b w:val="0"/>
          <w:bCs w:val="0"/>
        </w:rPr>
        <w:t xml:space="preserve"> Sendo que no final dos ciclos todos o algoritmo ira retornar </w:t>
      </w:r>
      <w:r w:rsidR="008526A7">
        <w:rPr>
          <w:b w:val="0"/>
          <w:bCs w:val="0"/>
        </w:rPr>
        <w:t>o mapa</w:t>
      </w:r>
      <w:r w:rsidR="00370FBB">
        <w:rPr>
          <w:b w:val="0"/>
          <w:bCs w:val="0"/>
        </w:rPr>
        <w:t xml:space="preserve"> </w:t>
      </w:r>
      <w:proofErr w:type="spellStart"/>
      <w:r w:rsidR="00370FBB">
        <w:rPr>
          <w:b w:val="0"/>
          <w:bCs w:val="0"/>
        </w:rPr>
        <w:t>closestHubToClient</w:t>
      </w:r>
      <w:proofErr w:type="spellEnd"/>
      <w:r w:rsidR="00370FBB">
        <w:rPr>
          <w:b w:val="0"/>
          <w:bCs w:val="0"/>
        </w:rPr>
        <w:t>.</w:t>
      </w:r>
    </w:p>
    <w:p w14:paraId="426CBC8D" w14:textId="4142D15E" w:rsidR="00206148" w:rsidRDefault="00206148" w:rsidP="00AB02A7">
      <w:pPr>
        <w:spacing w:after="200"/>
        <w:rPr>
          <w:lang w:val="pt-BR"/>
        </w:rPr>
      </w:pPr>
      <w:r w:rsidRPr="00206148">
        <w:rPr>
          <w:noProof/>
          <w:lang w:val="pt-BR"/>
        </w:rPr>
        <w:drawing>
          <wp:inline distT="0" distB="0" distL="0" distR="0" wp14:anchorId="20726452" wp14:editId="5F7F58E8">
            <wp:extent cx="5068007" cy="107647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DC85" w14:textId="593E0764" w:rsidR="00C60832" w:rsidRDefault="00D46568" w:rsidP="00AB02A7">
      <w:pPr>
        <w:spacing w:after="200"/>
        <w:rPr>
          <w:lang w:val="pt-BR"/>
        </w:rPr>
      </w:pPr>
      <w:r w:rsidRPr="00D46568">
        <w:rPr>
          <w:noProof/>
          <w:lang w:val="pt-BR"/>
        </w:rPr>
        <w:lastRenderedPageBreak/>
        <w:drawing>
          <wp:inline distT="0" distB="0" distL="0" distR="0" wp14:anchorId="3BAE6A75" wp14:editId="7B92418E">
            <wp:extent cx="6371590" cy="451739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4C02" w14:textId="69B2E0F6" w:rsidR="00C60832" w:rsidRPr="00B30ED5" w:rsidRDefault="001D78DB" w:rsidP="00AB02A7">
      <w:pPr>
        <w:spacing w:after="200"/>
        <w:rPr>
          <w:b w:val="0"/>
          <w:lang w:val="pt-BR"/>
        </w:rPr>
      </w:pPr>
      <w:r>
        <w:rPr>
          <w:b w:val="0"/>
          <w:bCs w:val="0"/>
          <w:lang w:val="pt-BR"/>
        </w:rPr>
        <w:t>O primeiro</w:t>
      </w:r>
      <w:r w:rsidR="00D67BAD">
        <w:rPr>
          <w:b w:val="0"/>
          <w:bCs w:val="0"/>
          <w:lang w:val="pt-BR"/>
        </w:rPr>
        <w:t xml:space="preserve"> ciclo vai ocorrer</w:t>
      </w:r>
      <w:r>
        <w:rPr>
          <w:b w:val="0"/>
          <w:bCs w:val="0"/>
          <w:lang w:val="pt-B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pt-BR"/>
          </w:rPr>
          <m:t>V</m:t>
        </m:r>
      </m:oMath>
      <w:r w:rsidR="00D67BAD">
        <w:rPr>
          <w:b w:val="0"/>
          <w:bCs w:val="0"/>
          <w:lang w:val="pt-BR"/>
        </w:rPr>
        <w:t xml:space="preserve"> vezes, e</w:t>
      </w:r>
      <w:r w:rsidR="00D17492">
        <w:rPr>
          <w:b w:val="0"/>
          <w:bCs w:val="0"/>
          <w:lang w:val="pt-BR"/>
        </w:rPr>
        <w:t xml:space="preserve"> </w:t>
      </w:r>
      <w:r w:rsidR="00FD2822">
        <w:rPr>
          <w:b w:val="0"/>
          <w:bCs w:val="0"/>
          <w:lang w:val="pt-BR"/>
        </w:rPr>
        <w:t xml:space="preserve">o segundo ciclo </w:t>
      </w:r>
      <w:r w:rsidR="00CB6238">
        <w:rPr>
          <w:b w:val="0"/>
          <w:bCs w:val="0"/>
          <w:lang w:val="pt-BR"/>
        </w:rPr>
        <w:t xml:space="preserve">vai ocorrer </w:t>
      </w:r>
      <m:oMath>
        <m:r>
          <m:rPr>
            <m:sty m:val="bi"/>
          </m:rPr>
          <w:rPr>
            <w:rFonts w:ascii="Cambria Math" w:hAnsi="Cambria Math"/>
            <w:lang w:val="pt-BR"/>
          </w:rPr>
          <m:t>H</m:t>
        </m:r>
      </m:oMath>
      <w:r w:rsidR="00CB6238">
        <w:rPr>
          <w:b w:val="0"/>
          <w:bCs w:val="0"/>
          <w:lang w:val="pt-BR"/>
        </w:rPr>
        <w:t xml:space="preserve"> vezes</w:t>
      </w:r>
      <w:r w:rsidR="00C4260D">
        <w:rPr>
          <w:b w:val="0"/>
          <w:bCs w:val="0"/>
          <w:lang w:val="pt-BR"/>
        </w:rPr>
        <w:t>,</w:t>
      </w:r>
      <w:r w:rsidR="00D67BAD">
        <w:rPr>
          <w:b w:val="0"/>
          <w:bCs w:val="0"/>
          <w:lang w:val="pt-BR"/>
        </w:rPr>
        <w:t xml:space="preserve"> sendo que o que está</w:t>
      </w:r>
      <w:r w:rsidR="00C4260D">
        <w:rPr>
          <w:b w:val="0"/>
          <w:bCs w:val="0"/>
          <w:lang w:val="pt-BR"/>
        </w:rPr>
        <w:t xml:space="preserve"> </w:t>
      </w:r>
      <w:r w:rsidR="001E5515">
        <w:rPr>
          <w:b w:val="0"/>
          <w:bCs w:val="0"/>
          <w:lang w:val="pt-BR"/>
        </w:rPr>
        <w:t xml:space="preserve">dentro do ciclo </w:t>
      </w:r>
      <w:r w:rsidR="00D67BAD">
        <w:rPr>
          <w:b w:val="0"/>
          <w:bCs w:val="0"/>
          <w:lang w:val="pt-BR"/>
        </w:rPr>
        <w:t>vai ocorrer</w:t>
      </w:r>
      <w:r w:rsidR="00197511">
        <w:rPr>
          <w:b w:val="0"/>
          <w:bCs w:val="0"/>
          <w:lang w:val="pt-B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pt-BR"/>
              </w:rPr>
              <m:t>2</m:t>
            </m:r>
          </m:sup>
        </m:sSup>
      </m:oMath>
      <w:r w:rsidR="00473594">
        <w:rPr>
          <w:b w:val="0"/>
          <w:bCs w:val="0"/>
          <w:lang w:val="pt-BR"/>
        </w:rPr>
        <w:t>.</w:t>
      </w:r>
      <w:r w:rsidR="00C300FA">
        <w:rPr>
          <w:b w:val="0"/>
          <w:bCs w:val="0"/>
          <w:lang w:val="pt-BR"/>
        </w:rPr>
        <w:t xml:space="preserve"> Assim a</w:t>
      </w:r>
      <w:r w:rsidR="00DA6E06">
        <w:rPr>
          <w:b w:val="0"/>
          <w:bCs w:val="0"/>
          <w:lang w:val="pt-BR"/>
        </w:rPr>
        <w:t xml:space="preserve"> complexidade </w:t>
      </w:r>
      <w:r w:rsidR="00C300FA">
        <w:rPr>
          <w:b w:val="0"/>
          <w:bCs w:val="0"/>
          <w:lang w:val="pt-BR"/>
        </w:rPr>
        <w:t xml:space="preserve">total </w:t>
      </w:r>
      <w:r w:rsidR="00A42393">
        <w:rPr>
          <w:b w:val="0"/>
          <w:bCs w:val="0"/>
          <w:lang w:val="pt-BR"/>
        </w:rPr>
        <w:t xml:space="preserve">do algoritmo é de </w:t>
      </w:r>
      <w:r w:rsidR="00A42393">
        <w:rPr>
          <w:b w:val="0"/>
          <w:lang w:val="pt-B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|V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pt-BR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pt-BR"/>
          </w:rPr>
          <m:t>|*|H|)</m:t>
        </m:r>
      </m:oMath>
      <w:r w:rsidR="00D67BAD">
        <w:rPr>
          <w:lang w:val="pt-BR"/>
        </w:rPr>
        <w:t>.</w:t>
      </w:r>
    </w:p>
    <w:p w14:paraId="33624166" w14:textId="77777777" w:rsidR="00B30ED5" w:rsidRDefault="00B30ED5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sz w:val="52"/>
          <w:szCs w:val="52"/>
        </w:rPr>
      </w:pPr>
      <w:r>
        <w:br w:type="page"/>
      </w:r>
    </w:p>
    <w:p w14:paraId="42809DEF" w14:textId="19B4425A" w:rsidR="00C60832" w:rsidRDefault="00C60832" w:rsidP="00C60832">
      <w:pPr>
        <w:pStyle w:val="Ttulo1"/>
        <w:rPr>
          <w:lang w:val="pt-BR"/>
        </w:rPr>
      </w:pPr>
      <w:bookmarkStart w:id="9" w:name="_Toc121089205"/>
      <w:r>
        <w:lastRenderedPageBreak/>
        <w:t>US305</w:t>
      </w:r>
      <w:bookmarkEnd w:id="9"/>
    </w:p>
    <w:p w14:paraId="2FBB60E2" w14:textId="77B1EDB8" w:rsidR="00CD4B6E" w:rsidRDefault="00E23EDD" w:rsidP="00AB02A7">
      <w:pPr>
        <w:spacing w:after="200"/>
      </w:pPr>
      <w:r>
        <w:t>Determinar a rede que conecte todos os clientes e produtores agrícolas com uma distância total mínima</w:t>
      </w:r>
    </w:p>
    <w:p w14:paraId="4121944B" w14:textId="77777777" w:rsidR="009B403E" w:rsidRDefault="00705536">
      <w:pPr>
        <w:spacing w:after="200"/>
        <w:rPr>
          <w:b w:val="0"/>
          <w:bCs w:val="0"/>
          <w:lang w:val="pt-BR"/>
        </w:rPr>
      </w:pPr>
      <w:r>
        <w:rPr>
          <w:b w:val="0"/>
          <w:bCs w:val="0"/>
        </w:rPr>
        <w:t xml:space="preserve">Para a US foi criada a classe </w:t>
      </w:r>
      <w:proofErr w:type="spellStart"/>
      <w:r>
        <w:rPr>
          <w:b w:val="0"/>
          <w:bCs w:val="0"/>
        </w:rPr>
        <w:t>NetworkConnection</w:t>
      </w:r>
      <w:proofErr w:type="spellEnd"/>
      <w:r>
        <w:rPr>
          <w:b w:val="0"/>
          <w:bCs w:val="0"/>
        </w:rPr>
        <w:t xml:space="preserve"> que </w:t>
      </w:r>
      <w:r w:rsidR="002A07EB">
        <w:rPr>
          <w:b w:val="0"/>
          <w:bCs w:val="0"/>
        </w:rPr>
        <w:t>ir</w:t>
      </w:r>
      <w:r w:rsidR="002A07EB">
        <w:rPr>
          <w:b w:val="0"/>
          <w:bCs w:val="0"/>
          <w:lang w:val="pt-BR"/>
        </w:rPr>
        <w:t>á organizar e mostrar a distância mín</w:t>
      </w:r>
      <w:r w:rsidR="00ED7E44">
        <w:rPr>
          <w:b w:val="0"/>
          <w:bCs w:val="0"/>
          <w:lang w:val="pt-BR"/>
        </w:rPr>
        <w:t>ima entre os clientes e os produtores agrícolas</w:t>
      </w:r>
      <w:r w:rsidR="00DC7FE3">
        <w:rPr>
          <w:b w:val="0"/>
          <w:bCs w:val="0"/>
          <w:lang w:val="pt-BR"/>
        </w:rPr>
        <w:t>.</w:t>
      </w:r>
    </w:p>
    <w:p w14:paraId="4CB5DC37" w14:textId="77777777" w:rsidR="009B403E" w:rsidRDefault="009B403E">
      <w:pPr>
        <w:spacing w:after="200"/>
      </w:pPr>
      <w:r>
        <w:rPr>
          <w:noProof/>
        </w:rPr>
        <w:drawing>
          <wp:inline distT="0" distB="0" distL="0" distR="0" wp14:anchorId="10C09609" wp14:editId="28E1C9E9">
            <wp:extent cx="6260444" cy="66790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32" t="44566" r="80653" b="49169"/>
                    <a:stretch/>
                  </pic:blipFill>
                  <pic:spPr bwMode="auto">
                    <a:xfrm>
                      <a:off x="0" y="0"/>
                      <a:ext cx="6488889" cy="69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6C50" w14:textId="59C608CC" w:rsidR="00F26840" w:rsidRDefault="009B403E">
      <w:pPr>
        <w:spacing w:after="200"/>
        <w:rPr>
          <w:b w:val="0"/>
          <w:bCs w:val="0"/>
        </w:rPr>
      </w:pPr>
      <w:r>
        <w:rPr>
          <w:b w:val="0"/>
          <w:bCs w:val="0"/>
        </w:rPr>
        <w:t xml:space="preserve">O método </w:t>
      </w:r>
      <w:proofErr w:type="spellStart"/>
      <w:r>
        <w:rPr>
          <w:b w:val="0"/>
          <w:bCs w:val="0"/>
        </w:rPr>
        <w:t>arrangeNetwork</w:t>
      </w:r>
      <w:proofErr w:type="spellEnd"/>
      <w:r>
        <w:rPr>
          <w:b w:val="0"/>
          <w:bCs w:val="0"/>
        </w:rPr>
        <w:t xml:space="preserve"> recebe o </w:t>
      </w:r>
      <w:r w:rsidR="00E55D6D">
        <w:rPr>
          <w:b w:val="0"/>
          <w:bCs w:val="0"/>
        </w:rPr>
        <w:t>gra</w:t>
      </w:r>
      <w:r w:rsidR="005954A3">
        <w:rPr>
          <w:b w:val="0"/>
          <w:bCs w:val="0"/>
        </w:rPr>
        <w:t>fo criado anteriormente que contem todas as ligações entre os clientes e os produtores agrícolas</w:t>
      </w:r>
      <w:r w:rsidR="00527776">
        <w:rPr>
          <w:b w:val="0"/>
          <w:bCs w:val="0"/>
        </w:rPr>
        <w:t xml:space="preserve"> do tipo </w:t>
      </w:r>
      <w:proofErr w:type="spellStart"/>
      <w:r w:rsidR="00527776">
        <w:rPr>
          <w:b w:val="0"/>
          <w:bCs w:val="0"/>
        </w:rPr>
        <w:t>Graph</w:t>
      </w:r>
      <w:proofErr w:type="spellEnd"/>
      <w:r w:rsidR="00527776">
        <w:rPr>
          <w:b w:val="0"/>
          <w:bCs w:val="0"/>
        </w:rPr>
        <w:t>&lt;</w:t>
      </w:r>
      <w:proofErr w:type="spellStart"/>
      <w:r w:rsidR="00527776">
        <w:rPr>
          <w:b w:val="0"/>
          <w:bCs w:val="0"/>
        </w:rPr>
        <w:t>Entity</w:t>
      </w:r>
      <w:proofErr w:type="spellEnd"/>
      <w:r w:rsidR="00527776">
        <w:rPr>
          <w:b w:val="0"/>
          <w:bCs w:val="0"/>
        </w:rPr>
        <w:t xml:space="preserve">, Double&gt; e </w:t>
      </w:r>
      <w:r w:rsidR="00185F68">
        <w:rPr>
          <w:b w:val="0"/>
          <w:bCs w:val="0"/>
        </w:rPr>
        <w:t xml:space="preserve">manda-o para o método </w:t>
      </w:r>
      <w:proofErr w:type="spellStart"/>
      <w:r w:rsidR="00185F68">
        <w:rPr>
          <w:b w:val="0"/>
          <w:bCs w:val="0"/>
        </w:rPr>
        <w:t>minimumSpanningTree</w:t>
      </w:r>
      <w:proofErr w:type="spellEnd"/>
      <w:r w:rsidR="00EB3398">
        <w:rPr>
          <w:b w:val="0"/>
          <w:bCs w:val="0"/>
        </w:rPr>
        <w:t xml:space="preserve"> da classe </w:t>
      </w:r>
      <w:proofErr w:type="spellStart"/>
      <w:r w:rsidR="00EB3398">
        <w:rPr>
          <w:b w:val="0"/>
          <w:bCs w:val="0"/>
        </w:rPr>
        <w:t>Algo</w:t>
      </w:r>
      <w:r w:rsidR="00C72D8A">
        <w:rPr>
          <w:b w:val="0"/>
          <w:bCs w:val="0"/>
        </w:rPr>
        <w:t>rithms</w:t>
      </w:r>
      <w:proofErr w:type="spellEnd"/>
      <w:r w:rsidR="006B0E24">
        <w:rPr>
          <w:b w:val="0"/>
          <w:bCs w:val="0"/>
        </w:rPr>
        <w:t xml:space="preserve"> com complexidade do algoritmo: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 w:val="0"/>
                    <w:bCs w:val="0"/>
                    <w:i/>
                    <w:lang w:val="pt-B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 w:val="0"/>
                        <w:i/>
                        <w:lang w:val="pt-B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hAnsi="Cambria Math"/>
                <w:b w:val="0"/>
                <w:bCs w:val="0"/>
                <w:i/>
                <w:lang w:val="pt-BR"/>
              </w:rPr>
            </m:ctrlPr>
          </m:e>
        </m:d>
      </m:oMath>
      <w:r w:rsidR="002F6FEA">
        <w:rPr>
          <w:b w:val="0"/>
          <w:bCs w:val="0"/>
          <w:lang w:val="pt-BR"/>
        </w:rPr>
        <w:t>.</w:t>
      </w:r>
      <w:r w:rsidR="00185F68">
        <w:rPr>
          <w:b w:val="0"/>
          <w:bCs w:val="0"/>
        </w:rPr>
        <w:t xml:space="preserve"> </w:t>
      </w:r>
      <w:r w:rsidR="002F6FEA">
        <w:rPr>
          <w:b w:val="0"/>
          <w:bCs w:val="0"/>
        </w:rPr>
        <w:t>Neste,</w:t>
      </w:r>
      <w:r w:rsidR="00236B18">
        <w:rPr>
          <w:b w:val="0"/>
          <w:bCs w:val="0"/>
        </w:rPr>
        <w:t xml:space="preserve"> </w:t>
      </w:r>
      <w:r w:rsidR="002F6FEA">
        <w:rPr>
          <w:b w:val="0"/>
          <w:bCs w:val="0"/>
        </w:rPr>
        <w:t>o grafo é</w:t>
      </w:r>
      <w:r w:rsidR="00236B18">
        <w:rPr>
          <w:b w:val="0"/>
          <w:bCs w:val="0"/>
        </w:rPr>
        <w:t xml:space="preserve"> organizado de forma a ter o </w:t>
      </w:r>
      <w:r w:rsidR="00B6603C">
        <w:rPr>
          <w:b w:val="0"/>
          <w:bCs w:val="0"/>
        </w:rPr>
        <w:t xml:space="preserve">grafo com o </w:t>
      </w:r>
      <w:r w:rsidR="00236B18">
        <w:rPr>
          <w:b w:val="0"/>
          <w:bCs w:val="0"/>
        </w:rPr>
        <w:t>mínimo número de li</w:t>
      </w:r>
      <w:r w:rsidR="00B6603C">
        <w:rPr>
          <w:b w:val="0"/>
          <w:bCs w:val="0"/>
        </w:rPr>
        <w:t>gações entre os clientes e produtores a</w:t>
      </w:r>
      <w:r w:rsidR="00D550D9">
        <w:rPr>
          <w:b w:val="0"/>
          <w:bCs w:val="0"/>
        </w:rPr>
        <w:t>grícolas.</w:t>
      </w:r>
      <w:r w:rsidR="00C72D8A">
        <w:rPr>
          <w:b w:val="0"/>
          <w:bCs w:val="0"/>
        </w:rPr>
        <w:t xml:space="preserve"> Retorna este grafo em formato </w:t>
      </w:r>
      <w:proofErr w:type="spellStart"/>
      <w:r w:rsidR="00C72D8A">
        <w:rPr>
          <w:b w:val="0"/>
          <w:bCs w:val="0"/>
        </w:rPr>
        <w:t>MapGraph</w:t>
      </w:r>
      <w:proofErr w:type="spellEnd"/>
      <w:r w:rsidR="00C72D8A">
        <w:rPr>
          <w:b w:val="0"/>
          <w:bCs w:val="0"/>
        </w:rPr>
        <w:t>&lt;</w:t>
      </w:r>
      <w:proofErr w:type="spellStart"/>
      <w:r w:rsidR="00C72D8A">
        <w:rPr>
          <w:b w:val="0"/>
          <w:bCs w:val="0"/>
        </w:rPr>
        <w:t>Entity</w:t>
      </w:r>
      <w:proofErr w:type="spellEnd"/>
      <w:r w:rsidR="00C72D8A">
        <w:rPr>
          <w:b w:val="0"/>
          <w:bCs w:val="0"/>
        </w:rPr>
        <w:t>, Double&gt;.</w:t>
      </w:r>
    </w:p>
    <w:p w14:paraId="69C91F06" w14:textId="77777777" w:rsidR="00804A6C" w:rsidRDefault="00F26840">
      <w:pPr>
        <w:spacing w:after="200"/>
      </w:pPr>
      <w:r>
        <w:rPr>
          <w:noProof/>
        </w:rPr>
        <w:drawing>
          <wp:inline distT="0" distB="0" distL="0" distR="0" wp14:anchorId="4F0756DE" wp14:editId="75BCE045">
            <wp:extent cx="4455160" cy="2870272"/>
            <wp:effectExtent l="0" t="0" r="2540" b="6350"/>
            <wp:docPr id="22" name="Imagem 22" descr="Uma imagem com texto, monitor, eletróni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monitor, eletrónica, captura de ecrã&#10;&#10;Descrição gerada automaticamente"/>
                    <pic:cNvPicPr/>
                  </pic:nvPicPr>
                  <pic:blipFill rotWithShape="1">
                    <a:blip r:embed="rId24"/>
                    <a:srcRect l="2765" t="64855" r="85499" b="8265"/>
                    <a:stretch/>
                  </pic:blipFill>
                  <pic:spPr bwMode="auto">
                    <a:xfrm>
                      <a:off x="0" y="0"/>
                      <a:ext cx="4492267" cy="289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2F92B" w14:textId="77777777" w:rsidR="003E4A29" w:rsidRDefault="008E71DA">
      <w:pPr>
        <w:spacing w:after="200"/>
        <w:rPr>
          <w:b w:val="0"/>
          <w:bCs w:val="0"/>
        </w:rPr>
      </w:pPr>
      <w:r>
        <w:rPr>
          <w:b w:val="0"/>
          <w:bCs w:val="0"/>
        </w:rPr>
        <w:t xml:space="preserve">O método </w:t>
      </w:r>
      <w:proofErr w:type="spellStart"/>
      <w:r>
        <w:rPr>
          <w:b w:val="0"/>
          <w:bCs w:val="0"/>
        </w:rPr>
        <w:t>calcSum</w:t>
      </w:r>
      <w:proofErr w:type="spellEnd"/>
      <w:r>
        <w:rPr>
          <w:b w:val="0"/>
          <w:bCs w:val="0"/>
        </w:rPr>
        <w:t xml:space="preserve"> recebe um grafo do tipo </w:t>
      </w:r>
      <w:proofErr w:type="spellStart"/>
      <w:r>
        <w:rPr>
          <w:b w:val="0"/>
          <w:bCs w:val="0"/>
        </w:rPr>
        <w:t>MapGraph</w:t>
      </w:r>
      <w:proofErr w:type="spellEnd"/>
      <w:r>
        <w:rPr>
          <w:b w:val="0"/>
          <w:bCs w:val="0"/>
        </w:rPr>
        <w:t>&lt;</w:t>
      </w:r>
      <w:proofErr w:type="spellStart"/>
      <w:r>
        <w:rPr>
          <w:b w:val="0"/>
          <w:bCs w:val="0"/>
        </w:rPr>
        <w:t>Entity</w:t>
      </w:r>
      <w:proofErr w:type="spellEnd"/>
      <w:r>
        <w:rPr>
          <w:b w:val="0"/>
          <w:bCs w:val="0"/>
        </w:rPr>
        <w:t>, Double&gt;</w:t>
      </w:r>
      <w:r w:rsidR="00020EBD">
        <w:rPr>
          <w:b w:val="0"/>
          <w:bCs w:val="0"/>
        </w:rPr>
        <w:t xml:space="preserve"> e faz </w:t>
      </w:r>
      <w:r w:rsidR="00AF277E">
        <w:rPr>
          <w:b w:val="0"/>
          <w:bCs w:val="0"/>
        </w:rPr>
        <w:t xml:space="preserve">a soma de todas as arestas do grafo para obter a distância deste. </w:t>
      </w:r>
      <w:r w:rsidR="007B7579">
        <w:rPr>
          <w:b w:val="0"/>
          <w:bCs w:val="0"/>
        </w:rPr>
        <w:t xml:space="preserve">Para a US305, este método recebe o grafo organizado anteriormente pelo método </w:t>
      </w:r>
      <w:proofErr w:type="spellStart"/>
      <w:r w:rsidR="00890F18">
        <w:rPr>
          <w:b w:val="0"/>
          <w:bCs w:val="0"/>
        </w:rPr>
        <w:t>arrangeNetwork</w:t>
      </w:r>
      <w:proofErr w:type="spellEnd"/>
      <w:r w:rsidR="003E4A29">
        <w:rPr>
          <w:b w:val="0"/>
          <w:bCs w:val="0"/>
        </w:rPr>
        <w:t xml:space="preserve"> e</w:t>
      </w:r>
      <w:r w:rsidR="00E125AF">
        <w:rPr>
          <w:b w:val="0"/>
          <w:bCs w:val="0"/>
        </w:rPr>
        <w:t xml:space="preserve"> verifica se este é nulo</w:t>
      </w:r>
      <w:r w:rsidR="003E4A29">
        <w:rPr>
          <w:b w:val="0"/>
          <w:bCs w:val="0"/>
        </w:rPr>
        <w:t>.</w:t>
      </w:r>
    </w:p>
    <w:p w14:paraId="51994C5A" w14:textId="77777777" w:rsidR="002B5EB8" w:rsidRDefault="003E4A29">
      <w:pPr>
        <w:spacing w:after="200"/>
        <w:rPr>
          <w:b w:val="0"/>
          <w:bCs w:val="0"/>
        </w:rPr>
      </w:pPr>
      <w:r>
        <w:rPr>
          <w:b w:val="0"/>
          <w:bCs w:val="0"/>
        </w:rPr>
        <w:t>Caso este caso não seja verdadeiro, cria a variável sum e faz</w:t>
      </w:r>
      <w:r w:rsidR="004B33BE">
        <w:rPr>
          <w:b w:val="0"/>
          <w:bCs w:val="0"/>
        </w:rPr>
        <w:t xml:space="preserve"> um loop em que percorre todas as arrestas, recebe o seu peso, e soma </w:t>
      </w:r>
      <w:r w:rsidR="002B5EB8">
        <w:rPr>
          <w:b w:val="0"/>
          <w:bCs w:val="0"/>
        </w:rPr>
        <w:t>à variável sum.</w:t>
      </w:r>
    </w:p>
    <w:p w14:paraId="0A44997A" w14:textId="650246ED" w:rsidR="00CD4B6E" w:rsidRDefault="002B5EB8">
      <w:pPr>
        <w:spacing w:after="200"/>
      </w:pPr>
      <w:r>
        <w:rPr>
          <w:b w:val="0"/>
          <w:bCs w:val="0"/>
        </w:rPr>
        <w:lastRenderedPageBreak/>
        <w:t>Por fim, divide o valor do sum por 2 e retorna este valor.</w:t>
      </w:r>
      <w:r w:rsidR="00CD4B6E">
        <w:br w:type="page"/>
      </w:r>
    </w:p>
    <w:p w14:paraId="6AEF78EC" w14:textId="77777777" w:rsidR="00CD4B6E" w:rsidRDefault="00CD4B6E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sz w:val="52"/>
          <w:szCs w:val="52"/>
          <w:lang w:val="pt-BR"/>
        </w:rPr>
      </w:pPr>
      <w:r>
        <w:rPr>
          <w:lang w:val="pt-BR"/>
        </w:rPr>
        <w:lastRenderedPageBreak/>
        <w:br w:type="page"/>
      </w:r>
    </w:p>
    <w:p w14:paraId="017AB05F" w14:textId="343B887A" w:rsidR="00CD4B6E" w:rsidRDefault="00CD4B6E" w:rsidP="00CD4B6E">
      <w:pPr>
        <w:pStyle w:val="Ttulo1"/>
        <w:rPr>
          <w:lang w:val="pt-BR"/>
        </w:rPr>
      </w:pPr>
      <w:bookmarkStart w:id="10" w:name="_Toc121089206"/>
      <w:r>
        <w:rPr>
          <w:lang w:val="pt-BR"/>
        </w:rPr>
        <w:lastRenderedPageBreak/>
        <w:t>Algoritmos</w:t>
      </w:r>
      <w:bookmarkEnd w:id="10"/>
    </w:p>
    <w:p w14:paraId="3F95DB6D" w14:textId="5282AE40" w:rsidR="00AD119E" w:rsidRDefault="00AD119E" w:rsidP="00AD119E">
      <w:pPr>
        <w:pStyle w:val="Ttulo2"/>
        <w:rPr>
          <w:lang w:val="pt-BR"/>
        </w:rPr>
      </w:pPr>
      <w:bookmarkStart w:id="11" w:name="_Toc121089207"/>
      <w:r>
        <w:rPr>
          <w:lang w:val="pt-BR"/>
        </w:rPr>
        <w:t>Breadth First Search</w:t>
      </w:r>
      <w:bookmarkEnd w:id="11"/>
      <w:r>
        <w:rPr>
          <w:lang w:val="pt-BR"/>
        </w:rPr>
        <w:t xml:space="preserve"> </w:t>
      </w:r>
    </w:p>
    <w:p w14:paraId="0F36348E" w14:textId="6F43A15C" w:rsidR="005859D2" w:rsidRDefault="00AD119E" w:rsidP="00AD119E">
      <w:pPr>
        <w:rPr>
          <w:b w:val="0"/>
          <w:bCs w:val="0"/>
          <w:lang w:val="pt-BR"/>
        </w:rPr>
      </w:pPr>
      <w:r w:rsidRPr="00AD119E">
        <w:rPr>
          <w:b w:val="0"/>
          <w:bCs w:val="0"/>
          <w:lang w:val="pt-BR"/>
        </w:rPr>
        <w:t>Algoritmo genérico que faz uma pesquisa em largura.</w:t>
      </w:r>
      <w:r w:rsidR="00F338B4">
        <w:rPr>
          <w:b w:val="0"/>
          <w:bCs w:val="0"/>
          <w:lang w:val="pt-BR"/>
        </w:rPr>
        <w:t xml:space="preserve"> Recebe um grafo </w:t>
      </w:r>
      <w:r w:rsidR="00646A22">
        <w:rPr>
          <w:b w:val="0"/>
          <w:bCs w:val="0"/>
          <w:lang w:val="pt-BR"/>
        </w:rPr>
        <w:t xml:space="preserve">e um vértice para iniciar o algoritmo. </w:t>
      </w:r>
    </w:p>
    <w:p w14:paraId="752C73A8" w14:textId="1FBE765B" w:rsidR="005859D2" w:rsidRDefault="005859D2" w:rsidP="00AD119E"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É verificado </w:t>
      </w:r>
      <w:r w:rsidR="007C7036">
        <w:rPr>
          <w:b w:val="0"/>
          <w:bCs w:val="0"/>
          <w:lang w:val="pt-BR"/>
        </w:rPr>
        <w:t xml:space="preserve">se o grafo é nulo e se o vértice </w:t>
      </w:r>
      <w:r w:rsidR="00795ACF">
        <w:rPr>
          <w:b w:val="0"/>
          <w:bCs w:val="0"/>
          <w:lang w:val="pt-BR"/>
        </w:rPr>
        <w:t xml:space="preserve">existe no grafo, para assim, começar o algoritmo propriamente dito. </w:t>
      </w:r>
      <w:r w:rsidR="009C3F01">
        <w:rPr>
          <w:b w:val="0"/>
          <w:bCs w:val="0"/>
          <w:lang w:val="pt-BR"/>
        </w:rPr>
        <w:t xml:space="preserve">É criado e inicializado um vetor de </w:t>
      </w:r>
      <w:r w:rsidR="009C3F01">
        <w:rPr>
          <w:b w:val="0"/>
          <w:bCs w:val="0"/>
          <w:i/>
          <w:iCs/>
          <w:lang w:val="pt-BR"/>
        </w:rPr>
        <w:t>boolean</w:t>
      </w:r>
      <w:r w:rsidR="004460BF">
        <w:rPr>
          <w:b w:val="0"/>
          <w:bCs w:val="0"/>
          <w:lang w:val="pt-BR"/>
        </w:rPr>
        <w:t xml:space="preserve">s, uma lista ligada </w:t>
      </w:r>
      <w:r w:rsidR="00D8162D">
        <w:rPr>
          <w:b w:val="0"/>
          <w:bCs w:val="0"/>
          <w:i/>
          <w:iCs/>
          <w:lang w:val="pt-BR"/>
        </w:rPr>
        <w:t>Queue Breadth First Search</w:t>
      </w:r>
      <w:r w:rsidR="00D8162D">
        <w:rPr>
          <w:b w:val="0"/>
          <w:bCs w:val="0"/>
          <w:lang w:val="pt-BR"/>
        </w:rPr>
        <w:t xml:space="preserve"> (qbfs)</w:t>
      </w:r>
      <w:r w:rsidR="008D18C9">
        <w:rPr>
          <w:b w:val="0"/>
          <w:bCs w:val="0"/>
          <w:lang w:val="pt-BR"/>
        </w:rPr>
        <w:t xml:space="preserve"> e uma </w:t>
      </w:r>
      <w:r w:rsidR="008D18C9">
        <w:rPr>
          <w:b w:val="0"/>
          <w:bCs w:val="0"/>
          <w:i/>
          <w:iCs/>
          <w:lang w:val="pt-BR"/>
        </w:rPr>
        <w:t>Auxiliar Queue</w:t>
      </w:r>
      <w:r w:rsidR="008D18C9">
        <w:rPr>
          <w:b w:val="0"/>
          <w:bCs w:val="0"/>
          <w:lang w:val="pt-BR"/>
        </w:rPr>
        <w:t xml:space="preserve"> (qaux)</w:t>
      </w:r>
      <w:r w:rsidR="002E0455">
        <w:rPr>
          <w:b w:val="0"/>
          <w:bCs w:val="0"/>
          <w:lang w:val="pt-BR"/>
        </w:rPr>
        <w:t xml:space="preserve">. </w:t>
      </w:r>
      <w:r w:rsidR="00DE4D85">
        <w:rPr>
          <w:b w:val="0"/>
          <w:bCs w:val="0"/>
          <w:lang w:val="pt-BR"/>
        </w:rPr>
        <w:t xml:space="preserve">Enquanto a fila auxiliar não estiver vazia, </w:t>
      </w:r>
      <w:r w:rsidR="007512FD">
        <w:rPr>
          <w:b w:val="0"/>
          <w:bCs w:val="0"/>
          <w:lang w:val="pt-BR"/>
        </w:rPr>
        <w:t>todos os vértices de lá vão ser removidos (</w:t>
      </w:r>
      <w:r w:rsidR="00E54DAB">
        <w:rPr>
          <w:b w:val="0"/>
          <w:bCs w:val="0"/>
          <w:lang w:val="pt-BR"/>
        </w:rPr>
        <w:t>claramente</w:t>
      </w:r>
      <w:r w:rsidR="007512FD">
        <w:rPr>
          <w:b w:val="0"/>
          <w:bCs w:val="0"/>
          <w:lang w:val="pt-BR"/>
        </w:rPr>
        <w:t xml:space="preserve"> </w:t>
      </w:r>
      <w:r w:rsidR="00454998">
        <w:rPr>
          <w:b w:val="0"/>
          <w:bCs w:val="0"/>
          <w:lang w:val="pt-BR"/>
        </w:rPr>
        <w:t>utilizando a estrutura</w:t>
      </w:r>
      <w:r w:rsidR="00F531C1">
        <w:rPr>
          <w:b w:val="0"/>
          <w:bCs w:val="0"/>
          <w:lang w:val="pt-BR"/>
        </w:rPr>
        <w:t xml:space="preserve"> </w:t>
      </w:r>
      <w:r w:rsidR="007512FD">
        <w:rPr>
          <w:b w:val="0"/>
          <w:bCs w:val="0"/>
          <w:lang w:val="pt-BR"/>
        </w:rPr>
        <w:t>LIFO</w:t>
      </w:r>
      <w:r w:rsidR="00454998">
        <w:rPr>
          <w:b w:val="0"/>
          <w:bCs w:val="0"/>
          <w:lang w:val="pt-BR"/>
        </w:rPr>
        <w:t>)</w:t>
      </w:r>
      <w:r w:rsidR="00AB1DAD">
        <w:rPr>
          <w:b w:val="0"/>
          <w:bCs w:val="0"/>
          <w:lang w:val="pt-BR"/>
        </w:rPr>
        <w:t xml:space="preserve"> </w:t>
      </w:r>
      <w:r w:rsidR="003E14FF">
        <w:rPr>
          <w:b w:val="0"/>
          <w:bCs w:val="0"/>
          <w:lang w:val="pt-BR"/>
        </w:rPr>
        <w:t>e todos os seus adjacentes vão ser visitados.</w:t>
      </w:r>
    </w:p>
    <w:p w14:paraId="2E979026" w14:textId="48C0639D" w:rsidR="00D10669" w:rsidRDefault="00E000B0" w:rsidP="00AD119E"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>Este algoritmo tem complexidade</w:t>
      </w:r>
      <w:r w:rsidR="00F21F85">
        <w:rPr>
          <w:b w:val="0"/>
          <w:bCs w:val="0"/>
          <w:lang w:val="pt-BR"/>
        </w:rPr>
        <w:t>:</w:t>
      </w:r>
      <w:r>
        <w:rPr>
          <w:b w:val="0"/>
          <w:bCs w:val="0"/>
          <w:lang w:val="pt-B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b w:val="0"/>
                <w:bCs w:val="0"/>
                <w:i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lang w:val="pt-BR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 w:val="0"/>
                <w:bCs w:val="0"/>
                <w:i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E</m:t>
            </m:r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</w:p>
    <w:p w14:paraId="1EBB5FAF" w14:textId="77777777" w:rsidR="0070276F" w:rsidRPr="008D18C9" w:rsidRDefault="0070276F" w:rsidP="00AD119E">
      <w:pPr>
        <w:rPr>
          <w:b w:val="0"/>
          <w:bCs w:val="0"/>
          <w:lang w:val="pt-BR"/>
        </w:rPr>
      </w:pPr>
    </w:p>
    <w:p w14:paraId="43687CD0" w14:textId="68CF4D7C" w:rsidR="00F338B4" w:rsidRPr="00AD119E" w:rsidRDefault="00745D4F" w:rsidP="00AD119E">
      <w:pPr>
        <w:rPr>
          <w:b w:val="0"/>
          <w:bCs w:val="0"/>
          <w:lang w:val="pt-BR"/>
        </w:rPr>
      </w:pPr>
      <w:r>
        <w:rPr>
          <w:noProof/>
        </w:rPr>
        <w:drawing>
          <wp:inline distT="0" distB="0" distL="0" distR="0" wp14:anchorId="59E184EC" wp14:editId="332238CD">
            <wp:extent cx="4545093" cy="4905375"/>
            <wp:effectExtent l="0" t="0" r="825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093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CE4C" w14:textId="15526F61" w:rsidR="0070276F" w:rsidRDefault="0070276F">
      <w:pPr>
        <w:spacing w:after="200"/>
        <w:rPr>
          <w:rFonts w:eastAsiaTheme="majorEastAsia" w:cstheme="majorBidi"/>
          <w:b w:val="0"/>
          <w:bCs w:val="0"/>
          <w:sz w:val="36"/>
          <w:szCs w:val="36"/>
          <w:lang w:val="pt-BR"/>
        </w:rPr>
      </w:pPr>
      <w:r>
        <w:rPr>
          <w:lang w:val="pt-BR"/>
        </w:rPr>
        <w:br w:type="page"/>
      </w:r>
    </w:p>
    <w:p w14:paraId="3DCA2421" w14:textId="142C9438" w:rsidR="00661FF7" w:rsidRDefault="00B634D9" w:rsidP="00B75B33">
      <w:pPr>
        <w:pStyle w:val="Ttulo2"/>
      </w:pPr>
      <w:bookmarkStart w:id="12" w:name="_Toc121089208"/>
      <w:proofErr w:type="spellStart"/>
      <w:r>
        <w:lastRenderedPageBreak/>
        <w:t>Depth</w:t>
      </w:r>
      <w:proofErr w:type="spellEnd"/>
      <w:r>
        <w:t xml:space="preserve"> </w:t>
      </w:r>
      <w:proofErr w:type="spellStart"/>
      <w:r w:rsidR="00133C82">
        <w:t>First</w:t>
      </w:r>
      <w:proofErr w:type="spellEnd"/>
      <w:r w:rsidR="00133C82">
        <w:t xml:space="preserve"> </w:t>
      </w:r>
      <w:proofErr w:type="spellStart"/>
      <w:r w:rsidR="00133C82">
        <w:t>Search</w:t>
      </w:r>
      <w:bookmarkEnd w:id="12"/>
      <w:proofErr w:type="spellEnd"/>
    </w:p>
    <w:p w14:paraId="306BC10F" w14:textId="542CC7DD" w:rsidR="00661FF7" w:rsidRDefault="00083061" w:rsidP="00661FF7">
      <w:pPr>
        <w:rPr>
          <w:b w:val="0"/>
          <w:bCs w:val="0"/>
        </w:rPr>
      </w:pPr>
      <w:r w:rsidRPr="00B75B33">
        <w:rPr>
          <w:b w:val="0"/>
          <w:bCs w:val="0"/>
        </w:rPr>
        <w:t>Um algoritmo que deverá dar exatamente o mesmo resultado que a pesquisa em largura, porém, implementado de uma forma um pouco diferente.</w:t>
      </w:r>
    </w:p>
    <w:p w14:paraId="5EAE051D" w14:textId="0C3F63A5" w:rsidR="00D77D0B" w:rsidRDefault="005D3E76" w:rsidP="00661FF7">
      <w:pPr>
        <w:rPr>
          <w:b w:val="0"/>
          <w:bCs w:val="0"/>
          <w:lang w:val="pt-BR"/>
        </w:rPr>
      </w:pPr>
      <w:r>
        <w:rPr>
          <w:b w:val="0"/>
          <w:bCs w:val="0"/>
        </w:rPr>
        <w:t xml:space="preserve">Trata-se de um algoritmo que vai, recursivamente, </w:t>
      </w:r>
      <w:r w:rsidR="004F2B40">
        <w:rPr>
          <w:b w:val="0"/>
          <w:bCs w:val="0"/>
        </w:rPr>
        <w:t xml:space="preserve">pesquisar </w:t>
      </w:r>
      <w:r w:rsidR="00E028A1">
        <w:rPr>
          <w:b w:val="0"/>
          <w:bCs w:val="0"/>
        </w:rPr>
        <w:t>pelos adjacentes</w:t>
      </w:r>
      <w:r w:rsidR="004F06AB">
        <w:rPr>
          <w:b w:val="0"/>
          <w:bCs w:val="0"/>
        </w:rPr>
        <w:t xml:space="preserve"> até </w:t>
      </w:r>
      <w:r w:rsidR="009816A4">
        <w:rPr>
          <w:b w:val="0"/>
          <w:bCs w:val="0"/>
        </w:rPr>
        <w:t xml:space="preserve">todos serem visitados. A grande diferença entre estes dois </w:t>
      </w:r>
      <w:r w:rsidR="007B7BEF">
        <w:rPr>
          <w:b w:val="0"/>
          <w:bCs w:val="0"/>
        </w:rPr>
        <w:t xml:space="preserve">algoritmos </w:t>
      </w:r>
      <w:r w:rsidR="00912C35">
        <w:rPr>
          <w:b w:val="0"/>
          <w:bCs w:val="0"/>
        </w:rPr>
        <w:t xml:space="preserve">é que </w:t>
      </w:r>
      <w:r w:rsidR="00777FAE">
        <w:rPr>
          <w:b w:val="0"/>
          <w:bCs w:val="0"/>
        </w:rPr>
        <w:t xml:space="preserve">o BFS vai, como o nome sugere, pesquisar em largura, ou seja, adicionar todos os vértices </w:t>
      </w:r>
      <w:r w:rsidR="00113D03">
        <w:rPr>
          <w:b w:val="0"/>
          <w:bCs w:val="0"/>
        </w:rPr>
        <w:t>adjacentes de um vértice à fila</w:t>
      </w:r>
      <w:r w:rsidR="00F9758D">
        <w:rPr>
          <w:b w:val="0"/>
          <w:bCs w:val="0"/>
        </w:rPr>
        <w:t xml:space="preserve">, </w:t>
      </w:r>
      <w:r w:rsidR="0083645D">
        <w:rPr>
          <w:b w:val="0"/>
          <w:bCs w:val="0"/>
        </w:rPr>
        <w:t>entretanto</w:t>
      </w:r>
      <w:r w:rsidR="00F9758D">
        <w:rPr>
          <w:b w:val="0"/>
          <w:bCs w:val="0"/>
        </w:rPr>
        <w:t xml:space="preserve"> o DFS vai</w:t>
      </w:r>
      <w:r w:rsidR="009C7E55">
        <w:rPr>
          <w:b w:val="0"/>
          <w:bCs w:val="0"/>
        </w:rPr>
        <w:t xml:space="preserve"> adicionar os adjacentes do primeiro vértice apenas no final.</w:t>
      </w:r>
      <w:r w:rsidR="0025262D">
        <w:rPr>
          <w:b w:val="0"/>
          <w:bCs w:val="0"/>
        </w:rPr>
        <w:t xml:space="preserve"> </w:t>
      </w:r>
      <w:r w:rsidR="00D77D0B">
        <w:rPr>
          <w:b w:val="0"/>
          <w:bCs w:val="0"/>
        </w:rPr>
        <w:t xml:space="preserve">É também um algoritmo de complexidade: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lang w:val="pt-BR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E</m:t>
            </m:r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  <w:r w:rsidR="003577A0">
        <w:rPr>
          <w:lang w:val="pt-BR"/>
        </w:rPr>
        <w:t>.</w:t>
      </w:r>
    </w:p>
    <w:p w14:paraId="44759BAE" w14:textId="77777777" w:rsidR="0025262D" w:rsidRPr="00B75B33" w:rsidRDefault="0025262D" w:rsidP="00661FF7">
      <w:pPr>
        <w:rPr>
          <w:b w:val="0"/>
          <w:bCs w:val="0"/>
        </w:rPr>
      </w:pPr>
    </w:p>
    <w:p w14:paraId="66B3DE10" w14:textId="5836C47E" w:rsidR="00133C82" w:rsidRDefault="00133C82" w:rsidP="00133C82">
      <w:r>
        <w:rPr>
          <w:noProof/>
        </w:rPr>
        <w:drawing>
          <wp:inline distT="0" distB="0" distL="0" distR="0" wp14:anchorId="481CFA8D" wp14:editId="443A90FC">
            <wp:extent cx="5718967" cy="291465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203" cy="29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1E44" w14:textId="0959F4CF" w:rsidR="00D77D0B" w:rsidRDefault="00661FF7" w:rsidP="00133C82">
      <w:r>
        <w:rPr>
          <w:noProof/>
        </w:rPr>
        <w:drawing>
          <wp:inline distT="0" distB="0" distL="0" distR="0" wp14:anchorId="2CADBF7E" wp14:editId="6931466B">
            <wp:extent cx="5715000" cy="2189402"/>
            <wp:effectExtent l="0" t="0" r="0" b="190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867" cy="21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8166" w14:textId="3D2EF36A" w:rsidR="00661FF7" w:rsidRDefault="00D77D0B" w:rsidP="009F10FC">
      <w:pPr>
        <w:pStyle w:val="Ttulo2"/>
      </w:pPr>
      <w:r>
        <w:br w:type="page"/>
      </w:r>
      <w:bookmarkStart w:id="13" w:name="_Toc121089209"/>
      <w:r w:rsidR="009F10FC">
        <w:lastRenderedPageBreak/>
        <w:t xml:space="preserve">All </w:t>
      </w:r>
      <w:proofErr w:type="spellStart"/>
      <w:r w:rsidR="009F10FC">
        <w:t>Paths</w:t>
      </w:r>
      <w:bookmarkEnd w:id="13"/>
      <w:proofErr w:type="spellEnd"/>
    </w:p>
    <w:p w14:paraId="5E701CEA" w14:textId="1578241C" w:rsidR="00635C1A" w:rsidRDefault="00635C1A" w:rsidP="00635C1A">
      <w:pPr>
        <w:rPr>
          <w:b w:val="0"/>
          <w:bCs w:val="0"/>
        </w:rPr>
      </w:pPr>
      <w:r>
        <w:rPr>
          <w:b w:val="0"/>
          <w:bCs w:val="0"/>
        </w:rPr>
        <w:t>Como o próprio nome indica, é um algoritmo que vai indicar todos os caminhos</w:t>
      </w:r>
      <w:r w:rsidR="00AD3A52">
        <w:rPr>
          <w:b w:val="0"/>
          <w:bCs w:val="0"/>
        </w:rPr>
        <w:t xml:space="preserve"> tendo em conta um vértice origem e outro destino.</w:t>
      </w:r>
      <w:r w:rsidR="001E390C">
        <w:rPr>
          <w:b w:val="0"/>
          <w:bCs w:val="0"/>
        </w:rPr>
        <w:t xml:space="preserve"> </w:t>
      </w:r>
      <w:r w:rsidR="00EE40D2">
        <w:rPr>
          <w:b w:val="0"/>
          <w:bCs w:val="0"/>
        </w:rPr>
        <w:t>Retorna uma lista com todas os caminhos (em listas) de um vértice ao outro.</w:t>
      </w:r>
    </w:p>
    <w:p w14:paraId="1EA4B7DC" w14:textId="5DE1715E" w:rsidR="0025262D" w:rsidRDefault="00362FE6" w:rsidP="00635C1A">
      <w:pPr>
        <w:rPr>
          <w:b w:val="0"/>
          <w:bCs w:val="0"/>
        </w:rPr>
      </w:pPr>
      <w:r>
        <w:rPr>
          <w:b w:val="0"/>
          <w:bCs w:val="0"/>
        </w:rPr>
        <w:t>De uma form</w:t>
      </w:r>
      <w:r w:rsidR="00925746">
        <w:rPr>
          <w:b w:val="0"/>
          <w:bCs w:val="0"/>
        </w:rPr>
        <w:t>a recursiva</w:t>
      </w:r>
      <w:r>
        <w:rPr>
          <w:b w:val="0"/>
          <w:bCs w:val="0"/>
        </w:rPr>
        <w:t xml:space="preserve">, este algoritmo vai </w:t>
      </w:r>
      <w:r w:rsidR="00925746">
        <w:rPr>
          <w:b w:val="0"/>
          <w:bCs w:val="0"/>
        </w:rPr>
        <w:t>verificando</w:t>
      </w:r>
      <w:r w:rsidR="0054611A">
        <w:rPr>
          <w:b w:val="0"/>
          <w:bCs w:val="0"/>
        </w:rPr>
        <w:t xml:space="preserve"> se vértices adjacentes são o vértice destino ou não, caso sejam o destino, um caminho vai ser adicionado</w:t>
      </w:r>
      <w:r w:rsidR="00E11FD4">
        <w:rPr>
          <w:b w:val="0"/>
          <w:bCs w:val="0"/>
        </w:rPr>
        <w:t xml:space="preserve">, caso não sejam o vértice </w:t>
      </w:r>
      <w:r w:rsidR="008F5264">
        <w:rPr>
          <w:b w:val="0"/>
          <w:bCs w:val="0"/>
        </w:rPr>
        <w:t xml:space="preserve">destino vão, na ocasião de ainda não terem sido visitados, </w:t>
      </w:r>
      <w:r w:rsidR="00AA1F64">
        <w:rPr>
          <w:b w:val="0"/>
          <w:bCs w:val="0"/>
        </w:rPr>
        <w:t xml:space="preserve">recursivamente, </w:t>
      </w:r>
      <w:r w:rsidR="002358EC">
        <w:rPr>
          <w:b w:val="0"/>
          <w:bCs w:val="0"/>
        </w:rPr>
        <w:t xml:space="preserve">visitados e todo o algoritmo novamente, até todos </w:t>
      </w:r>
      <w:r w:rsidR="00EB153B">
        <w:rPr>
          <w:b w:val="0"/>
          <w:bCs w:val="0"/>
        </w:rPr>
        <w:t>os vértices serem visitados.</w:t>
      </w:r>
      <w:r w:rsidR="0025262D">
        <w:rPr>
          <w:b w:val="0"/>
          <w:bCs w:val="0"/>
        </w:rPr>
        <w:t xml:space="preserve"> </w:t>
      </w:r>
      <w:r w:rsidR="001A07AA">
        <w:rPr>
          <w:b w:val="0"/>
          <w:bCs w:val="0"/>
        </w:rPr>
        <w:t xml:space="preserve">Este algoritmo tem complexidade: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pt-B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  <w:r w:rsidR="003577A0" w:rsidRPr="003577A0">
        <w:rPr>
          <w:i/>
          <w:lang w:val="pt-BR"/>
        </w:rPr>
        <w:t>.</w:t>
      </w:r>
    </w:p>
    <w:p w14:paraId="6681FA52" w14:textId="77777777" w:rsidR="0025262D" w:rsidRPr="0025262D" w:rsidRDefault="0025262D" w:rsidP="00635C1A">
      <w:pPr>
        <w:rPr>
          <w:b w:val="0"/>
          <w:bCs w:val="0"/>
        </w:rPr>
      </w:pPr>
    </w:p>
    <w:p w14:paraId="351B8885" w14:textId="644B80D3" w:rsidR="00DF4048" w:rsidRDefault="004B61A7" w:rsidP="009F10FC">
      <w:pPr>
        <w:rPr>
          <w:noProof/>
        </w:rPr>
      </w:pPr>
      <w:r>
        <w:rPr>
          <w:noProof/>
        </w:rPr>
        <w:drawing>
          <wp:inline distT="0" distB="0" distL="0" distR="0" wp14:anchorId="3F9A06CE" wp14:editId="51B40A0D">
            <wp:extent cx="6371590" cy="2112010"/>
            <wp:effectExtent l="0" t="0" r="0" b="254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9C7" w:rsidRPr="005519C7">
        <w:rPr>
          <w:noProof/>
        </w:rPr>
        <w:t xml:space="preserve"> </w:t>
      </w:r>
      <w:r w:rsidR="005519C7">
        <w:rPr>
          <w:noProof/>
        </w:rPr>
        <w:drawing>
          <wp:inline distT="0" distB="0" distL="0" distR="0" wp14:anchorId="36CC595C" wp14:editId="7BE6DA09">
            <wp:extent cx="6371590" cy="3902710"/>
            <wp:effectExtent l="0" t="0" r="0" b="254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979" w14:textId="77777777" w:rsidR="00B30ED0" w:rsidRDefault="00B30ED0" w:rsidP="00DF4048">
      <w:pPr>
        <w:pStyle w:val="Ttulo2"/>
        <w:rPr>
          <w:noProof/>
        </w:rPr>
      </w:pPr>
      <w:bookmarkStart w:id="14" w:name="_Toc121089210"/>
      <w:r>
        <w:rPr>
          <w:noProof/>
        </w:rPr>
        <w:lastRenderedPageBreak/>
        <w:t>Shortest Path Dijkstra</w:t>
      </w:r>
      <w:bookmarkEnd w:id="14"/>
    </w:p>
    <w:p w14:paraId="3CDCE563" w14:textId="69BF058C" w:rsidR="0025262D" w:rsidRPr="00D24E09" w:rsidRDefault="00B30ED0" w:rsidP="00B30ED0">
      <w:pPr>
        <w:pStyle w:val="Contedo"/>
        <w:rPr>
          <w:noProof/>
        </w:rPr>
      </w:pPr>
      <w:r>
        <w:rPr>
          <w:noProof/>
        </w:rPr>
        <w:t xml:space="preserve">Algoritmo que calcula o caminho mais curto </w:t>
      </w:r>
      <w:r w:rsidR="00542001">
        <w:rPr>
          <w:noProof/>
        </w:rPr>
        <w:t>de um vértice para todos os seus vértices alcançáveis.</w:t>
      </w:r>
      <w:r w:rsidR="00F42CDA">
        <w:rPr>
          <w:noProof/>
        </w:rPr>
        <w:t xml:space="preserve"> </w:t>
      </w:r>
      <w:r w:rsidR="005F2486">
        <w:rPr>
          <w:noProof/>
        </w:rPr>
        <w:t>Este algoritmo é conhecido por fazer escolhas “gulosas”</w:t>
      </w:r>
      <w:r w:rsidR="003300BE">
        <w:rPr>
          <w:noProof/>
        </w:rPr>
        <w:t xml:space="preserve"> o que o pode levar a </w:t>
      </w:r>
      <w:r w:rsidR="00A54D0E">
        <w:rPr>
          <w:noProof/>
        </w:rPr>
        <w:t xml:space="preserve">não funcionar perfeitamente. </w:t>
      </w:r>
      <w:r w:rsidR="00F31F7E">
        <w:rPr>
          <w:noProof/>
        </w:rPr>
        <w:t xml:space="preserve">Os vértices adjacentes vão ser todos </w:t>
      </w:r>
      <w:r w:rsidR="00A0123C">
        <w:rPr>
          <w:noProof/>
        </w:rPr>
        <w:t>processados</w:t>
      </w:r>
      <w:r w:rsidR="006810E6">
        <w:rPr>
          <w:noProof/>
        </w:rPr>
        <w:t>, cada um</w:t>
      </w:r>
      <w:r w:rsidR="002A357A">
        <w:rPr>
          <w:noProof/>
        </w:rPr>
        <w:t xml:space="preserve"> deles vai </w:t>
      </w:r>
      <w:r w:rsidR="003E4450">
        <w:rPr>
          <w:noProof/>
        </w:rPr>
        <w:t xml:space="preserve">ser comparado com a distância (caso exista) </w:t>
      </w:r>
      <w:r w:rsidR="000D1BBE">
        <w:rPr>
          <w:noProof/>
        </w:rPr>
        <w:t>que anteriormente fora definida</w:t>
      </w:r>
      <w:r w:rsidR="000872F9">
        <w:rPr>
          <w:noProof/>
        </w:rPr>
        <w:t xml:space="preserve"> e a menor vai ser </w:t>
      </w:r>
      <w:r w:rsidR="00810F39">
        <w:rPr>
          <w:noProof/>
        </w:rPr>
        <w:t>a escolhida</w:t>
      </w:r>
      <w:r w:rsidR="00D24E09">
        <w:rPr>
          <w:noProof/>
        </w:rPr>
        <w:t xml:space="preserve"> (e devidamente atualizada no vetor </w:t>
      </w:r>
      <w:r w:rsidR="00D24E09">
        <w:rPr>
          <w:i/>
          <w:iCs/>
          <w:noProof/>
        </w:rPr>
        <w:t>pathKeys</w:t>
      </w:r>
      <w:r w:rsidR="00D24E09">
        <w:rPr>
          <w:noProof/>
        </w:rPr>
        <w:t>).</w:t>
      </w:r>
      <w:r w:rsidR="006F3A02">
        <w:rPr>
          <w:noProof/>
        </w:rPr>
        <w:t xml:space="preserve"> </w:t>
      </w:r>
      <w:r w:rsidR="0092678A">
        <w:rPr>
          <w:noProof/>
        </w:rPr>
        <w:t xml:space="preserve">O próximo vértice a ser processado vai ser o </w:t>
      </w:r>
      <w:r w:rsidR="00B631A3">
        <w:rPr>
          <w:noProof/>
        </w:rPr>
        <w:t xml:space="preserve">que tiver a menor distância para todos os que já foram </w:t>
      </w:r>
      <w:r w:rsidR="00687746">
        <w:rPr>
          <w:noProof/>
        </w:rPr>
        <w:t>visitados</w:t>
      </w:r>
      <w:r w:rsidR="00B631A3">
        <w:rPr>
          <w:noProof/>
        </w:rPr>
        <w:t xml:space="preserve">. </w:t>
      </w:r>
      <w:r w:rsidR="006F3A02">
        <w:rPr>
          <w:noProof/>
        </w:rPr>
        <w:t>Enquanto todos os vértices não forem visitados, o algoritmo vai ser executado.</w:t>
      </w:r>
      <w:r w:rsidR="0025262D">
        <w:rPr>
          <w:noProof/>
        </w:rPr>
        <w:t xml:space="preserve"> Este algoritmo tem complexidade: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  <w:lang w:val="pt-B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lang w:val="pt-B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</w:p>
    <w:p w14:paraId="076CF6A8" w14:textId="77777777" w:rsidR="002D36CA" w:rsidRDefault="002D36CA" w:rsidP="00B30ED0">
      <w:pPr>
        <w:pStyle w:val="Contedo"/>
        <w:rPr>
          <w:noProof/>
        </w:rPr>
      </w:pPr>
    </w:p>
    <w:p w14:paraId="68E46E18" w14:textId="43C7907E" w:rsidR="00DF4048" w:rsidRDefault="002D36CA" w:rsidP="00B30ED0">
      <w:pPr>
        <w:pStyle w:val="Contedo"/>
        <w:rPr>
          <w:noProof/>
        </w:rPr>
      </w:pPr>
      <w:r>
        <w:rPr>
          <w:noProof/>
        </w:rPr>
        <w:drawing>
          <wp:inline distT="0" distB="0" distL="0" distR="0" wp14:anchorId="2ABF99AC" wp14:editId="7A6D625A">
            <wp:extent cx="6070203" cy="2724150"/>
            <wp:effectExtent l="0" t="0" r="6985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0107" cy="27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DA" w:rsidRPr="00F42CDA">
        <w:rPr>
          <w:noProof/>
        </w:rPr>
        <w:t xml:space="preserve"> </w:t>
      </w:r>
      <w:r w:rsidR="00F42CDA">
        <w:rPr>
          <w:noProof/>
        </w:rPr>
        <w:drawing>
          <wp:inline distT="0" distB="0" distL="0" distR="0" wp14:anchorId="24A15497" wp14:editId="1E44F393">
            <wp:extent cx="6048375" cy="3557052"/>
            <wp:effectExtent l="0" t="0" r="0" b="5715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9398" cy="35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048">
        <w:rPr>
          <w:noProof/>
        </w:rPr>
        <w:br w:type="page"/>
      </w:r>
    </w:p>
    <w:p w14:paraId="56163AD5" w14:textId="24157B3E" w:rsidR="009F10FC" w:rsidRDefault="00BB6B1E" w:rsidP="0025262D">
      <w:pPr>
        <w:pStyle w:val="Ttulo2"/>
      </w:pPr>
      <w:bookmarkStart w:id="15" w:name="_Toc121089211"/>
      <w:r>
        <w:lastRenderedPageBreak/>
        <w:t xml:space="preserve">Get </w:t>
      </w:r>
      <w:proofErr w:type="spellStart"/>
      <w:r>
        <w:t>Vertex</w:t>
      </w:r>
      <w:proofErr w:type="spellEnd"/>
      <w:r>
        <w:t xml:space="preserve"> </w:t>
      </w:r>
      <w:proofErr w:type="spellStart"/>
      <w:r>
        <w:t>Minimum</w:t>
      </w:r>
      <w:proofErr w:type="spellEnd"/>
      <w:r>
        <w:t xml:space="preserve"> </w:t>
      </w:r>
      <w:proofErr w:type="spellStart"/>
      <w:r>
        <w:t>Distance</w:t>
      </w:r>
      <w:bookmarkEnd w:id="15"/>
      <w:proofErr w:type="spellEnd"/>
    </w:p>
    <w:p w14:paraId="70E1EB42" w14:textId="10747E3B" w:rsidR="00E1247F" w:rsidRDefault="00F14F2D" w:rsidP="00E1247F">
      <w:pPr>
        <w:rPr>
          <w:b w:val="0"/>
          <w:bCs w:val="0"/>
          <w:lang w:val="pt-BR"/>
        </w:rPr>
      </w:pPr>
      <w:r>
        <w:rPr>
          <w:b w:val="0"/>
          <w:bCs w:val="0"/>
        </w:rPr>
        <w:t xml:space="preserve">Obtém o vértice mais perto </w:t>
      </w:r>
      <w:r w:rsidR="00A060ED">
        <w:rPr>
          <w:b w:val="0"/>
          <w:bCs w:val="0"/>
        </w:rPr>
        <w:t>d</w:t>
      </w:r>
      <w:r w:rsidR="00D9668A">
        <w:rPr>
          <w:b w:val="0"/>
          <w:bCs w:val="0"/>
        </w:rPr>
        <w:t>aqueles que ainda não foram visitados</w:t>
      </w:r>
      <w:r w:rsidR="00342039">
        <w:rPr>
          <w:b w:val="0"/>
          <w:bCs w:val="0"/>
        </w:rPr>
        <w:t>.</w:t>
      </w:r>
      <w:r w:rsidR="00B2329B">
        <w:rPr>
          <w:b w:val="0"/>
          <w:bCs w:val="0"/>
        </w:rPr>
        <w:t xml:space="preserve"> Ignora a distância 0 (que será o vértice origem) e faz uma pesquisa</w:t>
      </w:r>
      <w:r w:rsidR="0091163A">
        <w:rPr>
          <w:b w:val="0"/>
          <w:bCs w:val="0"/>
        </w:rPr>
        <w:t xml:space="preserve"> pela menor distância, retornando o índice associado.</w:t>
      </w:r>
      <w:r w:rsidR="007D01B9">
        <w:rPr>
          <w:b w:val="0"/>
          <w:bCs w:val="0"/>
        </w:rPr>
        <w:t xml:space="preserve"> Complexidade do algoritmo: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  <w:r w:rsidR="00BC3FDB">
        <w:rPr>
          <w:b w:val="0"/>
          <w:bCs w:val="0"/>
          <w:lang w:val="pt-BR"/>
        </w:rPr>
        <w:t>.</w:t>
      </w:r>
    </w:p>
    <w:p w14:paraId="79C32FD9" w14:textId="77777777" w:rsidR="00C12AC8" w:rsidRPr="00E1247F" w:rsidRDefault="00C12AC8" w:rsidP="00E1247F">
      <w:pPr>
        <w:rPr>
          <w:b w:val="0"/>
          <w:bCs w:val="0"/>
        </w:rPr>
      </w:pPr>
    </w:p>
    <w:p w14:paraId="2D81529E" w14:textId="1FB8ED44" w:rsidR="00BC3FDB" w:rsidRDefault="00E1247F" w:rsidP="00BB6B1E">
      <w:r>
        <w:rPr>
          <w:noProof/>
        </w:rPr>
        <w:drawing>
          <wp:inline distT="0" distB="0" distL="0" distR="0" wp14:anchorId="254E9833" wp14:editId="33FF2A46">
            <wp:extent cx="6371590" cy="3763010"/>
            <wp:effectExtent l="0" t="0" r="0" b="889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075F" w14:textId="77777777" w:rsidR="00BC3FDB" w:rsidRDefault="00BC3FDB">
      <w:pPr>
        <w:spacing w:after="200"/>
      </w:pPr>
      <w:r>
        <w:br w:type="page"/>
      </w:r>
    </w:p>
    <w:p w14:paraId="7C2E8533" w14:textId="6C33F94A" w:rsidR="00BB6B1E" w:rsidRDefault="00C60017" w:rsidP="00D45935">
      <w:pPr>
        <w:pStyle w:val="Ttulo2"/>
      </w:pPr>
      <w:bookmarkStart w:id="16" w:name="_Toc121089212"/>
      <w:proofErr w:type="spellStart"/>
      <w:r>
        <w:lastRenderedPageBreak/>
        <w:t>Shortest</w:t>
      </w:r>
      <w:proofErr w:type="spellEnd"/>
      <w:r>
        <w:t xml:space="preserve"> </w:t>
      </w:r>
      <w:proofErr w:type="spellStart"/>
      <w:r>
        <w:t>Path</w:t>
      </w:r>
      <w:bookmarkEnd w:id="16"/>
      <w:proofErr w:type="spellEnd"/>
    </w:p>
    <w:p w14:paraId="3E235021" w14:textId="3F9B5ABD" w:rsidR="00C851F9" w:rsidRPr="00F94ABA" w:rsidRDefault="00C851F9" w:rsidP="00C60017">
      <w:r>
        <w:rPr>
          <w:b w:val="0"/>
          <w:bCs w:val="0"/>
        </w:rPr>
        <w:t>Este a</w:t>
      </w:r>
      <w:r w:rsidR="00C60017">
        <w:rPr>
          <w:b w:val="0"/>
          <w:bCs w:val="0"/>
        </w:rPr>
        <w:t>lgoritmo recorre</w:t>
      </w:r>
      <w:r>
        <w:rPr>
          <w:b w:val="0"/>
          <w:bCs w:val="0"/>
        </w:rPr>
        <w:t xml:space="preserve"> a </w:t>
      </w:r>
      <w:proofErr w:type="spellStart"/>
      <w:r>
        <w:rPr>
          <w:b w:val="0"/>
          <w:bCs w:val="0"/>
        </w:rPr>
        <w:t>Dijkstra</w:t>
      </w:r>
      <w:proofErr w:type="spellEnd"/>
      <w:r>
        <w:rPr>
          <w:b w:val="0"/>
          <w:bCs w:val="0"/>
        </w:rPr>
        <w:t xml:space="preserve"> para determinar o caminho mais curto</w:t>
      </w:r>
      <w:r w:rsidR="00CF1DA9">
        <w:rPr>
          <w:b w:val="0"/>
          <w:bCs w:val="0"/>
        </w:rPr>
        <w:t xml:space="preserve"> entre dois vértices</w:t>
      </w:r>
      <w:r w:rsidR="008326A3">
        <w:rPr>
          <w:b w:val="0"/>
          <w:bCs w:val="0"/>
        </w:rPr>
        <w:t xml:space="preserve">, </w:t>
      </w:r>
      <w:r w:rsidR="00895C4F">
        <w:rPr>
          <w:b w:val="0"/>
          <w:bCs w:val="0"/>
        </w:rPr>
        <w:t>trata-se</w:t>
      </w:r>
      <w:r w:rsidR="00CF1DA9">
        <w:rPr>
          <w:b w:val="0"/>
          <w:bCs w:val="0"/>
        </w:rPr>
        <w:t xml:space="preserve"> simplesmente uma </w:t>
      </w:r>
      <w:r w:rsidR="008326A3">
        <w:rPr>
          <w:b w:val="0"/>
          <w:bCs w:val="0"/>
        </w:rPr>
        <w:t xml:space="preserve">aplicação de </w:t>
      </w:r>
      <w:proofErr w:type="spellStart"/>
      <w:r w:rsidR="008326A3">
        <w:rPr>
          <w:b w:val="0"/>
          <w:bCs w:val="0"/>
        </w:rPr>
        <w:t>Dijkstra</w:t>
      </w:r>
      <w:proofErr w:type="spellEnd"/>
      <w:r w:rsidR="008326A3">
        <w:rPr>
          <w:b w:val="0"/>
          <w:bCs w:val="0"/>
        </w:rPr>
        <w:t>.</w:t>
      </w:r>
      <w:r w:rsidR="00BC638E">
        <w:rPr>
          <w:b w:val="0"/>
          <w:bCs w:val="0"/>
        </w:rPr>
        <w:t xml:space="preserve"> É retornado </w:t>
      </w:r>
      <w:r w:rsidR="00553987">
        <w:rPr>
          <w:b w:val="0"/>
          <w:bCs w:val="0"/>
        </w:rPr>
        <w:t xml:space="preserve">o peso do caminho mais curto e é </w:t>
      </w:r>
      <w:r w:rsidR="00F94ABA">
        <w:rPr>
          <w:b w:val="0"/>
          <w:bCs w:val="0"/>
        </w:rPr>
        <w:t xml:space="preserve">carregado na variável </w:t>
      </w:r>
      <w:proofErr w:type="spellStart"/>
      <w:r w:rsidR="00F94ABA">
        <w:rPr>
          <w:b w:val="0"/>
          <w:bCs w:val="0"/>
          <w:i/>
          <w:iCs/>
        </w:rPr>
        <w:t>shortPath</w:t>
      </w:r>
      <w:proofErr w:type="spellEnd"/>
      <w:r w:rsidR="00F94ABA">
        <w:rPr>
          <w:b w:val="0"/>
          <w:bCs w:val="0"/>
        </w:rPr>
        <w:t xml:space="preserve"> o caminho </w:t>
      </w:r>
      <w:r w:rsidR="00592CF9">
        <w:rPr>
          <w:b w:val="0"/>
          <w:bCs w:val="0"/>
        </w:rPr>
        <w:t>mais curto.</w:t>
      </w:r>
    </w:p>
    <w:p w14:paraId="152E12F3" w14:textId="14C517FC" w:rsidR="00B03B90" w:rsidRDefault="00751DA5" w:rsidP="00C60017">
      <w:pPr>
        <w:rPr>
          <w:b w:val="0"/>
          <w:bCs w:val="0"/>
          <w:lang w:val="pt-BR"/>
        </w:rPr>
      </w:pPr>
      <w:r>
        <w:rPr>
          <w:b w:val="0"/>
          <w:bCs w:val="0"/>
        </w:rPr>
        <w:t>Como tal, a complexidade do algoritmo</w:t>
      </w:r>
      <w:r w:rsidR="00895C4F">
        <w:rPr>
          <w:b w:val="0"/>
          <w:bCs w:val="0"/>
        </w:rPr>
        <w:t xml:space="preserve">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lang w:val="pt-B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  <w:r w:rsidR="00895C4F">
        <w:rPr>
          <w:b w:val="0"/>
          <w:bCs w:val="0"/>
          <w:lang w:val="pt-BR"/>
        </w:rPr>
        <w:t>.</w:t>
      </w:r>
    </w:p>
    <w:p w14:paraId="00F7E6A4" w14:textId="77777777" w:rsidR="00C12AC8" w:rsidRDefault="00C12AC8" w:rsidP="00C60017">
      <w:pPr>
        <w:rPr>
          <w:b w:val="0"/>
          <w:bCs w:val="0"/>
        </w:rPr>
      </w:pPr>
    </w:p>
    <w:p w14:paraId="1CDEA7C8" w14:textId="09F2D5C6" w:rsidR="00503106" w:rsidRDefault="000B28BA" w:rsidP="00C60017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1A04EB07" wp14:editId="0537F53C">
            <wp:extent cx="6371590" cy="4359275"/>
            <wp:effectExtent l="0" t="0" r="0" b="317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17">
        <w:rPr>
          <w:b w:val="0"/>
          <w:bCs w:val="0"/>
        </w:rPr>
        <w:t xml:space="preserve"> </w:t>
      </w:r>
    </w:p>
    <w:p w14:paraId="6729F727" w14:textId="77777777" w:rsidR="00503106" w:rsidRDefault="00503106">
      <w:pPr>
        <w:spacing w:after="200"/>
        <w:rPr>
          <w:b w:val="0"/>
          <w:bCs w:val="0"/>
        </w:rPr>
      </w:pPr>
      <w:r>
        <w:rPr>
          <w:b w:val="0"/>
          <w:bCs w:val="0"/>
        </w:rPr>
        <w:br w:type="page"/>
      </w:r>
    </w:p>
    <w:p w14:paraId="56D46D79" w14:textId="05AE772D" w:rsidR="00C60017" w:rsidRDefault="00503106" w:rsidP="00503106">
      <w:pPr>
        <w:pStyle w:val="Ttulo2"/>
      </w:pPr>
      <w:bookmarkStart w:id="17" w:name="_Toc121089213"/>
      <w:proofErr w:type="spellStart"/>
      <w:r>
        <w:lastRenderedPageBreak/>
        <w:t>Shortest</w:t>
      </w:r>
      <w:proofErr w:type="spellEnd"/>
      <w:r>
        <w:t xml:space="preserve"> </w:t>
      </w:r>
      <w:proofErr w:type="spellStart"/>
      <w:r>
        <w:t>Paths</w:t>
      </w:r>
      <w:bookmarkEnd w:id="17"/>
      <w:proofErr w:type="spellEnd"/>
    </w:p>
    <w:p w14:paraId="0B807BC5" w14:textId="00895C95" w:rsidR="00503106" w:rsidRPr="005643FC" w:rsidRDefault="00503106" w:rsidP="00503106">
      <w:pPr>
        <w:rPr>
          <w:b w:val="0"/>
          <w:bCs w:val="0"/>
        </w:rPr>
      </w:pPr>
      <w:r>
        <w:rPr>
          <w:b w:val="0"/>
          <w:bCs w:val="0"/>
        </w:rPr>
        <w:t>Exatamente como o anterior</w:t>
      </w:r>
      <w:r w:rsidR="00BA387F">
        <w:rPr>
          <w:b w:val="0"/>
          <w:bCs w:val="0"/>
        </w:rPr>
        <w:t xml:space="preserve">, porém </w:t>
      </w:r>
      <w:r w:rsidR="009248EA">
        <w:rPr>
          <w:b w:val="0"/>
          <w:bCs w:val="0"/>
        </w:rPr>
        <w:t>vai determinar todos os caminhos mais curtos a partir de um vértice (deixa de ter um vértice destino apenas).</w:t>
      </w:r>
      <w:r w:rsidR="00C56243">
        <w:rPr>
          <w:b w:val="0"/>
          <w:bCs w:val="0"/>
        </w:rPr>
        <w:t xml:space="preserve"> </w:t>
      </w:r>
      <w:r w:rsidR="00BE7465">
        <w:rPr>
          <w:b w:val="0"/>
          <w:bCs w:val="0"/>
        </w:rPr>
        <w:t>Na ocasião d</w:t>
      </w:r>
      <w:r w:rsidR="00E51D58">
        <w:rPr>
          <w:b w:val="0"/>
          <w:bCs w:val="0"/>
        </w:rPr>
        <w:t xml:space="preserve">o grafo/vértice origem </w:t>
      </w:r>
      <w:r w:rsidR="00BC638E">
        <w:rPr>
          <w:b w:val="0"/>
          <w:bCs w:val="0"/>
        </w:rPr>
        <w:t>não existam, é retornado falso. Caso contrário, é retornado verdadeiro.</w:t>
      </w:r>
      <w:r w:rsidR="005A2C42">
        <w:rPr>
          <w:b w:val="0"/>
          <w:bCs w:val="0"/>
        </w:rPr>
        <w:t xml:space="preserve"> É carregado </w:t>
      </w:r>
      <w:r w:rsidR="005643FC">
        <w:rPr>
          <w:b w:val="0"/>
          <w:bCs w:val="0"/>
        </w:rPr>
        <w:t xml:space="preserve">na lista de listas </w:t>
      </w:r>
      <w:proofErr w:type="spellStart"/>
      <w:r w:rsidR="005643FC">
        <w:rPr>
          <w:b w:val="0"/>
          <w:bCs w:val="0"/>
          <w:i/>
          <w:iCs/>
        </w:rPr>
        <w:t>paths</w:t>
      </w:r>
      <w:proofErr w:type="spellEnd"/>
      <w:r w:rsidR="005643FC">
        <w:rPr>
          <w:b w:val="0"/>
          <w:bCs w:val="0"/>
        </w:rPr>
        <w:t xml:space="preserve"> os caminhos com as respetivas distâncias na lista </w:t>
      </w:r>
      <w:proofErr w:type="spellStart"/>
      <w:r w:rsidR="005643FC">
        <w:rPr>
          <w:b w:val="0"/>
          <w:bCs w:val="0"/>
          <w:i/>
          <w:iCs/>
        </w:rPr>
        <w:t>dists</w:t>
      </w:r>
      <w:proofErr w:type="spellEnd"/>
      <w:r w:rsidR="005643FC">
        <w:rPr>
          <w:b w:val="0"/>
          <w:bCs w:val="0"/>
          <w:i/>
          <w:iCs/>
        </w:rPr>
        <w:t xml:space="preserve"> (associação por índice).</w:t>
      </w:r>
    </w:p>
    <w:p w14:paraId="6D04F5EE" w14:textId="20B847DC" w:rsidR="001F1140" w:rsidRDefault="001F1140" w:rsidP="00503106">
      <w:pPr>
        <w:rPr>
          <w:b w:val="0"/>
          <w:bCs w:val="0"/>
          <w:lang w:val="pt-BR"/>
        </w:rPr>
      </w:pPr>
      <w:r>
        <w:rPr>
          <w:b w:val="0"/>
          <w:bCs w:val="0"/>
        </w:rPr>
        <w:t xml:space="preserve">Conclui-se assim que a complexidade deste algoritmo: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b w:val="0"/>
                <w:i/>
                <w:lang w:val="pt-B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lang w:val="pt-B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3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  <w:r w:rsidR="00C12AC8">
        <w:rPr>
          <w:b w:val="0"/>
          <w:bCs w:val="0"/>
          <w:lang w:val="pt-BR"/>
        </w:rPr>
        <w:t>.</w:t>
      </w:r>
    </w:p>
    <w:p w14:paraId="629ADFFD" w14:textId="77777777" w:rsidR="00C12AC8" w:rsidRPr="00503106" w:rsidRDefault="00C12AC8" w:rsidP="00503106">
      <w:pPr>
        <w:rPr>
          <w:b w:val="0"/>
          <w:bCs w:val="0"/>
        </w:rPr>
      </w:pPr>
    </w:p>
    <w:p w14:paraId="5FED36ED" w14:textId="4BD8B46B" w:rsidR="00807449" w:rsidRDefault="00615ADB" w:rsidP="00503106">
      <w:r>
        <w:rPr>
          <w:noProof/>
        </w:rPr>
        <w:drawing>
          <wp:inline distT="0" distB="0" distL="0" distR="0" wp14:anchorId="59FD9B12" wp14:editId="309DB37C">
            <wp:extent cx="6371590" cy="4695825"/>
            <wp:effectExtent l="0" t="0" r="0" b="9525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D4DB" w14:textId="0017C455" w:rsidR="00503106" w:rsidRDefault="00807449" w:rsidP="00807449">
      <w:pPr>
        <w:pStyle w:val="Ttulo2"/>
      </w:pPr>
      <w:r>
        <w:br w:type="page"/>
      </w:r>
      <w:bookmarkStart w:id="18" w:name="_Toc121089214"/>
      <w:r>
        <w:lastRenderedPageBreak/>
        <w:t xml:space="preserve">Get </w:t>
      </w:r>
      <w:proofErr w:type="spellStart"/>
      <w:r>
        <w:t>Path</w:t>
      </w:r>
      <w:bookmarkEnd w:id="18"/>
      <w:proofErr w:type="spellEnd"/>
    </w:p>
    <w:p w14:paraId="6C97FBE6" w14:textId="2BB9A38A" w:rsidR="00C33813" w:rsidRDefault="005F6809" w:rsidP="00807449">
      <w:pPr>
        <w:rPr>
          <w:b w:val="0"/>
          <w:bCs w:val="0"/>
          <w:lang w:val="pt-BR"/>
        </w:rPr>
      </w:pPr>
      <w:r>
        <w:rPr>
          <w:b w:val="0"/>
          <w:bCs w:val="0"/>
        </w:rPr>
        <w:t xml:space="preserve">Este algoritmo vai </w:t>
      </w:r>
      <w:r w:rsidR="000C4E26">
        <w:rPr>
          <w:b w:val="0"/>
          <w:bCs w:val="0"/>
        </w:rPr>
        <w:t>“converter”</w:t>
      </w:r>
      <w:r w:rsidR="00DC521E">
        <w:rPr>
          <w:b w:val="0"/>
          <w:bCs w:val="0"/>
        </w:rPr>
        <w:t xml:space="preserve"> o </w:t>
      </w:r>
      <w:proofErr w:type="spellStart"/>
      <w:r w:rsidR="00DC521E">
        <w:rPr>
          <w:b w:val="0"/>
          <w:bCs w:val="0"/>
          <w:i/>
          <w:iCs/>
        </w:rPr>
        <w:t>pathKeys</w:t>
      </w:r>
      <w:proofErr w:type="spellEnd"/>
      <w:r w:rsidR="00DC521E">
        <w:rPr>
          <w:b w:val="0"/>
          <w:bCs w:val="0"/>
        </w:rPr>
        <w:t xml:space="preserve"> n</w:t>
      </w:r>
      <w:r w:rsidR="00412BED">
        <w:rPr>
          <w:b w:val="0"/>
          <w:bCs w:val="0"/>
        </w:rPr>
        <w:t>uma f</w:t>
      </w:r>
      <w:r w:rsidR="0059188E">
        <w:rPr>
          <w:b w:val="0"/>
          <w:bCs w:val="0"/>
        </w:rPr>
        <w:t>orma clara e simples do caminho.</w:t>
      </w:r>
      <w:r w:rsidR="004177BB">
        <w:rPr>
          <w:b w:val="0"/>
          <w:bCs w:val="0"/>
        </w:rPr>
        <w:t xml:space="preserve"> Vai percorrer </w:t>
      </w:r>
      <w:r w:rsidR="001C1F8D">
        <w:rPr>
          <w:b w:val="0"/>
          <w:bCs w:val="0"/>
        </w:rPr>
        <w:t xml:space="preserve">um </w:t>
      </w:r>
      <w:r w:rsidR="001C1F8D">
        <w:rPr>
          <w:b w:val="0"/>
          <w:bCs w:val="0"/>
          <w:i/>
          <w:iCs/>
        </w:rPr>
        <w:t>loop</w:t>
      </w:r>
      <w:r w:rsidR="001C1F8D">
        <w:rPr>
          <w:b w:val="0"/>
          <w:bCs w:val="0"/>
        </w:rPr>
        <w:t xml:space="preserve"> enquanto </w:t>
      </w:r>
      <w:r w:rsidR="004B3042">
        <w:rPr>
          <w:b w:val="0"/>
          <w:bCs w:val="0"/>
        </w:rPr>
        <w:t xml:space="preserve">o vértice origem não for </w:t>
      </w:r>
      <w:r w:rsidR="00696955">
        <w:rPr>
          <w:b w:val="0"/>
          <w:bCs w:val="0"/>
        </w:rPr>
        <w:t>iterado</w:t>
      </w:r>
      <w:r w:rsidR="00C33813">
        <w:rPr>
          <w:b w:val="0"/>
          <w:bCs w:val="0"/>
        </w:rPr>
        <w:t xml:space="preserve">, sendo assim um algoritmo de complexidade: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b w:val="0"/>
                <w:bCs w:val="0"/>
                <w:i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pt-BR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lang w:val="pt-BR"/>
          </w:rPr>
          <m:t>)</m:t>
        </m:r>
      </m:oMath>
      <w:r w:rsidR="00C12AC8">
        <w:rPr>
          <w:b w:val="0"/>
          <w:bCs w:val="0"/>
          <w:lang w:val="pt-BR"/>
        </w:rPr>
        <w:t>.</w:t>
      </w:r>
    </w:p>
    <w:p w14:paraId="6E9C3279" w14:textId="77777777" w:rsidR="00C12AC8" w:rsidRPr="001C1F8D" w:rsidRDefault="00C12AC8" w:rsidP="00807449">
      <w:pPr>
        <w:rPr>
          <w:b w:val="0"/>
          <w:bCs w:val="0"/>
        </w:rPr>
      </w:pPr>
    </w:p>
    <w:p w14:paraId="1578CB9C" w14:textId="3EBA3690" w:rsidR="00C33813" w:rsidRDefault="00807449" w:rsidP="00807449">
      <w:r>
        <w:rPr>
          <w:noProof/>
        </w:rPr>
        <w:drawing>
          <wp:inline distT="0" distB="0" distL="0" distR="0" wp14:anchorId="08CC14EC" wp14:editId="184B56B6">
            <wp:extent cx="6219825" cy="5095875"/>
            <wp:effectExtent l="0" t="0" r="9525" b="9525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24A" w14:textId="77777777" w:rsidR="00C33813" w:rsidRDefault="00C33813">
      <w:pPr>
        <w:spacing w:after="200"/>
      </w:pPr>
      <w:r>
        <w:br w:type="page"/>
      </w:r>
    </w:p>
    <w:p w14:paraId="43717882" w14:textId="7E02CECD" w:rsidR="00807449" w:rsidRDefault="0076482E" w:rsidP="0076482E">
      <w:pPr>
        <w:pStyle w:val="Ttulo2"/>
      </w:pPr>
      <w:bookmarkStart w:id="19" w:name="_Toc121089215"/>
      <w:proofErr w:type="spellStart"/>
      <w:r>
        <w:lastRenderedPageBreak/>
        <w:t>Minimum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Graph</w:t>
      </w:r>
      <w:bookmarkEnd w:id="19"/>
      <w:proofErr w:type="spellEnd"/>
    </w:p>
    <w:p w14:paraId="0EF024B4" w14:textId="423A51C6" w:rsidR="0076482E" w:rsidRDefault="0076482E" w:rsidP="0076482E">
      <w:pPr>
        <w:rPr>
          <w:b w:val="0"/>
          <w:bCs w:val="0"/>
        </w:rPr>
      </w:pPr>
      <w:r>
        <w:rPr>
          <w:b w:val="0"/>
          <w:bCs w:val="0"/>
        </w:rPr>
        <w:t xml:space="preserve">Também conhecido como </w:t>
      </w:r>
      <w:proofErr w:type="spellStart"/>
      <w:r>
        <w:rPr>
          <w:b w:val="0"/>
          <w:bCs w:val="0"/>
          <w:i/>
          <w:iCs/>
        </w:rPr>
        <w:t>Floyd</w:t>
      </w:r>
      <w:r w:rsidR="009D36A0">
        <w:rPr>
          <w:b w:val="0"/>
          <w:bCs w:val="0"/>
          <w:i/>
          <w:iCs/>
        </w:rPr>
        <w:t>-Warshall</w:t>
      </w:r>
      <w:proofErr w:type="spellEnd"/>
      <w:r w:rsidR="009D36A0">
        <w:rPr>
          <w:b w:val="0"/>
          <w:bCs w:val="0"/>
          <w:i/>
          <w:iCs/>
        </w:rPr>
        <w:t xml:space="preserve">, </w:t>
      </w:r>
      <w:r w:rsidR="009D36A0">
        <w:rPr>
          <w:b w:val="0"/>
          <w:bCs w:val="0"/>
        </w:rPr>
        <w:t>fecho transitivo</w:t>
      </w:r>
      <w:r w:rsidR="00BC79AC">
        <w:rPr>
          <w:b w:val="0"/>
          <w:bCs w:val="0"/>
        </w:rPr>
        <w:t>, etc…</w:t>
      </w:r>
    </w:p>
    <w:p w14:paraId="32D465F5" w14:textId="63B13855" w:rsidR="00AB4283" w:rsidRDefault="00907732" w:rsidP="0076482E">
      <w:pPr>
        <w:rPr>
          <w:b w:val="0"/>
          <w:bCs w:val="0"/>
          <w:lang w:val="pt-BR"/>
        </w:rPr>
      </w:pPr>
      <w:r>
        <w:rPr>
          <w:b w:val="0"/>
          <w:bCs w:val="0"/>
        </w:rPr>
        <w:t>É um algoritmo aplicável apenas num grafo com implementação de matriz</w:t>
      </w:r>
      <w:r w:rsidR="00966420">
        <w:rPr>
          <w:b w:val="0"/>
          <w:bCs w:val="0"/>
        </w:rPr>
        <w:t xml:space="preserve"> e vai calcular </w:t>
      </w:r>
      <w:r w:rsidR="0055315F">
        <w:rPr>
          <w:b w:val="0"/>
          <w:bCs w:val="0"/>
        </w:rPr>
        <w:t xml:space="preserve">as distâncias </w:t>
      </w:r>
      <w:r w:rsidR="004567EB">
        <w:rPr>
          <w:b w:val="0"/>
          <w:bCs w:val="0"/>
        </w:rPr>
        <w:t xml:space="preserve">entre todos os vértices (se alcançáveis) criando um grafo novo </w:t>
      </w:r>
      <w:r w:rsidR="00A36A69">
        <w:rPr>
          <w:b w:val="0"/>
          <w:bCs w:val="0"/>
        </w:rPr>
        <w:t>(baseado no original) com arestas a fazer a conexão entre todos os vértices.</w:t>
      </w:r>
      <w:r w:rsidR="00AF3CC0">
        <w:rPr>
          <w:b w:val="0"/>
          <w:bCs w:val="0"/>
        </w:rPr>
        <w:t xml:space="preserve"> </w:t>
      </w:r>
      <w:r w:rsidR="004A0732">
        <w:rPr>
          <w:b w:val="0"/>
          <w:bCs w:val="0"/>
        </w:rPr>
        <w:t xml:space="preserve">Este método tem uma complexidade: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 w:val="0"/>
                    <w:bCs w:val="0"/>
                    <w:i/>
                    <w:lang w:val="pt-B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 w:val="0"/>
                        <w:i/>
                        <w:lang w:val="pt-B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3</m:t>
                    </m:r>
                  </m:sup>
                </m:sSup>
              </m:e>
            </m:d>
            <m:ctrlPr>
              <w:rPr>
                <w:rFonts w:ascii="Cambria Math" w:hAnsi="Cambria Math"/>
                <w:b w:val="0"/>
                <w:bCs w:val="0"/>
                <w:i/>
                <w:lang w:val="pt-BR"/>
              </w:rPr>
            </m:ctrlPr>
          </m:e>
        </m:d>
      </m:oMath>
      <w:r w:rsidR="00937766">
        <w:rPr>
          <w:b w:val="0"/>
          <w:bCs w:val="0"/>
          <w:lang w:val="pt-BR"/>
        </w:rPr>
        <w:t>.</w:t>
      </w:r>
    </w:p>
    <w:p w14:paraId="09946E52" w14:textId="77777777" w:rsidR="00C12AC8" w:rsidRDefault="00C12AC8" w:rsidP="0076482E">
      <w:pPr>
        <w:rPr>
          <w:b w:val="0"/>
          <w:bCs w:val="0"/>
          <w:lang w:val="pt-BR"/>
        </w:rPr>
      </w:pPr>
    </w:p>
    <w:p w14:paraId="284F7AE0" w14:textId="05C30403" w:rsidR="003829A8" w:rsidRDefault="0076482E" w:rsidP="0076482E">
      <w:r>
        <w:rPr>
          <w:noProof/>
        </w:rPr>
        <w:drawing>
          <wp:inline distT="0" distB="0" distL="0" distR="0" wp14:anchorId="257D89DC" wp14:editId="04EE8DF7">
            <wp:extent cx="6371590" cy="4447540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0475" w14:textId="77777777" w:rsidR="003829A8" w:rsidRDefault="003829A8">
      <w:pPr>
        <w:spacing w:after="200"/>
      </w:pPr>
      <w:r>
        <w:br w:type="page"/>
      </w:r>
    </w:p>
    <w:p w14:paraId="07602D03" w14:textId="7BFABEAC" w:rsidR="003829A8" w:rsidRDefault="003829A8" w:rsidP="003829A8">
      <w:pPr>
        <w:pStyle w:val="Ttulo2"/>
      </w:pPr>
      <w:bookmarkStart w:id="20" w:name="_Toc121089216"/>
      <w:proofErr w:type="spellStart"/>
      <w:r>
        <w:lastRenderedPageBreak/>
        <w:t>Graph</w:t>
      </w:r>
      <w:proofErr w:type="spellEnd"/>
      <w:r>
        <w:t xml:space="preserve"> </w:t>
      </w:r>
      <w:proofErr w:type="spellStart"/>
      <w:r>
        <w:t>Diameter</w:t>
      </w:r>
      <w:bookmarkEnd w:id="20"/>
      <w:proofErr w:type="spellEnd"/>
    </w:p>
    <w:p w14:paraId="5664FEC5" w14:textId="66F871A0" w:rsidR="00C12AC8" w:rsidRPr="000D0E9A" w:rsidRDefault="003829A8" w:rsidP="003829A8">
      <w:pPr>
        <w:rPr>
          <w:b w:val="0"/>
          <w:bCs w:val="0"/>
        </w:rPr>
      </w:pPr>
      <w:r>
        <w:rPr>
          <w:b w:val="0"/>
          <w:bCs w:val="0"/>
        </w:rPr>
        <w:t xml:space="preserve">Este algoritmo tem como objetivo calcular o diâmetro do grafo, como tal, utiliza o </w:t>
      </w:r>
      <w:proofErr w:type="spellStart"/>
      <w:r w:rsidRPr="00034645">
        <w:rPr>
          <w:b w:val="0"/>
          <w:bCs w:val="0"/>
          <w:i/>
          <w:iCs/>
        </w:rPr>
        <w:t>Floyd-Warshall</w:t>
      </w:r>
      <w:proofErr w:type="spellEnd"/>
      <w:r>
        <w:rPr>
          <w:b w:val="0"/>
          <w:bCs w:val="0"/>
        </w:rPr>
        <w:t xml:space="preserve"> para obter </w:t>
      </w:r>
      <w:r w:rsidR="0013352E">
        <w:rPr>
          <w:b w:val="0"/>
          <w:bCs w:val="0"/>
        </w:rPr>
        <w:t xml:space="preserve">a maior distância e os vértices que a formam. Obtém o caminho através do </w:t>
      </w:r>
      <w:proofErr w:type="spellStart"/>
      <w:r w:rsidR="00034645">
        <w:rPr>
          <w:b w:val="0"/>
          <w:bCs w:val="0"/>
          <w:i/>
          <w:iCs/>
        </w:rPr>
        <w:t>Shortest</w:t>
      </w:r>
      <w:proofErr w:type="spellEnd"/>
      <w:r w:rsidR="00034645">
        <w:rPr>
          <w:b w:val="0"/>
          <w:bCs w:val="0"/>
          <w:i/>
          <w:iCs/>
        </w:rPr>
        <w:t xml:space="preserve"> </w:t>
      </w:r>
      <w:proofErr w:type="spellStart"/>
      <w:r w:rsidR="00034645">
        <w:rPr>
          <w:b w:val="0"/>
          <w:bCs w:val="0"/>
          <w:i/>
          <w:iCs/>
        </w:rPr>
        <w:t>Path</w:t>
      </w:r>
      <w:proofErr w:type="spellEnd"/>
      <w:r w:rsidR="00034645">
        <w:rPr>
          <w:b w:val="0"/>
          <w:bCs w:val="0"/>
        </w:rPr>
        <w:t>.</w:t>
      </w:r>
      <w:r w:rsidR="00FC6CFD">
        <w:rPr>
          <w:b w:val="0"/>
          <w:bCs w:val="0"/>
        </w:rPr>
        <w:t xml:space="preserve"> Retorna o peso do</w:t>
      </w:r>
      <w:r w:rsidR="000D0E9A">
        <w:rPr>
          <w:b w:val="0"/>
          <w:bCs w:val="0"/>
        </w:rPr>
        <w:t xml:space="preserve"> </w:t>
      </w:r>
      <w:proofErr w:type="spellStart"/>
      <w:r w:rsidR="000D0E9A">
        <w:rPr>
          <w:b w:val="0"/>
          <w:bCs w:val="0"/>
          <w:i/>
          <w:iCs/>
        </w:rPr>
        <w:t>shortest</w:t>
      </w:r>
      <w:proofErr w:type="spellEnd"/>
      <w:r w:rsidR="000D0E9A">
        <w:rPr>
          <w:b w:val="0"/>
          <w:bCs w:val="0"/>
          <w:i/>
          <w:iCs/>
        </w:rPr>
        <w:t xml:space="preserve"> </w:t>
      </w:r>
      <w:proofErr w:type="spellStart"/>
      <w:r w:rsidR="000D0E9A">
        <w:rPr>
          <w:b w:val="0"/>
          <w:bCs w:val="0"/>
          <w:i/>
          <w:iCs/>
        </w:rPr>
        <w:t>longest</w:t>
      </w:r>
      <w:proofErr w:type="spellEnd"/>
      <w:r w:rsidR="000D0E9A">
        <w:rPr>
          <w:b w:val="0"/>
          <w:bCs w:val="0"/>
          <w:i/>
          <w:iCs/>
        </w:rPr>
        <w:t xml:space="preserve"> </w:t>
      </w:r>
      <w:proofErr w:type="spellStart"/>
      <w:r w:rsidR="000D0E9A">
        <w:rPr>
          <w:b w:val="0"/>
          <w:bCs w:val="0"/>
          <w:i/>
          <w:iCs/>
        </w:rPr>
        <w:t>path</w:t>
      </w:r>
      <w:proofErr w:type="spellEnd"/>
      <w:r w:rsidR="000D0E9A">
        <w:rPr>
          <w:b w:val="0"/>
          <w:bCs w:val="0"/>
        </w:rPr>
        <w:t xml:space="preserve"> e carrega </w:t>
      </w:r>
      <w:proofErr w:type="spellStart"/>
      <w:r w:rsidR="000D0E9A">
        <w:rPr>
          <w:b w:val="0"/>
          <w:bCs w:val="0"/>
          <w:i/>
          <w:iCs/>
        </w:rPr>
        <w:t>path</w:t>
      </w:r>
      <w:proofErr w:type="spellEnd"/>
      <w:r w:rsidR="000D0E9A">
        <w:rPr>
          <w:b w:val="0"/>
          <w:bCs w:val="0"/>
        </w:rPr>
        <w:t xml:space="preserve"> com o caminho.</w:t>
      </w:r>
      <w:r w:rsidR="00C12AC8">
        <w:rPr>
          <w:b w:val="0"/>
          <w:bCs w:val="0"/>
        </w:rPr>
        <w:t xml:space="preserve"> Complexidade do algoritmo: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3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hAnsi="Cambria Math"/>
                <w:lang w:val="pt-BR"/>
              </w:rPr>
              <m:t>+|E|</m:t>
            </m:r>
          </m:e>
        </m:d>
      </m:oMath>
    </w:p>
    <w:p w14:paraId="7147D35F" w14:textId="73E80469" w:rsidR="00E11C60" w:rsidRDefault="003829A8" w:rsidP="003829A8">
      <w:r>
        <w:rPr>
          <w:noProof/>
        </w:rPr>
        <w:drawing>
          <wp:inline distT="0" distB="0" distL="0" distR="0" wp14:anchorId="77BD354C" wp14:editId="30052F8A">
            <wp:extent cx="6371590" cy="3990975"/>
            <wp:effectExtent l="0" t="0" r="0" b="952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343F" w14:textId="77777777" w:rsidR="00E11C60" w:rsidRDefault="00E11C60">
      <w:pPr>
        <w:spacing w:after="200"/>
      </w:pPr>
      <w:r>
        <w:br w:type="page"/>
      </w:r>
    </w:p>
    <w:p w14:paraId="6F142BFA" w14:textId="636815AD" w:rsidR="003829A8" w:rsidRDefault="00E11C60" w:rsidP="00E11C60">
      <w:pPr>
        <w:pStyle w:val="Ttulo2"/>
      </w:pPr>
      <w:bookmarkStart w:id="21" w:name="_Toc121089217"/>
      <w:proofErr w:type="spellStart"/>
      <w:r>
        <w:lastRenderedPageBreak/>
        <w:t>Minimum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bookmarkEnd w:id="21"/>
      <w:proofErr w:type="spellEnd"/>
    </w:p>
    <w:p w14:paraId="4E07C0FD" w14:textId="12B7C433" w:rsidR="00E11C60" w:rsidRPr="00E11C60" w:rsidRDefault="00B50D79" w:rsidP="00E11C60">
      <w:pPr>
        <w:rPr>
          <w:b w:val="0"/>
          <w:bCs w:val="0"/>
        </w:rPr>
      </w:pPr>
      <w:r>
        <w:rPr>
          <w:b w:val="0"/>
          <w:bCs w:val="0"/>
        </w:rPr>
        <w:t>Em português</w:t>
      </w:r>
      <w:r w:rsidR="002774D7">
        <w:rPr>
          <w:b w:val="0"/>
          <w:bCs w:val="0"/>
        </w:rPr>
        <w:t xml:space="preserve">, árvore geradora mínima, tem como objetivo criar um grafo que vai </w:t>
      </w:r>
      <w:r w:rsidR="0090767B">
        <w:rPr>
          <w:b w:val="0"/>
          <w:bCs w:val="0"/>
        </w:rPr>
        <w:t xml:space="preserve">ter exatamente os </w:t>
      </w:r>
      <w:r w:rsidR="00BB0CC1">
        <w:rPr>
          <w:b w:val="0"/>
          <w:bCs w:val="0"/>
        </w:rPr>
        <w:t>mesmos vértices</w:t>
      </w:r>
      <w:r w:rsidR="0090767B">
        <w:rPr>
          <w:b w:val="0"/>
          <w:bCs w:val="0"/>
        </w:rPr>
        <w:t xml:space="preserve"> que o original, porém as arestas vão ser apenas as escolhidas pelo algoritmo </w:t>
      </w:r>
      <w:r w:rsidR="00856C9E">
        <w:rPr>
          <w:b w:val="0"/>
          <w:bCs w:val="0"/>
        </w:rPr>
        <w:t>de forma que</w:t>
      </w:r>
      <w:r w:rsidR="0090767B">
        <w:rPr>
          <w:b w:val="0"/>
          <w:bCs w:val="0"/>
        </w:rPr>
        <w:t xml:space="preserve"> todos os vértices sejam alcançáveis</w:t>
      </w:r>
      <w:r w:rsidR="00011847">
        <w:rPr>
          <w:b w:val="0"/>
          <w:bCs w:val="0"/>
        </w:rPr>
        <w:t xml:space="preserve"> da forma menos “pesada”.</w:t>
      </w:r>
      <w:r w:rsidR="002C1932">
        <w:rPr>
          <w:b w:val="0"/>
          <w:bCs w:val="0"/>
        </w:rPr>
        <w:t xml:space="preserve"> O algoritmo que este algoritmo foi baseado é Prim</w:t>
      </w:r>
      <w:r w:rsidR="007E2334">
        <w:rPr>
          <w:b w:val="0"/>
          <w:bCs w:val="0"/>
        </w:rPr>
        <w:t xml:space="preserve"> que utiliza</w:t>
      </w:r>
      <w:r w:rsidR="00856C9E">
        <w:rPr>
          <w:b w:val="0"/>
          <w:bCs w:val="0"/>
        </w:rPr>
        <w:t xml:space="preserve"> o método “guloso”.</w:t>
      </w:r>
      <w:r w:rsidR="001177A3">
        <w:rPr>
          <w:b w:val="0"/>
          <w:bCs w:val="0"/>
        </w:rPr>
        <w:t xml:space="preserve"> Complexidade do algoritmo: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 w:val="0"/>
                    <w:i/>
                    <w:lang w:val="pt-B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t-BR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hAnsi="Cambria Math"/>
                <w:b w:val="0"/>
                <w:bCs w:val="0"/>
                <w:i/>
                <w:lang w:val="pt-BR"/>
              </w:rPr>
            </m:ctrlPr>
          </m:e>
        </m:d>
      </m:oMath>
    </w:p>
    <w:p w14:paraId="3F589A7E" w14:textId="4FB46571" w:rsidR="008B5EF1" w:rsidRDefault="00E11C60" w:rsidP="00E11C60">
      <w:pPr>
        <w:rPr>
          <w:noProof/>
        </w:rPr>
      </w:pPr>
      <w:r>
        <w:rPr>
          <w:noProof/>
        </w:rPr>
        <w:drawing>
          <wp:inline distT="0" distB="0" distL="0" distR="0" wp14:anchorId="3D2D5A3C" wp14:editId="34C2FF1F">
            <wp:extent cx="5019675" cy="3471350"/>
            <wp:effectExtent l="0" t="0" r="0" b="0"/>
            <wp:docPr id="1064654529" name="Imagem 10646545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4529" name="Imagem 1064654529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4852" cy="34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B8" w:rsidRPr="00D075B8">
        <w:rPr>
          <w:noProof/>
        </w:rPr>
        <w:t xml:space="preserve"> </w:t>
      </w:r>
      <w:r w:rsidR="00D075B8">
        <w:rPr>
          <w:noProof/>
        </w:rPr>
        <w:drawing>
          <wp:inline distT="0" distB="0" distL="0" distR="0" wp14:anchorId="53B16FAD" wp14:editId="460992E5">
            <wp:extent cx="5029200" cy="3574672"/>
            <wp:effectExtent l="0" t="0" r="0" b="6985"/>
            <wp:docPr id="1064654531" name="Imagem 10646545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4531" name="Imagem 1064654531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6165" cy="35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50E" w14:textId="77777777" w:rsidR="008B5EF1" w:rsidRDefault="008B5EF1">
      <w:pPr>
        <w:spacing w:after="200"/>
        <w:rPr>
          <w:noProof/>
        </w:rPr>
      </w:pPr>
      <w:r>
        <w:rPr>
          <w:noProof/>
        </w:rPr>
        <w:br w:type="page"/>
      </w:r>
    </w:p>
    <w:p w14:paraId="187B5D3B" w14:textId="6148BB6C" w:rsidR="00E11C60" w:rsidRDefault="008B5EF1" w:rsidP="008B5EF1">
      <w:pPr>
        <w:pStyle w:val="Ttulo2"/>
      </w:pPr>
      <w:bookmarkStart w:id="22" w:name="_Toc121089218"/>
      <w:r>
        <w:lastRenderedPageBreak/>
        <w:t>Build MST</w:t>
      </w:r>
      <w:bookmarkEnd w:id="22"/>
    </w:p>
    <w:p w14:paraId="2811EAA0" w14:textId="4CB357EC" w:rsidR="008B5EF1" w:rsidRPr="00673F7D" w:rsidRDefault="008B5EF1" w:rsidP="008B5EF1">
      <w:pPr>
        <w:rPr>
          <w:b w:val="0"/>
          <w:bCs w:val="0"/>
        </w:rPr>
      </w:pPr>
      <w:r>
        <w:rPr>
          <w:b w:val="0"/>
          <w:bCs w:val="0"/>
        </w:rPr>
        <w:t>Como o próprio nome sugere, este algoritmo constrói a árvore geradora mínima através d</w:t>
      </w:r>
      <w:r w:rsidR="00E913C9">
        <w:rPr>
          <w:b w:val="0"/>
          <w:bCs w:val="0"/>
        </w:rPr>
        <w:t xml:space="preserve">as listas </w:t>
      </w:r>
      <w:proofErr w:type="spellStart"/>
      <w:r w:rsidR="00673F7D">
        <w:rPr>
          <w:b w:val="0"/>
          <w:bCs w:val="0"/>
          <w:i/>
          <w:iCs/>
        </w:rPr>
        <w:t>path</w:t>
      </w:r>
      <w:proofErr w:type="spellEnd"/>
      <w:r w:rsidR="00673F7D">
        <w:rPr>
          <w:b w:val="0"/>
          <w:bCs w:val="0"/>
          <w:i/>
          <w:iCs/>
        </w:rPr>
        <w:t xml:space="preserve"> </w:t>
      </w:r>
      <w:r w:rsidR="00673F7D">
        <w:rPr>
          <w:b w:val="0"/>
          <w:bCs w:val="0"/>
        </w:rPr>
        <w:t xml:space="preserve">e </w:t>
      </w:r>
      <w:proofErr w:type="spellStart"/>
      <w:r w:rsidR="00673F7D">
        <w:rPr>
          <w:b w:val="0"/>
          <w:bCs w:val="0"/>
          <w:i/>
          <w:iCs/>
        </w:rPr>
        <w:t>dist</w:t>
      </w:r>
      <w:proofErr w:type="spellEnd"/>
      <w:r w:rsidR="00673F7D">
        <w:rPr>
          <w:b w:val="0"/>
          <w:bCs w:val="0"/>
        </w:rPr>
        <w:t>.</w:t>
      </w:r>
      <w:r w:rsidR="00726D42">
        <w:rPr>
          <w:b w:val="0"/>
          <w:bCs w:val="0"/>
        </w:rPr>
        <w:t xml:space="preserve"> Tem complexidade</w:t>
      </w:r>
      <w:r w:rsidR="00990F39">
        <w:rPr>
          <w:b w:val="0"/>
          <w:bCs w:val="0"/>
        </w:rPr>
        <w:t xml:space="preserve">: </w:t>
      </w:r>
      <m:oMath>
        <m:r>
          <m:rPr>
            <m:sty m:val="bi"/>
          </m:rPr>
          <w:rPr>
            <w:rFonts w:ascii="Cambria Math" w:hAnsi="Cambria Math"/>
            <w:lang w:val="pt-BR"/>
          </w:rPr>
          <m:t>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pt-BR"/>
                  </w:rPr>
                  <m:t>V|+|E</m:t>
                </m:r>
              </m:e>
            </m:d>
          </m:e>
        </m:d>
      </m:oMath>
    </w:p>
    <w:p w14:paraId="61FB4A72" w14:textId="3082C957" w:rsidR="008B5EF1" w:rsidRPr="008B5EF1" w:rsidRDefault="008B5EF1" w:rsidP="008B5EF1">
      <w:r>
        <w:rPr>
          <w:noProof/>
        </w:rPr>
        <w:drawing>
          <wp:inline distT="0" distB="0" distL="0" distR="0" wp14:anchorId="2472CB73" wp14:editId="22C3DF9B">
            <wp:extent cx="6371590" cy="1788795"/>
            <wp:effectExtent l="0" t="0" r="0" b="1905"/>
            <wp:docPr id="1064654532" name="Imagem 10646545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4532" name="Imagem 1064654532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EF1" w:rsidRPr="008B5EF1" w:rsidSect="00AB02A7">
      <w:headerReference w:type="default" r:id="rId41"/>
      <w:footerReference w:type="default" r:id="rId4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BD14E" w14:textId="77777777" w:rsidR="00A27B9D" w:rsidRDefault="00A27B9D">
      <w:r>
        <w:separator/>
      </w:r>
    </w:p>
    <w:p w14:paraId="5569A7E1" w14:textId="77777777" w:rsidR="00A27B9D" w:rsidRDefault="00A27B9D"/>
  </w:endnote>
  <w:endnote w:type="continuationSeparator" w:id="0">
    <w:p w14:paraId="0CFE1503" w14:textId="77777777" w:rsidR="00A27B9D" w:rsidRDefault="00A27B9D">
      <w:r>
        <w:continuationSeparator/>
      </w:r>
    </w:p>
    <w:p w14:paraId="0A78C52C" w14:textId="77777777" w:rsidR="00A27B9D" w:rsidRDefault="00A27B9D"/>
  </w:endnote>
  <w:endnote w:type="continuationNotice" w:id="1">
    <w:p w14:paraId="2B610E39" w14:textId="77777777" w:rsidR="00A27B9D" w:rsidRDefault="00A27B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D4DB42" w14:textId="77777777" w:rsidR="00DF027C" w:rsidRPr="004F0028" w:rsidRDefault="00DF027C">
        <w:pPr>
          <w:pStyle w:val="Rodap"/>
          <w:jc w:val="center"/>
          <w:rPr>
            <w:lang w:val="pt-BR"/>
          </w:rPr>
        </w:pPr>
        <w:r>
          <w:fldChar w:fldCharType="begin"/>
        </w:r>
        <w:r w:rsidRPr="40F1592C"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 w:rsidR="40F1592C">
          <w:t>2</w:t>
        </w:r>
        <w:r>
          <w:fldChar w:fldCharType="end"/>
        </w:r>
      </w:p>
    </w:sdtContent>
  </w:sdt>
  <w:p w14:paraId="4DEC4ED7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5B787" w14:textId="77777777" w:rsidR="00A27B9D" w:rsidRDefault="00A27B9D">
      <w:r>
        <w:separator/>
      </w:r>
    </w:p>
    <w:p w14:paraId="6A6EA6A8" w14:textId="77777777" w:rsidR="00A27B9D" w:rsidRDefault="00A27B9D"/>
  </w:footnote>
  <w:footnote w:type="continuationSeparator" w:id="0">
    <w:p w14:paraId="3E191E15" w14:textId="77777777" w:rsidR="00A27B9D" w:rsidRDefault="00A27B9D">
      <w:r>
        <w:continuationSeparator/>
      </w:r>
    </w:p>
    <w:p w14:paraId="64A3D8A7" w14:textId="77777777" w:rsidR="00A27B9D" w:rsidRDefault="00A27B9D"/>
  </w:footnote>
  <w:footnote w:type="continuationNotice" w:id="1">
    <w:p w14:paraId="3E6C94CA" w14:textId="77777777" w:rsidR="00A27B9D" w:rsidRDefault="00A27B9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681D17AB" w14:textId="77777777" w:rsidTr="40F1592C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6"/>
            <w:right w:val="nil"/>
          </w:tcBorders>
        </w:tcPr>
        <w:p w14:paraId="7202950D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3F21F661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33"/>
    <w:rsid w:val="00003AC7"/>
    <w:rsid w:val="000060DD"/>
    <w:rsid w:val="00006805"/>
    <w:rsid w:val="00006F28"/>
    <w:rsid w:val="00007C1C"/>
    <w:rsid w:val="00011847"/>
    <w:rsid w:val="0001345F"/>
    <w:rsid w:val="00014AE9"/>
    <w:rsid w:val="00015842"/>
    <w:rsid w:val="00016518"/>
    <w:rsid w:val="00020EBD"/>
    <w:rsid w:val="00024579"/>
    <w:rsid w:val="0002482E"/>
    <w:rsid w:val="0002582F"/>
    <w:rsid w:val="00031840"/>
    <w:rsid w:val="000337E1"/>
    <w:rsid w:val="00034645"/>
    <w:rsid w:val="0004467D"/>
    <w:rsid w:val="00044BA6"/>
    <w:rsid w:val="00050324"/>
    <w:rsid w:val="000506FE"/>
    <w:rsid w:val="00053430"/>
    <w:rsid w:val="000566B6"/>
    <w:rsid w:val="00057EB0"/>
    <w:rsid w:val="00060123"/>
    <w:rsid w:val="0006187D"/>
    <w:rsid w:val="00061DB0"/>
    <w:rsid w:val="000628EF"/>
    <w:rsid w:val="00062A72"/>
    <w:rsid w:val="00067CCA"/>
    <w:rsid w:val="0007449D"/>
    <w:rsid w:val="00083061"/>
    <w:rsid w:val="000863BF"/>
    <w:rsid w:val="000872F9"/>
    <w:rsid w:val="000946F0"/>
    <w:rsid w:val="000A0150"/>
    <w:rsid w:val="000A6341"/>
    <w:rsid w:val="000A7369"/>
    <w:rsid w:val="000A755C"/>
    <w:rsid w:val="000A7BCA"/>
    <w:rsid w:val="000B28BA"/>
    <w:rsid w:val="000B2919"/>
    <w:rsid w:val="000B4EE7"/>
    <w:rsid w:val="000B7457"/>
    <w:rsid w:val="000C27A8"/>
    <w:rsid w:val="000C2A0B"/>
    <w:rsid w:val="000C3266"/>
    <w:rsid w:val="000C4E26"/>
    <w:rsid w:val="000C5ECF"/>
    <w:rsid w:val="000C6F4E"/>
    <w:rsid w:val="000C74F1"/>
    <w:rsid w:val="000D051D"/>
    <w:rsid w:val="000D0E9A"/>
    <w:rsid w:val="000D186E"/>
    <w:rsid w:val="000D1BBE"/>
    <w:rsid w:val="000D1F07"/>
    <w:rsid w:val="000D3723"/>
    <w:rsid w:val="000D7A34"/>
    <w:rsid w:val="000E1D41"/>
    <w:rsid w:val="000E2CE2"/>
    <w:rsid w:val="000E3270"/>
    <w:rsid w:val="000E40A3"/>
    <w:rsid w:val="000E63C9"/>
    <w:rsid w:val="000E77BA"/>
    <w:rsid w:val="000E790B"/>
    <w:rsid w:val="000F09B1"/>
    <w:rsid w:val="000F4388"/>
    <w:rsid w:val="000F4657"/>
    <w:rsid w:val="000F59EF"/>
    <w:rsid w:val="000F75DB"/>
    <w:rsid w:val="0010287B"/>
    <w:rsid w:val="0010295B"/>
    <w:rsid w:val="00103AEF"/>
    <w:rsid w:val="00103C03"/>
    <w:rsid w:val="0011095A"/>
    <w:rsid w:val="00113BF6"/>
    <w:rsid w:val="00113D03"/>
    <w:rsid w:val="001177A3"/>
    <w:rsid w:val="00123086"/>
    <w:rsid w:val="0012502A"/>
    <w:rsid w:val="00130E9D"/>
    <w:rsid w:val="001319B3"/>
    <w:rsid w:val="00132D6B"/>
    <w:rsid w:val="00132FF1"/>
    <w:rsid w:val="0013352E"/>
    <w:rsid w:val="00133C82"/>
    <w:rsid w:val="00135F85"/>
    <w:rsid w:val="0014040E"/>
    <w:rsid w:val="00140678"/>
    <w:rsid w:val="00141BC7"/>
    <w:rsid w:val="00144797"/>
    <w:rsid w:val="00150A6D"/>
    <w:rsid w:val="00150ED2"/>
    <w:rsid w:val="00163E7E"/>
    <w:rsid w:val="0016739B"/>
    <w:rsid w:val="00167521"/>
    <w:rsid w:val="00172166"/>
    <w:rsid w:val="00175B61"/>
    <w:rsid w:val="001809FE"/>
    <w:rsid w:val="00182483"/>
    <w:rsid w:val="00183F60"/>
    <w:rsid w:val="001854E0"/>
    <w:rsid w:val="00185B35"/>
    <w:rsid w:val="00185F68"/>
    <w:rsid w:val="00196433"/>
    <w:rsid w:val="00197511"/>
    <w:rsid w:val="001A07AA"/>
    <w:rsid w:val="001A3BF3"/>
    <w:rsid w:val="001A4D92"/>
    <w:rsid w:val="001A56BD"/>
    <w:rsid w:val="001A7B18"/>
    <w:rsid w:val="001B0E44"/>
    <w:rsid w:val="001B1B40"/>
    <w:rsid w:val="001B7B5E"/>
    <w:rsid w:val="001C08FA"/>
    <w:rsid w:val="001C1F8D"/>
    <w:rsid w:val="001C2967"/>
    <w:rsid w:val="001C5832"/>
    <w:rsid w:val="001D5436"/>
    <w:rsid w:val="001D78DB"/>
    <w:rsid w:val="001E09AB"/>
    <w:rsid w:val="001E22C6"/>
    <w:rsid w:val="001E275B"/>
    <w:rsid w:val="001E2793"/>
    <w:rsid w:val="001E390C"/>
    <w:rsid w:val="001E4067"/>
    <w:rsid w:val="001E4DCF"/>
    <w:rsid w:val="001E5515"/>
    <w:rsid w:val="001F1140"/>
    <w:rsid w:val="001F232C"/>
    <w:rsid w:val="001F266C"/>
    <w:rsid w:val="001F2BC8"/>
    <w:rsid w:val="001F36E1"/>
    <w:rsid w:val="001F37F6"/>
    <w:rsid w:val="001F5128"/>
    <w:rsid w:val="001F55BB"/>
    <w:rsid w:val="001F5DC6"/>
    <w:rsid w:val="001F5F6B"/>
    <w:rsid w:val="001F7296"/>
    <w:rsid w:val="00203258"/>
    <w:rsid w:val="00206148"/>
    <w:rsid w:val="00207025"/>
    <w:rsid w:val="0021134D"/>
    <w:rsid w:val="00212605"/>
    <w:rsid w:val="0021270B"/>
    <w:rsid w:val="00217054"/>
    <w:rsid w:val="00220B74"/>
    <w:rsid w:val="00226D66"/>
    <w:rsid w:val="002310BD"/>
    <w:rsid w:val="00233792"/>
    <w:rsid w:val="002358EC"/>
    <w:rsid w:val="0023662D"/>
    <w:rsid w:val="00236B18"/>
    <w:rsid w:val="00240DA1"/>
    <w:rsid w:val="00242DBF"/>
    <w:rsid w:val="00243EBC"/>
    <w:rsid w:val="00245111"/>
    <w:rsid w:val="00246A35"/>
    <w:rsid w:val="002479CD"/>
    <w:rsid w:val="002517B5"/>
    <w:rsid w:val="00251AC2"/>
    <w:rsid w:val="0025262D"/>
    <w:rsid w:val="00255242"/>
    <w:rsid w:val="00256829"/>
    <w:rsid w:val="00261661"/>
    <w:rsid w:val="00261CB0"/>
    <w:rsid w:val="00261FEC"/>
    <w:rsid w:val="00262202"/>
    <w:rsid w:val="00265FB9"/>
    <w:rsid w:val="0026645B"/>
    <w:rsid w:val="00271CD1"/>
    <w:rsid w:val="0027378E"/>
    <w:rsid w:val="00276F35"/>
    <w:rsid w:val="002774D7"/>
    <w:rsid w:val="00280A9B"/>
    <w:rsid w:val="00284348"/>
    <w:rsid w:val="00284D0B"/>
    <w:rsid w:val="00284D40"/>
    <w:rsid w:val="00285167"/>
    <w:rsid w:val="002868CA"/>
    <w:rsid w:val="00286F79"/>
    <w:rsid w:val="00290329"/>
    <w:rsid w:val="00290ABB"/>
    <w:rsid w:val="00290CDD"/>
    <w:rsid w:val="002915C6"/>
    <w:rsid w:val="002920B4"/>
    <w:rsid w:val="002938CE"/>
    <w:rsid w:val="002A07EB"/>
    <w:rsid w:val="002A1BD3"/>
    <w:rsid w:val="002A2ADB"/>
    <w:rsid w:val="002A357A"/>
    <w:rsid w:val="002A68A4"/>
    <w:rsid w:val="002A69C4"/>
    <w:rsid w:val="002B01FF"/>
    <w:rsid w:val="002B2958"/>
    <w:rsid w:val="002B5EB8"/>
    <w:rsid w:val="002C1932"/>
    <w:rsid w:val="002C297C"/>
    <w:rsid w:val="002C59A9"/>
    <w:rsid w:val="002C752B"/>
    <w:rsid w:val="002D057D"/>
    <w:rsid w:val="002D36CA"/>
    <w:rsid w:val="002D3BB5"/>
    <w:rsid w:val="002E0455"/>
    <w:rsid w:val="002E05FC"/>
    <w:rsid w:val="002E2663"/>
    <w:rsid w:val="002E78C2"/>
    <w:rsid w:val="002F10BB"/>
    <w:rsid w:val="002F51F5"/>
    <w:rsid w:val="002F61F8"/>
    <w:rsid w:val="002F6FEA"/>
    <w:rsid w:val="00301F6D"/>
    <w:rsid w:val="003022B5"/>
    <w:rsid w:val="0030515D"/>
    <w:rsid w:val="00305B81"/>
    <w:rsid w:val="00312137"/>
    <w:rsid w:val="00313B64"/>
    <w:rsid w:val="00315223"/>
    <w:rsid w:val="00315241"/>
    <w:rsid w:val="00327B6E"/>
    <w:rsid w:val="003300BE"/>
    <w:rsid w:val="00330359"/>
    <w:rsid w:val="003311F8"/>
    <w:rsid w:val="00332616"/>
    <w:rsid w:val="0033762F"/>
    <w:rsid w:val="00340157"/>
    <w:rsid w:val="00342039"/>
    <w:rsid w:val="00342FB4"/>
    <w:rsid w:val="00343932"/>
    <w:rsid w:val="0034395D"/>
    <w:rsid w:val="00343C86"/>
    <w:rsid w:val="00347B4D"/>
    <w:rsid w:val="00351784"/>
    <w:rsid w:val="003521E8"/>
    <w:rsid w:val="00354C40"/>
    <w:rsid w:val="003574D8"/>
    <w:rsid w:val="003577A0"/>
    <w:rsid w:val="00360332"/>
    <w:rsid w:val="00360494"/>
    <w:rsid w:val="00362497"/>
    <w:rsid w:val="00362FE6"/>
    <w:rsid w:val="003635F0"/>
    <w:rsid w:val="003636A6"/>
    <w:rsid w:val="0036558A"/>
    <w:rsid w:val="00366C7E"/>
    <w:rsid w:val="00367C54"/>
    <w:rsid w:val="00370FBB"/>
    <w:rsid w:val="0037377B"/>
    <w:rsid w:val="00376483"/>
    <w:rsid w:val="003769CF"/>
    <w:rsid w:val="00377CB7"/>
    <w:rsid w:val="00377EB3"/>
    <w:rsid w:val="003807CE"/>
    <w:rsid w:val="003829A8"/>
    <w:rsid w:val="00384EA3"/>
    <w:rsid w:val="003912CD"/>
    <w:rsid w:val="0039452B"/>
    <w:rsid w:val="00397E0E"/>
    <w:rsid w:val="003A0DB3"/>
    <w:rsid w:val="003A1633"/>
    <w:rsid w:val="003A2953"/>
    <w:rsid w:val="003A39A1"/>
    <w:rsid w:val="003A577B"/>
    <w:rsid w:val="003A643F"/>
    <w:rsid w:val="003A6B27"/>
    <w:rsid w:val="003B0F46"/>
    <w:rsid w:val="003B48A8"/>
    <w:rsid w:val="003C1AF7"/>
    <w:rsid w:val="003C2191"/>
    <w:rsid w:val="003C40F1"/>
    <w:rsid w:val="003C6BF5"/>
    <w:rsid w:val="003D3863"/>
    <w:rsid w:val="003D3CB2"/>
    <w:rsid w:val="003D4100"/>
    <w:rsid w:val="003E02AB"/>
    <w:rsid w:val="003E0B9D"/>
    <w:rsid w:val="003E14FF"/>
    <w:rsid w:val="003E4450"/>
    <w:rsid w:val="003E4A29"/>
    <w:rsid w:val="003F1754"/>
    <w:rsid w:val="003F3BBD"/>
    <w:rsid w:val="003F4A94"/>
    <w:rsid w:val="003F7408"/>
    <w:rsid w:val="004008E6"/>
    <w:rsid w:val="004020EF"/>
    <w:rsid w:val="00402171"/>
    <w:rsid w:val="0040333D"/>
    <w:rsid w:val="004040E9"/>
    <w:rsid w:val="00405471"/>
    <w:rsid w:val="00406059"/>
    <w:rsid w:val="00410629"/>
    <w:rsid w:val="004110DE"/>
    <w:rsid w:val="00412BED"/>
    <w:rsid w:val="00413718"/>
    <w:rsid w:val="004177BB"/>
    <w:rsid w:val="0041780D"/>
    <w:rsid w:val="00417BD9"/>
    <w:rsid w:val="00421514"/>
    <w:rsid w:val="0042461B"/>
    <w:rsid w:val="00424F2E"/>
    <w:rsid w:val="00427A77"/>
    <w:rsid w:val="00427D51"/>
    <w:rsid w:val="0042B9E6"/>
    <w:rsid w:val="004300D6"/>
    <w:rsid w:val="004300D9"/>
    <w:rsid w:val="00437480"/>
    <w:rsid w:val="00437551"/>
    <w:rsid w:val="00437EC0"/>
    <w:rsid w:val="0044085A"/>
    <w:rsid w:val="00445B7F"/>
    <w:rsid w:val="004460BF"/>
    <w:rsid w:val="004512E1"/>
    <w:rsid w:val="004513EC"/>
    <w:rsid w:val="004522EA"/>
    <w:rsid w:val="00454998"/>
    <w:rsid w:val="00455E90"/>
    <w:rsid w:val="004567EB"/>
    <w:rsid w:val="00460039"/>
    <w:rsid w:val="0046202D"/>
    <w:rsid w:val="00464B46"/>
    <w:rsid w:val="00466277"/>
    <w:rsid w:val="00472339"/>
    <w:rsid w:val="00472D38"/>
    <w:rsid w:val="00473594"/>
    <w:rsid w:val="00485B0E"/>
    <w:rsid w:val="004871F6"/>
    <w:rsid w:val="004904C6"/>
    <w:rsid w:val="00493966"/>
    <w:rsid w:val="004A0732"/>
    <w:rsid w:val="004A0A53"/>
    <w:rsid w:val="004A357D"/>
    <w:rsid w:val="004A5E24"/>
    <w:rsid w:val="004A69BE"/>
    <w:rsid w:val="004A796B"/>
    <w:rsid w:val="004B0C76"/>
    <w:rsid w:val="004B21A5"/>
    <w:rsid w:val="004B27E0"/>
    <w:rsid w:val="004B3042"/>
    <w:rsid w:val="004B33BE"/>
    <w:rsid w:val="004B61A7"/>
    <w:rsid w:val="004B78BB"/>
    <w:rsid w:val="004C2B7C"/>
    <w:rsid w:val="004C32EC"/>
    <w:rsid w:val="004C40C5"/>
    <w:rsid w:val="004D6473"/>
    <w:rsid w:val="004E211A"/>
    <w:rsid w:val="004E2716"/>
    <w:rsid w:val="004E77EA"/>
    <w:rsid w:val="004F0028"/>
    <w:rsid w:val="004F06AB"/>
    <w:rsid w:val="004F1B65"/>
    <w:rsid w:val="004F1BB4"/>
    <w:rsid w:val="004F2B40"/>
    <w:rsid w:val="004F57A3"/>
    <w:rsid w:val="00500793"/>
    <w:rsid w:val="00503106"/>
    <w:rsid w:val="005031E1"/>
    <w:rsid w:val="005037F0"/>
    <w:rsid w:val="0050384E"/>
    <w:rsid w:val="00506EB1"/>
    <w:rsid w:val="00510965"/>
    <w:rsid w:val="00513D28"/>
    <w:rsid w:val="005148D3"/>
    <w:rsid w:val="00516A86"/>
    <w:rsid w:val="00517E3F"/>
    <w:rsid w:val="00520ADD"/>
    <w:rsid w:val="00522E94"/>
    <w:rsid w:val="00524016"/>
    <w:rsid w:val="00526A76"/>
    <w:rsid w:val="005275F6"/>
    <w:rsid w:val="00527776"/>
    <w:rsid w:val="005310E8"/>
    <w:rsid w:val="005318B0"/>
    <w:rsid w:val="00534626"/>
    <w:rsid w:val="005348AF"/>
    <w:rsid w:val="00537BD8"/>
    <w:rsid w:val="00537F60"/>
    <w:rsid w:val="005411C5"/>
    <w:rsid w:val="00542001"/>
    <w:rsid w:val="00542CAE"/>
    <w:rsid w:val="0054540C"/>
    <w:rsid w:val="0054611A"/>
    <w:rsid w:val="005464E3"/>
    <w:rsid w:val="00546F29"/>
    <w:rsid w:val="005471BC"/>
    <w:rsid w:val="00547F74"/>
    <w:rsid w:val="00551008"/>
    <w:rsid w:val="005519C7"/>
    <w:rsid w:val="0055315F"/>
    <w:rsid w:val="00553987"/>
    <w:rsid w:val="005563C7"/>
    <w:rsid w:val="00556D65"/>
    <w:rsid w:val="00560798"/>
    <w:rsid w:val="005620F5"/>
    <w:rsid w:val="005643FC"/>
    <w:rsid w:val="00572102"/>
    <w:rsid w:val="00573616"/>
    <w:rsid w:val="00575FD3"/>
    <w:rsid w:val="005769EC"/>
    <w:rsid w:val="005826E7"/>
    <w:rsid w:val="005859D2"/>
    <w:rsid w:val="00585DA6"/>
    <w:rsid w:val="00586EB1"/>
    <w:rsid w:val="0059188E"/>
    <w:rsid w:val="00592CF9"/>
    <w:rsid w:val="005944EC"/>
    <w:rsid w:val="005946DE"/>
    <w:rsid w:val="005954A3"/>
    <w:rsid w:val="00595F3E"/>
    <w:rsid w:val="005970AD"/>
    <w:rsid w:val="0059743A"/>
    <w:rsid w:val="005A0681"/>
    <w:rsid w:val="005A15CF"/>
    <w:rsid w:val="005A29DC"/>
    <w:rsid w:val="005A2C42"/>
    <w:rsid w:val="005A3D79"/>
    <w:rsid w:val="005A4395"/>
    <w:rsid w:val="005B100C"/>
    <w:rsid w:val="005B44A1"/>
    <w:rsid w:val="005B4B4C"/>
    <w:rsid w:val="005B72D9"/>
    <w:rsid w:val="005B76A3"/>
    <w:rsid w:val="005C1728"/>
    <w:rsid w:val="005C54C5"/>
    <w:rsid w:val="005C5DBD"/>
    <w:rsid w:val="005C6745"/>
    <w:rsid w:val="005C67C4"/>
    <w:rsid w:val="005D2D20"/>
    <w:rsid w:val="005D3E76"/>
    <w:rsid w:val="005D6199"/>
    <w:rsid w:val="005D6DAC"/>
    <w:rsid w:val="005D73FB"/>
    <w:rsid w:val="005E23F9"/>
    <w:rsid w:val="005E4DCA"/>
    <w:rsid w:val="005E5832"/>
    <w:rsid w:val="005F1035"/>
    <w:rsid w:val="005F1BB0"/>
    <w:rsid w:val="005F2486"/>
    <w:rsid w:val="005F6809"/>
    <w:rsid w:val="005F7FED"/>
    <w:rsid w:val="00601BCB"/>
    <w:rsid w:val="00611534"/>
    <w:rsid w:val="00611E5F"/>
    <w:rsid w:val="006131EF"/>
    <w:rsid w:val="00615ADB"/>
    <w:rsid w:val="00620B4D"/>
    <w:rsid w:val="00620F3C"/>
    <w:rsid w:val="00621CDF"/>
    <w:rsid w:val="006248EC"/>
    <w:rsid w:val="00630DCA"/>
    <w:rsid w:val="00631B84"/>
    <w:rsid w:val="00632121"/>
    <w:rsid w:val="0063243B"/>
    <w:rsid w:val="00633320"/>
    <w:rsid w:val="00635C1A"/>
    <w:rsid w:val="00637014"/>
    <w:rsid w:val="006374D9"/>
    <w:rsid w:val="00637F58"/>
    <w:rsid w:val="00640B92"/>
    <w:rsid w:val="0064108B"/>
    <w:rsid w:val="0064152E"/>
    <w:rsid w:val="0064300F"/>
    <w:rsid w:val="006445E4"/>
    <w:rsid w:val="00646A22"/>
    <w:rsid w:val="00647310"/>
    <w:rsid w:val="00652BF7"/>
    <w:rsid w:val="00654778"/>
    <w:rsid w:val="00656C4D"/>
    <w:rsid w:val="006574D7"/>
    <w:rsid w:val="006601FA"/>
    <w:rsid w:val="00660D74"/>
    <w:rsid w:val="00661FF7"/>
    <w:rsid w:val="00662DF6"/>
    <w:rsid w:val="006639C1"/>
    <w:rsid w:val="00672892"/>
    <w:rsid w:val="00673F7D"/>
    <w:rsid w:val="00675A28"/>
    <w:rsid w:val="00676CFA"/>
    <w:rsid w:val="006806D6"/>
    <w:rsid w:val="006810E6"/>
    <w:rsid w:val="00681B18"/>
    <w:rsid w:val="00683B3B"/>
    <w:rsid w:val="006847EF"/>
    <w:rsid w:val="00684EAA"/>
    <w:rsid w:val="00686E3D"/>
    <w:rsid w:val="00686E90"/>
    <w:rsid w:val="00687746"/>
    <w:rsid w:val="00696955"/>
    <w:rsid w:val="006A1CC6"/>
    <w:rsid w:val="006A672B"/>
    <w:rsid w:val="006B0E24"/>
    <w:rsid w:val="006B27DB"/>
    <w:rsid w:val="006B38A2"/>
    <w:rsid w:val="006B7A60"/>
    <w:rsid w:val="006B7D03"/>
    <w:rsid w:val="006C32F9"/>
    <w:rsid w:val="006D0B74"/>
    <w:rsid w:val="006E13A3"/>
    <w:rsid w:val="006E1CEC"/>
    <w:rsid w:val="006E2C31"/>
    <w:rsid w:val="006E2C3B"/>
    <w:rsid w:val="006E5716"/>
    <w:rsid w:val="006E59D0"/>
    <w:rsid w:val="006F184C"/>
    <w:rsid w:val="006F2EC0"/>
    <w:rsid w:val="006F3A02"/>
    <w:rsid w:val="006F4AA7"/>
    <w:rsid w:val="006F4C3F"/>
    <w:rsid w:val="007007B1"/>
    <w:rsid w:val="0070276F"/>
    <w:rsid w:val="007029DA"/>
    <w:rsid w:val="00705536"/>
    <w:rsid w:val="00706D5E"/>
    <w:rsid w:val="0070730B"/>
    <w:rsid w:val="00707443"/>
    <w:rsid w:val="007117D2"/>
    <w:rsid w:val="00712D11"/>
    <w:rsid w:val="00713A4C"/>
    <w:rsid w:val="0072253B"/>
    <w:rsid w:val="00722A4D"/>
    <w:rsid w:val="00726D42"/>
    <w:rsid w:val="007302B3"/>
    <w:rsid w:val="00730733"/>
    <w:rsid w:val="00730AC9"/>
    <w:rsid w:val="00730E3A"/>
    <w:rsid w:val="00733B21"/>
    <w:rsid w:val="00736AAF"/>
    <w:rsid w:val="00742C44"/>
    <w:rsid w:val="00744EA6"/>
    <w:rsid w:val="007456FA"/>
    <w:rsid w:val="00745D4F"/>
    <w:rsid w:val="0075039C"/>
    <w:rsid w:val="007512FD"/>
    <w:rsid w:val="00751DA5"/>
    <w:rsid w:val="00760FC3"/>
    <w:rsid w:val="00762418"/>
    <w:rsid w:val="0076444B"/>
    <w:rsid w:val="0076482E"/>
    <w:rsid w:val="00765B2A"/>
    <w:rsid w:val="00765D1C"/>
    <w:rsid w:val="00777FAE"/>
    <w:rsid w:val="0078030A"/>
    <w:rsid w:val="00781F78"/>
    <w:rsid w:val="00783A34"/>
    <w:rsid w:val="00784BB3"/>
    <w:rsid w:val="007876FB"/>
    <w:rsid w:val="00794297"/>
    <w:rsid w:val="00794442"/>
    <w:rsid w:val="00795ACF"/>
    <w:rsid w:val="007A6D0F"/>
    <w:rsid w:val="007B01D8"/>
    <w:rsid w:val="007B1623"/>
    <w:rsid w:val="007B1A8E"/>
    <w:rsid w:val="007B30EB"/>
    <w:rsid w:val="007B49A5"/>
    <w:rsid w:val="007B7579"/>
    <w:rsid w:val="007B7BEF"/>
    <w:rsid w:val="007C1E73"/>
    <w:rsid w:val="007C6B52"/>
    <w:rsid w:val="007C7036"/>
    <w:rsid w:val="007D01B9"/>
    <w:rsid w:val="007D16C5"/>
    <w:rsid w:val="007D65CC"/>
    <w:rsid w:val="007E1D4A"/>
    <w:rsid w:val="007E2334"/>
    <w:rsid w:val="007E5870"/>
    <w:rsid w:val="007E5AEC"/>
    <w:rsid w:val="007E6535"/>
    <w:rsid w:val="007F0E19"/>
    <w:rsid w:val="007F345E"/>
    <w:rsid w:val="007F5926"/>
    <w:rsid w:val="007F7283"/>
    <w:rsid w:val="0080065D"/>
    <w:rsid w:val="00800C69"/>
    <w:rsid w:val="00804A6C"/>
    <w:rsid w:val="00807449"/>
    <w:rsid w:val="00810F39"/>
    <w:rsid w:val="00816899"/>
    <w:rsid w:val="008175CC"/>
    <w:rsid w:val="008217BF"/>
    <w:rsid w:val="00821988"/>
    <w:rsid w:val="00821FEB"/>
    <w:rsid w:val="00824D4D"/>
    <w:rsid w:val="00826F2A"/>
    <w:rsid w:val="00830264"/>
    <w:rsid w:val="008326A3"/>
    <w:rsid w:val="00833030"/>
    <w:rsid w:val="0083363A"/>
    <w:rsid w:val="00836414"/>
    <w:rsid w:val="0083645D"/>
    <w:rsid w:val="008368C2"/>
    <w:rsid w:val="00837C6D"/>
    <w:rsid w:val="0084586B"/>
    <w:rsid w:val="008511EE"/>
    <w:rsid w:val="00852311"/>
    <w:rsid w:val="008526A7"/>
    <w:rsid w:val="00852F01"/>
    <w:rsid w:val="008532E2"/>
    <w:rsid w:val="0085521E"/>
    <w:rsid w:val="00856C9E"/>
    <w:rsid w:val="00862D58"/>
    <w:rsid w:val="00862FE4"/>
    <w:rsid w:val="00863273"/>
    <w:rsid w:val="0086389A"/>
    <w:rsid w:val="008647FF"/>
    <w:rsid w:val="0087121B"/>
    <w:rsid w:val="00873498"/>
    <w:rsid w:val="00875D9E"/>
    <w:rsid w:val="0087605E"/>
    <w:rsid w:val="00877808"/>
    <w:rsid w:val="008808BA"/>
    <w:rsid w:val="00880B06"/>
    <w:rsid w:val="00881406"/>
    <w:rsid w:val="008822EA"/>
    <w:rsid w:val="00884802"/>
    <w:rsid w:val="0088597B"/>
    <w:rsid w:val="00886783"/>
    <w:rsid w:val="00890F18"/>
    <w:rsid w:val="00895C4F"/>
    <w:rsid w:val="008A301F"/>
    <w:rsid w:val="008B1FEE"/>
    <w:rsid w:val="008B3E79"/>
    <w:rsid w:val="008B4F00"/>
    <w:rsid w:val="008B5EF1"/>
    <w:rsid w:val="008B673E"/>
    <w:rsid w:val="008C03BF"/>
    <w:rsid w:val="008C2440"/>
    <w:rsid w:val="008C2B70"/>
    <w:rsid w:val="008C4F29"/>
    <w:rsid w:val="008C4FA8"/>
    <w:rsid w:val="008D18C9"/>
    <w:rsid w:val="008D3416"/>
    <w:rsid w:val="008D5B24"/>
    <w:rsid w:val="008E0E8C"/>
    <w:rsid w:val="008E128C"/>
    <w:rsid w:val="008E37F1"/>
    <w:rsid w:val="008E3DBA"/>
    <w:rsid w:val="008E4611"/>
    <w:rsid w:val="008E47F2"/>
    <w:rsid w:val="008E4F83"/>
    <w:rsid w:val="008E667A"/>
    <w:rsid w:val="008E69AA"/>
    <w:rsid w:val="008E71DA"/>
    <w:rsid w:val="008E7940"/>
    <w:rsid w:val="008F14F3"/>
    <w:rsid w:val="008F204A"/>
    <w:rsid w:val="008F5264"/>
    <w:rsid w:val="008F608D"/>
    <w:rsid w:val="008F6475"/>
    <w:rsid w:val="008F732F"/>
    <w:rsid w:val="00903C32"/>
    <w:rsid w:val="009063BB"/>
    <w:rsid w:val="0090767B"/>
    <w:rsid w:val="00907732"/>
    <w:rsid w:val="00907F0A"/>
    <w:rsid w:val="009110EE"/>
    <w:rsid w:val="0091163A"/>
    <w:rsid w:val="00911B82"/>
    <w:rsid w:val="00911EDA"/>
    <w:rsid w:val="009122FC"/>
    <w:rsid w:val="00912C35"/>
    <w:rsid w:val="00913384"/>
    <w:rsid w:val="00916B16"/>
    <w:rsid w:val="009173B9"/>
    <w:rsid w:val="009173E9"/>
    <w:rsid w:val="0092181C"/>
    <w:rsid w:val="00923626"/>
    <w:rsid w:val="009248EA"/>
    <w:rsid w:val="00925746"/>
    <w:rsid w:val="0092678A"/>
    <w:rsid w:val="009270CF"/>
    <w:rsid w:val="009278A4"/>
    <w:rsid w:val="00927D38"/>
    <w:rsid w:val="009310D0"/>
    <w:rsid w:val="0093335D"/>
    <w:rsid w:val="0093613E"/>
    <w:rsid w:val="00937766"/>
    <w:rsid w:val="00943026"/>
    <w:rsid w:val="009479AE"/>
    <w:rsid w:val="00960CD7"/>
    <w:rsid w:val="00960E7F"/>
    <w:rsid w:val="0096142C"/>
    <w:rsid w:val="00964A15"/>
    <w:rsid w:val="00966420"/>
    <w:rsid w:val="00966B09"/>
    <w:rsid w:val="00966B81"/>
    <w:rsid w:val="0096A072"/>
    <w:rsid w:val="00971A64"/>
    <w:rsid w:val="0097223C"/>
    <w:rsid w:val="00974500"/>
    <w:rsid w:val="009769F5"/>
    <w:rsid w:val="00976F4F"/>
    <w:rsid w:val="009816A4"/>
    <w:rsid w:val="00982937"/>
    <w:rsid w:val="00984E76"/>
    <w:rsid w:val="00986BFF"/>
    <w:rsid w:val="00986D66"/>
    <w:rsid w:val="009907EC"/>
    <w:rsid w:val="00990F39"/>
    <w:rsid w:val="00992A1A"/>
    <w:rsid w:val="00993B80"/>
    <w:rsid w:val="00994FCE"/>
    <w:rsid w:val="0099584A"/>
    <w:rsid w:val="00996785"/>
    <w:rsid w:val="009A1043"/>
    <w:rsid w:val="009A2A4E"/>
    <w:rsid w:val="009A6126"/>
    <w:rsid w:val="009B403E"/>
    <w:rsid w:val="009C1016"/>
    <w:rsid w:val="009C3F01"/>
    <w:rsid w:val="009C5622"/>
    <w:rsid w:val="009C6B95"/>
    <w:rsid w:val="009C7720"/>
    <w:rsid w:val="009C7E55"/>
    <w:rsid w:val="009D1472"/>
    <w:rsid w:val="009D2FD1"/>
    <w:rsid w:val="009D36A0"/>
    <w:rsid w:val="009D4199"/>
    <w:rsid w:val="009D7950"/>
    <w:rsid w:val="009E012A"/>
    <w:rsid w:val="009E0FFC"/>
    <w:rsid w:val="009E2D3F"/>
    <w:rsid w:val="009F0BD9"/>
    <w:rsid w:val="009F10FC"/>
    <w:rsid w:val="009F23D6"/>
    <w:rsid w:val="009F3EE9"/>
    <w:rsid w:val="009F4D05"/>
    <w:rsid w:val="00A00ADE"/>
    <w:rsid w:val="00A0123C"/>
    <w:rsid w:val="00A01E1C"/>
    <w:rsid w:val="00A0543A"/>
    <w:rsid w:val="00A0565B"/>
    <w:rsid w:val="00A060ED"/>
    <w:rsid w:val="00A06148"/>
    <w:rsid w:val="00A06355"/>
    <w:rsid w:val="00A07BEB"/>
    <w:rsid w:val="00A1077D"/>
    <w:rsid w:val="00A12949"/>
    <w:rsid w:val="00A15EE3"/>
    <w:rsid w:val="00A201F0"/>
    <w:rsid w:val="00A231CA"/>
    <w:rsid w:val="00A23AFA"/>
    <w:rsid w:val="00A24A94"/>
    <w:rsid w:val="00A27B9D"/>
    <w:rsid w:val="00A31B3E"/>
    <w:rsid w:val="00A36A69"/>
    <w:rsid w:val="00A4046A"/>
    <w:rsid w:val="00A40A01"/>
    <w:rsid w:val="00A40C15"/>
    <w:rsid w:val="00A42393"/>
    <w:rsid w:val="00A43FBD"/>
    <w:rsid w:val="00A4478A"/>
    <w:rsid w:val="00A47E91"/>
    <w:rsid w:val="00A51CF4"/>
    <w:rsid w:val="00A53017"/>
    <w:rsid w:val="00A532F3"/>
    <w:rsid w:val="00A54D0E"/>
    <w:rsid w:val="00A6133A"/>
    <w:rsid w:val="00A64696"/>
    <w:rsid w:val="00A67070"/>
    <w:rsid w:val="00A71A53"/>
    <w:rsid w:val="00A75A97"/>
    <w:rsid w:val="00A75B35"/>
    <w:rsid w:val="00A829D0"/>
    <w:rsid w:val="00A82B2C"/>
    <w:rsid w:val="00A8489E"/>
    <w:rsid w:val="00A85CEA"/>
    <w:rsid w:val="00A87F0B"/>
    <w:rsid w:val="00A908E8"/>
    <w:rsid w:val="00A90E07"/>
    <w:rsid w:val="00A92660"/>
    <w:rsid w:val="00A93CD2"/>
    <w:rsid w:val="00A977BD"/>
    <w:rsid w:val="00AA1F64"/>
    <w:rsid w:val="00AA219B"/>
    <w:rsid w:val="00AA2431"/>
    <w:rsid w:val="00AB01F6"/>
    <w:rsid w:val="00AB02A7"/>
    <w:rsid w:val="00AB1C07"/>
    <w:rsid w:val="00AB1DAD"/>
    <w:rsid w:val="00AB1DD0"/>
    <w:rsid w:val="00AB359F"/>
    <w:rsid w:val="00AB4283"/>
    <w:rsid w:val="00AC04E6"/>
    <w:rsid w:val="00AC29F3"/>
    <w:rsid w:val="00AC33F5"/>
    <w:rsid w:val="00AC3659"/>
    <w:rsid w:val="00AC40D2"/>
    <w:rsid w:val="00AD119E"/>
    <w:rsid w:val="00AD2489"/>
    <w:rsid w:val="00AD3A52"/>
    <w:rsid w:val="00AD6287"/>
    <w:rsid w:val="00AE055F"/>
    <w:rsid w:val="00AE64FC"/>
    <w:rsid w:val="00AE67BB"/>
    <w:rsid w:val="00AF277E"/>
    <w:rsid w:val="00AF39CA"/>
    <w:rsid w:val="00AF3CC0"/>
    <w:rsid w:val="00AF60F4"/>
    <w:rsid w:val="00AF7619"/>
    <w:rsid w:val="00B03AB1"/>
    <w:rsid w:val="00B03B90"/>
    <w:rsid w:val="00B05E05"/>
    <w:rsid w:val="00B0719F"/>
    <w:rsid w:val="00B11E79"/>
    <w:rsid w:val="00B203E6"/>
    <w:rsid w:val="00B231E5"/>
    <w:rsid w:val="00B2329B"/>
    <w:rsid w:val="00B30251"/>
    <w:rsid w:val="00B30ED0"/>
    <w:rsid w:val="00B30ED5"/>
    <w:rsid w:val="00B352F2"/>
    <w:rsid w:val="00B3759A"/>
    <w:rsid w:val="00B42081"/>
    <w:rsid w:val="00B44E0F"/>
    <w:rsid w:val="00B459C9"/>
    <w:rsid w:val="00B46353"/>
    <w:rsid w:val="00B46FFD"/>
    <w:rsid w:val="00B473D2"/>
    <w:rsid w:val="00B4782F"/>
    <w:rsid w:val="00B50D79"/>
    <w:rsid w:val="00B524C9"/>
    <w:rsid w:val="00B53C4A"/>
    <w:rsid w:val="00B54C69"/>
    <w:rsid w:val="00B55D51"/>
    <w:rsid w:val="00B63197"/>
    <w:rsid w:val="00B631A3"/>
    <w:rsid w:val="00B634D9"/>
    <w:rsid w:val="00B650FC"/>
    <w:rsid w:val="00B6603C"/>
    <w:rsid w:val="00B7034C"/>
    <w:rsid w:val="00B70E06"/>
    <w:rsid w:val="00B75A95"/>
    <w:rsid w:val="00B75B33"/>
    <w:rsid w:val="00B801BF"/>
    <w:rsid w:val="00B80730"/>
    <w:rsid w:val="00B90BD8"/>
    <w:rsid w:val="00B90CC1"/>
    <w:rsid w:val="00B93E22"/>
    <w:rsid w:val="00B94FB5"/>
    <w:rsid w:val="00B97494"/>
    <w:rsid w:val="00BA387F"/>
    <w:rsid w:val="00BA6B98"/>
    <w:rsid w:val="00BB0CC1"/>
    <w:rsid w:val="00BB2B38"/>
    <w:rsid w:val="00BB4F3E"/>
    <w:rsid w:val="00BB6A74"/>
    <w:rsid w:val="00BB6B1E"/>
    <w:rsid w:val="00BB74A9"/>
    <w:rsid w:val="00BB7B74"/>
    <w:rsid w:val="00BC0F2E"/>
    <w:rsid w:val="00BC3FDB"/>
    <w:rsid w:val="00BC638E"/>
    <w:rsid w:val="00BC79AC"/>
    <w:rsid w:val="00BC7F16"/>
    <w:rsid w:val="00BD78E2"/>
    <w:rsid w:val="00BD7F72"/>
    <w:rsid w:val="00BE03F0"/>
    <w:rsid w:val="00BE5B3F"/>
    <w:rsid w:val="00BE6090"/>
    <w:rsid w:val="00BE7465"/>
    <w:rsid w:val="00BE7F39"/>
    <w:rsid w:val="00BF0DEC"/>
    <w:rsid w:val="00BF131E"/>
    <w:rsid w:val="00BF132D"/>
    <w:rsid w:val="00C02B87"/>
    <w:rsid w:val="00C044DD"/>
    <w:rsid w:val="00C06369"/>
    <w:rsid w:val="00C0655F"/>
    <w:rsid w:val="00C06F5B"/>
    <w:rsid w:val="00C10B50"/>
    <w:rsid w:val="00C116EB"/>
    <w:rsid w:val="00C12670"/>
    <w:rsid w:val="00C12AC8"/>
    <w:rsid w:val="00C139BA"/>
    <w:rsid w:val="00C14CF0"/>
    <w:rsid w:val="00C16B84"/>
    <w:rsid w:val="00C17307"/>
    <w:rsid w:val="00C2252E"/>
    <w:rsid w:val="00C2499A"/>
    <w:rsid w:val="00C24B0F"/>
    <w:rsid w:val="00C271A5"/>
    <w:rsid w:val="00C300FA"/>
    <w:rsid w:val="00C33813"/>
    <w:rsid w:val="00C3437A"/>
    <w:rsid w:val="00C359AC"/>
    <w:rsid w:val="00C40345"/>
    <w:rsid w:val="00C4086D"/>
    <w:rsid w:val="00C4260D"/>
    <w:rsid w:val="00C43BE1"/>
    <w:rsid w:val="00C43D78"/>
    <w:rsid w:val="00C44EDD"/>
    <w:rsid w:val="00C56243"/>
    <w:rsid w:val="00C579B9"/>
    <w:rsid w:val="00C60017"/>
    <w:rsid w:val="00C60832"/>
    <w:rsid w:val="00C626C3"/>
    <w:rsid w:val="00C72B50"/>
    <w:rsid w:val="00C72BFF"/>
    <w:rsid w:val="00C72D8A"/>
    <w:rsid w:val="00C73253"/>
    <w:rsid w:val="00C76EEF"/>
    <w:rsid w:val="00C8039E"/>
    <w:rsid w:val="00C81BC8"/>
    <w:rsid w:val="00C849ED"/>
    <w:rsid w:val="00C851F9"/>
    <w:rsid w:val="00C87889"/>
    <w:rsid w:val="00C87E92"/>
    <w:rsid w:val="00C96243"/>
    <w:rsid w:val="00CA1896"/>
    <w:rsid w:val="00CA6ED5"/>
    <w:rsid w:val="00CB28ED"/>
    <w:rsid w:val="00CB5B28"/>
    <w:rsid w:val="00CB5D0D"/>
    <w:rsid w:val="00CB6238"/>
    <w:rsid w:val="00CB6333"/>
    <w:rsid w:val="00CD0E24"/>
    <w:rsid w:val="00CD4B6E"/>
    <w:rsid w:val="00CD589A"/>
    <w:rsid w:val="00CE0073"/>
    <w:rsid w:val="00CE3D74"/>
    <w:rsid w:val="00CE4A82"/>
    <w:rsid w:val="00CE6B2B"/>
    <w:rsid w:val="00CF0087"/>
    <w:rsid w:val="00CF1447"/>
    <w:rsid w:val="00CF1DA9"/>
    <w:rsid w:val="00CF4578"/>
    <w:rsid w:val="00CF4814"/>
    <w:rsid w:val="00CF5371"/>
    <w:rsid w:val="00CF564A"/>
    <w:rsid w:val="00CF627B"/>
    <w:rsid w:val="00D00371"/>
    <w:rsid w:val="00D01114"/>
    <w:rsid w:val="00D03061"/>
    <w:rsid w:val="00D0323A"/>
    <w:rsid w:val="00D0559F"/>
    <w:rsid w:val="00D075B8"/>
    <w:rsid w:val="00D077E9"/>
    <w:rsid w:val="00D10669"/>
    <w:rsid w:val="00D106F4"/>
    <w:rsid w:val="00D170CD"/>
    <w:rsid w:val="00D17492"/>
    <w:rsid w:val="00D2125A"/>
    <w:rsid w:val="00D2179C"/>
    <w:rsid w:val="00D21E67"/>
    <w:rsid w:val="00D24E09"/>
    <w:rsid w:val="00D252C9"/>
    <w:rsid w:val="00D277AD"/>
    <w:rsid w:val="00D30F43"/>
    <w:rsid w:val="00D30FF3"/>
    <w:rsid w:val="00D324A3"/>
    <w:rsid w:val="00D33776"/>
    <w:rsid w:val="00D33DDA"/>
    <w:rsid w:val="00D345C8"/>
    <w:rsid w:val="00D40B62"/>
    <w:rsid w:val="00D42CB7"/>
    <w:rsid w:val="00D44076"/>
    <w:rsid w:val="00D4556A"/>
    <w:rsid w:val="00D45935"/>
    <w:rsid w:val="00D46568"/>
    <w:rsid w:val="00D474CD"/>
    <w:rsid w:val="00D52B18"/>
    <w:rsid w:val="00D53086"/>
    <w:rsid w:val="00D5413D"/>
    <w:rsid w:val="00D5430A"/>
    <w:rsid w:val="00D550D9"/>
    <w:rsid w:val="00D55C40"/>
    <w:rsid w:val="00D56809"/>
    <w:rsid w:val="00D570A9"/>
    <w:rsid w:val="00D57DE4"/>
    <w:rsid w:val="00D60B2B"/>
    <w:rsid w:val="00D60B2F"/>
    <w:rsid w:val="00D61666"/>
    <w:rsid w:val="00D642B4"/>
    <w:rsid w:val="00D67BAD"/>
    <w:rsid w:val="00D7027E"/>
    <w:rsid w:val="00D70D02"/>
    <w:rsid w:val="00D73351"/>
    <w:rsid w:val="00D74E1B"/>
    <w:rsid w:val="00D770C7"/>
    <w:rsid w:val="00D7743F"/>
    <w:rsid w:val="00D77D0B"/>
    <w:rsid w:val="00D8162D"/>
    <w:rsid w:val="00D81A24"/>
    <w:rsid w:val="00D86945"/>
    <w:rsid w:val="00D87140"/>
    <w:rsid w:val="00D90290"/>
    <w:rsid w:val="00D91519"/>
    <w:rsid w:val="00D94629"/>
    <w:rsid w:val="00D9668A"/>
    <w:rsid w:val="00D96CD3"/>
    <w:rsid w:val="00D971A8"/>
    <w:rsid w:val="00DA03AD"/>
    <w:rsid w:val="00DA1E54"/>
    <w:rsid w:val="00DA3FBD"/>
    <w:rsid w:val="00DA4022"/>
    <w:rsid w:val="00DA4E8B"/>
    <w:rsid w:val="00DA5F29"/>
    <w:rsid w:val="00DA6E06"/>
    <w:rsid w:val="00DB17A1"/>
    <w:rsid w:val="00DB2A8F"/>
    <w:rsid w:val="00DB63D4"/>
    <w:rsid w:val="00DB7E53"/>
    <w:rsid w:val="00DC47CD"/>
    <w:rsid w:val="00DC521E"/>
    <w:rsid w:val="00DC60AB"/>
    <w:rsid w:val="00DC66EF"/>
    <w:rsid w:val="00DC67C2"/>
    <w:rsid w:val="00DC7FE3"/>
    <w:rsid w:val="00DD04A1"/>
    <w:rsid w:val="00DD0C63"/>
    <w:rsid w:val="00DD1346"/>
    <w:rsid w:val="00DD152F"/>
    <w:rsid w:val="00DD335C"/>
    <w:rsid w:val="00DD37B9"/>
    <w:rsid w:val="00DD50A0"/>
    <w:rsid w:val="00DD6968"/>
    <w:rsid w:val="00DE213F"/>
    <w:rsid w:val="00DE4D85"/>
    <w:rsid w:val="00DE5601"/>
    <w:rsid w:val="00DE63E0"/>
    <w:rsid w:val="00DE6BB7"/>
    <w:rsid w:val="00DE6BE8"/>
    <w:rsid w:val="00DF027C"/>
    <w:rsid w:val="00DF05FB"/>
    <w:rsid w:val="00DF192D"/>
    <w:rsid w:val="00DF4048"/>
    <w:rsid w:val="00DF6BC0"/>
    <w:rsid w:val="00DF75A8"/>
    <w:rsid w:val="00E000B0"/>
    <w:rsid w:val="00E00A32"/>
    <w:rsid w:val="00E017F2"/>
    <w:rsid w:val="00E028A1"/>
    <w:rsid w:val="00E02CBD"/>
    <w:rsid w:val="00E114A8"/>
    <w:rsid w:val="00E11C48"/>
    <w:rsid w:val="00E11C60"/>
    <w:rsid w:val="00E11FD4"/>
    <w:rsid w:val="00E1247F"/>
    <w:rsid w:val="00E125AF"/>
    <w:rsid w:val="00E164D8"/>
    <w:rsid w:val="00E22ACD"/>
    <w:rsid w:val="00E22F4A"/>
    <w:rsid w:val="00E23EDD"/>
    <w:rsid w:val="00E2461D"/>
    <w:rsid w:val="00E26AA3"/>
    <w:rsid w:val="00E3099C"/>
    <w:rsid w:val="00E41066"/>
    <w:rsid w:val="00E465CA"/>
    <w:rsid w:val="00E47E06"/>
    <w:rsid w:val="00E50A70"/>
    <w:rsid w:val="00E51D58"/>
    <w:rsid w:val="00E52FF8"/>
    <w:rsid w:val="00E54DAB"/>
    <w:rsid w:val="00E55D6D"/>
    <w:rsid w:val="00E579DB"/>
    <w:rsid w:val="00E620B0"/>
    <w:rsid w:val="00E62233"/>
    <w:rsid w:val="00E641AA"/>
    <w:rsid w:val="00E712BE"/>
    <w:rsid w:val="00E80AC6"/>
    <w:rsid w:val="00E8119D"/>
    <w:rsid w:val="00E81B40"/>
    <w:rsid w:val="00E81C29"/>
    <w:rsid w:val="00E8318F"/>
    <w:rsid w:val="00E836AE"/>
    <w:rsid w:val="00E83E2D"/>
    <w:rsid w:val="00E87AD9"/>
    <w:rsid w:val="00E9005B"/>
    <w:rsid w:val="00E913C9"/>
    <w:rsid w:val="00E9149F"/>
    <w:rsid w:val="00E9431E"/>
    <w:rsid w:val="00E95B4A"/>
    <w:rsid w:val="00EA485E"/>
    <w:rsid w:val="00EA4F1E"/>
    <w:rsid w:val="00EA5738"/>
    <w:rsid w:val="00EA62AD"/>
    <w:rsid w:val="00EA6B2C"/>
    <w:rsid w:val="00EB153B"/>
    <w:rsid w:val="00EB2DAB"/>
    <w:rsid w:val="00EB3398"/>
    <w:rsid w:val="00EB4359"/>
    <w:rsid w:val="00EB75FC"/>
    <w:rsid w:val="00EB7942"/>
    <w:rsid w:val="00EC09C6"/>
    <w:rsid w:val="00ED49D7"/>
    <w:rsid w:val="00ED7E44"/>
    <w:rsid w:val="00EE2E8C"/>
    <w:rsid w:val="00EE40D2"/>
    <w:rsid w:val="00EF555B"/>
    <w:rsid w:val="00EF5BCB"/>
    <w:rsid w:val="00F027BB"/>
    <w:rsid w:val="00F03D2E"/>
    <w:rsid w:val="00F0490E"/>
    <w:rsid w:val="00F06E0F"/>
    <w:rsid w:val="00F100E0"/>
    <w:rsid w:val="00F116AA"/>
    <w:rsid w:val="00F11DCF"/>
    <w:rsid w:val="00F127FA"/>
    <w:rsid w:val="00F14F2D"/>
    <w:rsid w:val="00F15023"/>
    <w:rsid w:val="00F162EA"/>
    <w:rsid w:val="00F16E73"/>
    <w:rsid w:val="00F201E6"/>
    <w:rsid w:val="00F21F85"/>
    <w:rsid w:val="00F23370"/>
    <w:rsid w:val="00F24736"/>
    <w:rsid w:val="00F26207"/>
    <w:rsid w:val="00F26840"/>
    <w:rsid w:val="00F31F7E"/>
    <w:rsid w:val="00F338B4"/>
    <w:rsid w:val="00F34862"/>
    <w:rsid w:val="00F40A13"/>
    <w:rsid w:val="00F40D0A"/>
    <w:rsid w:val="00F41F1E"/>
    <w:rsid w:val="00F425C1"/>
    <w:rsid w:val="00F42CDA"/>
    <w:rsid w:val="00F42D44"/>
    <w:rsid w:val="00F448F6"/>
    <w:rsid w:val="00F50765"/>
    <w:rsid w:val="00F52D27"/>
    <w:rsid w:val="00F531C1"/>
    <w:rsid w:val="00F54D1D"/>
    <w:rsid w:val="00F61EB0"/>
    <w:rsid w:val="00F625EE"/>
    <w:rsid w:val="00F67403"/>
    <w:rsid w:val="00F76375"/>
    <w:rsid w:val="00F77ABE"/>
    <w:rsid w:val="00F818BC"/>
    <w:rsid w:val="00F82C47"/>
    <w:rsid w:val="00F83527"/>
    <w:rsid w:val="00F8520C"/>
    <w:rsid w:val="00F863E2"/>
    <w:rsid w:val="00F940E2"/>
    <w:rsid w:val="00F94ABA"/>
    <w:rsid w:val="00F9758D"/>
    <w:rsid w:val="00F97B4C"/>
    <w:rsid w:val="00FA26E2"/>
    <w:rsid w:val="00FA5614"/>
    <w:rsid w:val="00FA7EC2"/>
    <w:rsid w:val="00FB2117"/>
    <w:rsid w:val="00FB2266"/>
    <w:rsid w:val="00FB22EB"/>
    <w:rsid w:val="00FB2FE8"/>
    <w:rsid w:val="00FB307A"/>
    <w:rsid w:val="00FB40A0"/>
    <w:rsid w:val="00FB4A5E"/>
    <w:rsid w:val="00FC0283"/>
    <w:rsid w:val="00FC05AB"/>
    <w:rsid w:val="00FC1B24"/>
    <w:rsid w:val="00FC25E1"/>
    <w:rsid w:val="00FC6CFD"/>
    <w:rsid w:val="00FC7814"/>
    <w:rsid w:val="00FD2708"/>
    <w:rsid w:val="00FD2822"/>
    <w:rsid w:val="00FD3508"/>
    <w:rsid w:val="00FD36D8"/>
    <w:rsid w:val="00FD583F"/>
    <w:rsid w:val="00FD59F2"/>
    <w:rsid w:val="00FD7488"/>
    <w:rsid w:val="00FE4CA2"/>
    <w:rsid w:val="00FE668F"/>
    <w:rsid w:val="00FF16B4"/>
    <w:rsid w:val="015F95F0"/>
    <w:rsid w:val="017A1471"/>
    <w:rsid w:val="023DFA64"/>
    <w:rsid w:val="026154E8"/>
    <w:rsid w:val="02D1E798"/>
    <w:rsid w:val="03EDE2B0"/>
    <w:rsid w:val="04B21770"/>
    <w:rsid w:val="04F77306"/>
    <w:rsid w:val="0534E211"/>
    <w:rsid w:val="053B6DD6"/>
    <w:rsid w:val="053BA0A7"/>
    <w:rsid w:val="055562A2"/>
    <w:rsid w:val="0581F85C"/>
    <w:rsid w:val="069200C3"/>
    <w:rsid w:val="071B9DAE"/>
    <w:rsid w:val="083765F5"/>
    <w:rsid w:val="08652DC0"/>
    <w:rsid w:val="08E5AF98"/>
    <w:rsid w:val="0902BE10"/>
    <w:rsid w:val="093BFF18"/>
    <w:rsid w:val="093CB8CC"/>
    <w:rsid w:val="097FC717"/>
    <w:rsid w:val="0994FDFD"/>
    <w:rsid w:val="0A2055B6"/>
    <w:rsid w:val="0A52A6F8"/>
    <w:rsid w:val="0A7B7D26"/>
    <w:rsid w:val="0ACE1C86"/>
    <w:rsid w:val="0AF376F7"/>
    <w:rsid w:val="0AFB647D"/>
    <w:rsid w:val="0B2A4299"/>
    <w:rsid w:val="0B5E6358"/>
    <w:rsid w:val="0BF8F495"/>
    <w:rsid w:val="0C06071D"/>
    <w:rsid w:val="0C075ABB"/>
    <w:rsid w:val="0C9734DE"/>
    <w:rsid w:val="0CA24897"/>
    <w:rsid w:val="0D275377"/>
    <w:rsid w:val="0D7B37F2"/>
    <w:rsid w:val="0DB50802"/>
    <w:rsid w:val="0DE63BF7"/>
    <w:rsid w:val="0E8DE4BE"/>
    <w:rsid w:val="0ED3A98E"/>
    <w:rsid w:val="0EED67A4"/>
    <w:rsid w:val="0F43D304"/>
    <w:rsid w:val="0F4BF260"/>
    <w:rsid w:val="0F9A379B"/>
    <w:rsid w:val="0FC07782"/>
    <w:rsid w:val="1014A74D"/>
    <w:rsid w:val="105F9B4B"/>
    <w:rsid w:val="10807E5D"/>
    <w:rsid w:val="108DC7BD"/>
    <w:rsid w:val="10E03ADD"/>
    <w:rsid w:val="10F8FE93"/>
    <w:rsid w:val="1143E9CF"/>
    <w:rsid w:val="11AEBB03"/>
    <w:rsid w:val="11CC431B"/>
    <w:rsid w:val="11D8A4ED"/>
    <w:rsid w:val="11FDEBC8"/>
    <w:rsid w:val="1273EBE2"/>
    <w:rsid w:val="1291060B"/>
    <w:rsid w:val="12C1CC76"/>
    <w:rsid w:val="131BC77A"/>
    <w:rsid w:val="1409370F"/>
    <w:rsid w:val="148B31D1"/>
    <w:rsid w:val="14E5C36F"/>
    <w:rsid w:val="15688EEE"/>
    <w:rsid w:val="166ACA31"/>
    <w:rsid w:val="16EC98B3"/>
    <w:rsid w:val="17C23B1B"/>
    <w:rsid w:val="17D90598"/>
    <w:rsid w:val="17D9E785"/>
    <w:rsid w:val="180F1E95"/>
    <w:rsid w:val="18E2C8BF"/>
    <w:rsid w:val="19307682"/>
    <w:rsid w:val="1938630D"/>
    <w:rsid w:val="1A0CC721"/>
    <w:rsid w:val="1B738B03"/>
    <w:rsid w:val="1B739548"/>
    <w:rsid w:val="1BC255EB"/>
    <w:rsid w:val="1BEB0E1F"/>
    <w:rsid w:val="1C1F155F"/>
    <w:rsid w:val="1C9BAA1E"/>
    <w:rsid w:val="1D5CA385"/>
    <w:rsid w:val="1DA102FC"/>
    <w:rsid w:val="1E85B627"/>
    <w:rsid w:val="1EACBF5C"/>
    <w:rsid w:val="1EB9579F"/>
    <w:rsid w:val="1F00E84F"/>
    <w:rsid w:val="1F1E1C55"/>
    <w:rsid w:val="1F2760EF"/>
    <w:rsid w:val="1FED05B6"/>
    <w:rsid w:val="202024C7"/>
    <w:rsid w:val="2038B5AC"/>
    <w:rsid w:val="208AC425"/>
    <w:rsid w:val="21929A09"/>
    <w:rsid w:val="21BFEDCA"/>
    <w:rsid w:val="2201909B"/>
    <w:rsid w:val="22538F94"/>
    <w:rsid w:val="2266781A"/>
    <w:rsid w:val="2357C7AF"/>
    <w:rsid w:val="237ECEBE"/>
    <w:rsid w:val="23AAD021"/>
    <w:rsid w:val="23B4A64B"/>
    <w:rsid w:val="23B84C52"/>
    <w:rsid w:val="240403D5"/>
    <w:rsid w:val="246C92D7"/>
    <w:rsid w:val="249F4230"/>
    <w:rsid w:val="24BFA7FC"/>
    <w:rsid w:val="2545C968"/>
    <w:rsid w:val="255776B2"/>
    <w:rsid w:val="25F13EA1"/>
    <w:rsid w:val="2605DE0F"/>
    <w:rsid w:val="26543AEE"/>
    <w:rsid w:val="268F01A4"/>
    <w:rsid w:val="2739E93D"/>
    <w:rsid w:val="27910A16"/>
    <w:rsid w:val="28E9781A"/>
    <w:rsid w:val="28F62A2F"/>
    <w:rsid w:val="293D192F"/>
    <w:rsid w:val="29720437"/>
    <w:rsid w:val="29E5596E"/>
    <w:rsid w:val="2A6BBCCF"/>
    <w:rsid w:val="2A7D8DC6"/>
    <w:rsid w:val="2B0E393F"/>
    <w:rsid w:val="2B2D2318"/>
    <w:rsid w:val="2BC86371"/>
    <w:rsid w:val="2C7EE503"/>
    <w:rsid w:val="2C907C9C"/>
    <w:rsid w:val="2CA0BB54"/>
    <w:rsid w:val="2CABF964"/>
    <w:rsid w:val="2CED3A27"/>
    <w:rsid w:val="2D16D40D"/>
    <w:rsid w:val="2DBCE43B"/>
    <w:rsid w:val="2E2FD9CD"/>
    <w:rsid w:val="2E98E499"/>
    <w:rsid w:val="2EB258E4"/>
    <w:rsid w:val="2EFF2341"/>
    <w:rsid w:val="2F15EDBE"/>
    <w:rsid w:val="2F39E769"/>
    <w:rsid w:val="2FFC3B6F"/>
    <w:rsid w:val="30D25333"/>
    <w:rsid w:val="30FA4B7B"/>
    <w:rsid w:val="3175C00E"/>
    <w:rsid w:val="321DCE77"/>
    <w:rsid w:val="3284896A"/>
    <w:rsid w:val="329E0867"/>
    <w:rsid w:val="32BDEF5A"/>
    <w:rsid w:val="335C1704"/>
    <w:rsid w:val="33E1B1F5"/>
    <w:rsid w:val="33F4302F"/>
    <w:rsid w:val="33F59A68"/>
    <w:rsid w:val="340D588C"/>
    <w:rsid w:val="342059CB"/>
    <w:rsid w:val="346671A3"/>
    <w:rsid w:val="3477AC7A"/>
    <w:rsid w:val="34D3D388"/>
    <w:rsid w:val="34F225E9"/>
    <w:rsid w:val="34F84C0C"/>
    <w:rsid w:val="35449343"/>
    <w:rsid w:val="355F39D0"/>
    <w:rsid w:val="358E3B23"/>
    <w:rsid w:val="35A7E259"/>
    <w:rsid w:val="35A928ED"/>
    <w:rsid w:val="35BC2A2C"/>
    <w:rsid w:val="35C505CA"/>
    <w:rsid w:val="35E79417"/>
    <w:rsid w:val="3609C9E8"/>
    <w:rsid w:val="3621F626"/>
    <w:rsid w:val="36D36984"/>
    <w:rsid w:val="36D662CF"/>
    <w:rsid w:val="3744F94E"/>
    <w:rsid w:val="375C9DEA"/>
    <w:rsid w:val="37721102"/>
    <w:rsid w:val="38578974"/>
    <w:rsid w:val="389B557A"/>
    <w:rsid w:val="397C6BDA"/>
    <w:rsid w:val="39F2F935"/>
    <w:rsid w:val="3A56001A"/>
    <w:rsid w:val="3B24221A"/>
    <w:rsid w:val="3B35793E"/>
    <w:rsid w:val="3B48D186"/>
    <w:rsid w:val="3B5781A9"/>
    <w:rsid w:val="3BE95C12"/>
    <w:rsid w:val="3C2F5BC9"/>
    <w:rsid w:val="3C3BCF32"/>
    <w:rsid w:val="3C9A8697"/>
    <w:rsid w:val="3CFE18C0"/>
    <w:rsid w:val="3DB43AD2"/>
    <w:rsid w:val="3E4F6E1F"/>
    <w:rsid w:val="3E67E665"/>
    <w:rsid w:val="3E81A63A"/>
    <w:rsid w:val="3E82D52A"/>
    <w:rsid w:val="3E983DE6"/>
    <w:rsid w:val="3EADFCFD"/>
    <w:rsid w:val="3ECDF23C"/>
    <w:rsid w:val="3ED184A2"/>
    <w:rsid w:val="3F016783"/>
    <w:rsid w:val="3F246273"/>
    <w:rsid w:val="405AB966"/>
    <w:rsid w:val="408F383B"/>
    <w:rsid w:val="40CB13AF"/>
    <w:rsid w:val="40F1592C"/>
    <w:rsid w:val="41C7BF4C"/>
    <w:rsid w:val="41D7CC2E"/>
    <w:rsid w:val="4203FF67"/>
    <w:rsid w:val="420D4DB3"/>
    <w:rsid w:val="4211C00B"/>
    <w:rsid w:val="425262A1"/>
    <w:rsid w:val="4461E780"/>
    <w:rsid w:val="44ECF096"/>
    <w:rsid w:val="457A0B53"/>
    <w:rsid w:val="45ADC76B"/>
    <w:rsid w:val="45C12EA4"/>
    <w:rsid w:val="469EBB48"/>
    <w:rsid w:val="46B643CA"/>
    <w:rsid w:val="46D6746B"/>
    <w:rsid w:val="47DAA7EC"/>
    <w:rsid w:val="48233141"/>
    <w:rsid w:val="482E7CCD"/>
    <w:rsid w:val="4854BBB9"/>
    <w:rsid w:val="48AA5702"/>
    <w:rsid w:val="48B04B4F"/>
    <w:rsid w:val="495FF845"/>
    <w:rsid w:val="4962D898"/>
    <w:rsid w:val="4A36E4CA"/>
    <w:rsid w:val="4A702F8D"/>
    <w:rsid w:val="4AC62F7D"/>
    <w:rsid w:val="4B1028F5"/>
    <w:rsid w:val="4B526AA6"/>
    <w:rsid w:val="4B5386FA"/>
    <w:rsid w:val="4BC2D022"/>
    <w:rsid w:val="4BF19F04"/>
    <w:rsid w:val="4C1D5364"/>
    <w:rsid w:val="4C5AB6DC"/>
    <w:rsid w:val="4C8D9B9F"/>
    <w:rsid w:val="4C979907"/>
    <w:rsid w:val="4CC560D2"/>
    <w:rsid w:val="4CD61F5E"/>
    <w:rsid w:val="4D742969"/>
    <w:rsid w:val="4DAA92D6"/>
    <w:rsid w:val="4DAFEFAB"/>
    <w:rsid w:val="4DB923C5"/>
    <w:rsid w:val="4DF12B2D"/>
    <w:rsid w:val="4EC29C77"/>
    <w:rsid w:val="4F1F2731"/>
    <w:rsid w:val="4F4A17A1"/>
    <w:rsid w:val="4FA0F5B3"/>
    <w:rsid w:val="506E46E9"/>
    <w:rsid w:val="5085B570"/>
    <w:rsid w:val="50FED25C"/>
    <w:rsid w:val="519EAE9E"/>
    <w:rsid w:val="51C05AFE"/>
    <w:rsid w:val="522FBEBE"/>
    <w:rsid w:val="529710A8"/>
    <w:rsid w:val="52B1C011"/>
    <w:rsid w:val="52C7C045"/>
    <w:rsid w:val="53A485EA"/>
    <w:rsid w:val="53D38F6F"/>
    <w:rsid w:val="5408020B"/>
    <w:rsid w:val="5456F786"/>
    <w:rsid w:val="54A2AAEC"/>
    <w:rsid w:val="5505134A"/>
    <w:rsid w:val="5665FD9D"/>
    <w:rsid w:val="5710DEE3"/>
    <w:rsid w:val="571CAC15"/>
    <w:rsid w:val="57AA0F5A"/>
    <w:rsid w:val="57DA4BAE"/>
    <w:rsid w:val="57E21C76"/>
    <w:rsid w:val="57EF65EE"/>
    <w:rsid w:val="58723591"/>
    <w:rsid w:val="589AEAFC"/>
    <w:rsid w:val="5927F201"/>
    <w:rsid w:val="595BDFEF"/>
    <w:rsid w:val="5994899D"/>
    <w:rsid w:val="59D67102"/>
    <w:rsid w:val="5A071586"/>
    <w:rsid w:val="5A864F02"/>
    <w:rsid w:val="5AFAA5A8"/>
    <w:rsid w:val="5B5214BA"/>
    <w:rsid w:val="5B5E92B7"/>
    <w:rsid w:val="5BF498BD"/>
    <w:rsid w:val="5C33772E"/>
    <w:rsid w:val="5CF05B70"/>
    <w:rsid w:val="5DD69FF7"/>
    <w:rsid w:val="5E0738E9"/>
    <w:rsid w:val="5E21D4E1"/>
    <w:rsid w:val="5E2B55FE"/>
    <w:rsid w:val="5E45D872"/>
    <w:rsid w:val="5E4D3ECC"/>
    <w:rsid w:val="5EBFCAB5"/>
    <w:rsid w:val="5F956D1D"/>
    <w:rsid w:val="5FC5CB2F"/>
    <w:rsid w:val="5FD5B029"/>
    <w:rsid w:val="5FED4B19"/>
    <w:rsid w:val="604E1EE5"/>
    <w:rsid w:val="607F10DD"/>
    <w:rsid w:val="61D3BC41"/>
    <w:rsid w:val="61F76B77"/>
    <w:rsid w:val="61F931DF"/>
    <w:rsid w:val="6235ACE2"/>
    <w:rsid w:val="62545BD3"/>
    <w:rsid w:val="626A0D96"/>
    <w:rsid w:val="62917DDB"/>
    <w:rsid w:val="62F3E53E"/>
    <w:rsid w:val="634A6647"/>
    <w:rsid w:val="63519EE8"/>
    <w:rsid w:val="637ECF3B"/>
    <w:rsid w:val="63EAAE99"/>
    <w:rsid w:val="646BD398"/>
    <w:rsid w:val="64D41516"/>
    <w:rsid w:val="6614240B"/>
    <w:rsid w:val="661DD6FE"/>
    <w:rsid w:val="66FCFD9C"/>
    <w:rsid w:val="6717C014"/>
    <w:rsid w:val="6730E871"/>
    <w:rsid w:val="684EB38E"/>
    <w:rsid w:val="6885985C"/>
    <w:rsid w:val="689D045B"/>
    <w:rsid w:val="68B39075"/>
    <w:rsid w:val="68B64304"/>
    <w:rsid w:val="68CA291C"/>
    <w:rsid w:val="69281597"/>
    <w:rsid w:val="6A314146"/>
    <w:rsid w:val="6A9425EF"/>
    <w:rsid w:val="6A9B7B02"/>
    <w:rsid w:val="6B259BB1"/>
    <w:rsid w:val="6B4BDA9D"/>
    <w:rsid w:val="6B4D098D"/>
    <w:rsid w:val="6B57E751"/>
    <w:rsid w:val="6B9E808E"/>
    <w:rsid w:val="6C032AA4"/>
    <w:rsid w:val="6C239A0D"/>
    <w:rsid w:val="6C5F1EE1"/>
    <w:rsid w:val="6D88FAD1"/>
    <w:rsid w:val="6DF1D3C7"/>
    <w:rsid w:val="6E0728AB"/>
    <w:rsid w:val="6EA6DD92"/>
    <w:rsid w:val="6F43B50B"/>
    <w:rsid w:val="6F43FD41"/>
    <w:rsid w:val="7046A3B9"/>
    <w:rsid w:val="7069080C"/>
    <w:rsid w:val="70699F84"/>
    <w:rsid w:val="713670E6"/>
    <w:rsid w:val="71A6B77D"/>
    <w:rsid w:val="71CAE739"/>
    <w:rsid w:val="7277C8FD"/>
    <w:rsid w:val="732E4FB6"/>
    <w:rsid w:val="738E220A"/>
    <w:rsid w:val="749663FF"/>
    <w:rsid w:val="74E2E2D2"/>
    <w:rsid w:val="7536B7B3"/>
    <w:rsid w:val="754EB120"/>
    <w:rsid w:val="75BF43D0"/>
    <w:rsid w:val="765183DB"/>
    <w:rsid w:val="769EFBC6"/>
    <w:rsid w:val="76AB7EDF"/>
    <w:rsid w:val="76DE1913"/>
    <w:rsid w:val="76F92CA2"/>
    <w:rsid w:val="7725CB13"/>
    <w:rsid w:val="7828FCDF"/>
    <w:rsid w:val="7860DC44"/>
    <w:rsid w:val="787BA1D5"/>
    <w:rsid w:val="7915051D"/>
    <w:rsid w:val="79251104"/>
    <w:rsid w:val="794182CB"/>
    <w:rsid w:val="7952A5FE"/>
    <w:rsid w:val="79CDBEF0"/>
    <w:rsid w:val="7A017202"/>
    <w:rsid w:val="7A02B896"/>
    <w:rsid w:val="7A3D7F4C"/>
    <w:rsid w:val="7AC607E0"/>
    <w:rsid w:val="7AC900C1"/>
    <w:rsid w:val="7B23C60E"/>
    <w:rsid w:val="7C20BC20"/>
    <w:rsid w:val="7D3AA65B"/>
    <w:rsid w:val="7D586144"/>
    <w:rsid w:val="7D7C3D7D"/>
    <w:rsid w:val="7D7C434B"/>
    <w:rsid w:val="7D7E09B3"/>
    <w:rsid w:val="7D9C2943"/>
    <w:rsid w:val="7DD07CD3"/>
    <w:rsid w:val="7DDE5DAB"/>
    <w:rsid w:val="7E251B02"/>
    <w:rsid w:val="7E82606B"/>
    <w:rsid w:val="7EBD8130"/>
    <w:rsid w:val="7F125230"/>
    <w:rsid w:val="7F585CE2"/>
    <w:rsid w:val="7FD7E8B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F3645"/>
  <w15:docId w15:val="{56E08DD3-BF7C-491A-AD20-07430678F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0F1592C"/>
    <w:pPr>
      <w:spacing w:after="0"/>
    </w:pPr>
    <w:rPr>
      <w:rFonts w:eastAsiaTheme="minorEastAsia"/>
      <w:b/>
      <w:bCs/>
      <w:color w:val="082A75" w:themeColor="text2"/>
      <w:sz w:val="28"/>
      <w:szCs w:val="28"/>
    </w:rPr>
  </w:style>
  <w:style w:type="paragraph" w:styleId="Ttulo1">
    <w:name w:val="heading 1"/>
    <w:basedOn w:val="Normal"/>
    <w:link w:val="Ttulo1Carter"/>
    <w:uiPriority w:val="4"/>
    <w:qFormat/>
    <w:rsid w:val="40F1592C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sz w:val="52"/>
      <w:szCs w:val="52"/>
    </w:rPr>
  </w:style>
  <w:style w:type="paragraph" w:styleId="Ttulo2">
    <w:name w:val="heading 2"/>
    <w:basedOn w:val="Normal"/>
    <w:next w:val="Normal"/>
    <w:link w:val="Ttulo2Carter"/>
    <w:uiPriority w:val="4"/>
    <w:qFormat/>
    <w:rsid w:val="40F1592C"/>
    <w:pPr>
      <w:keepNext/>
      <w:spacing w:after="240"/>
      <w:outlineLvl w:val="1"/>
    </w:pPr>
    <w:rPr>
      <w:rFonts w:eastAsiaTheme="majorEastAsia" w:cstheme="majorBidi"/>
      <w:b w:val="0"/>
      <w:bCs w:val="0"/>
      <w:sz w:val="36"/>
      <w:szCs w:val="36"/>
    </w:rPr>
  </w:style>
  <w:style w:type="paragraph" w:styleId="Ttulo3">
    <w:name w:val="heading 3"/>
    <w:basedOn w:val="Normal"/>
    <w:next w:val="Normal"/>
    <w:link w:val="Ttulo3Carter"/>
    <w:uiPriority w:val="5"/>
    <w:unhideWhenUsed/>
    <w:qFormat/>
    <w:rsid w:val="40F1592C"/>
    <w:pPr>
      <w:keepNext/>
      <w:spacing w:before="40"/>
      <w:outlineLvl w:val="2"/>
    </w:pPr>
    <w:rPr>
      <w:rFonts w:asciiTheme="majorHAnsi" w:eastAsiaTheme="majorEastAsia" w:hAnsiTheme="majorHAnsi" w:cstheme="majorBidi"/>
      <w:color w:val="012639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40F1592C"/>
    <w:pPr>
      <w:keepNext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40F1592C"/>
    <w:pPr>
      <w:keepNext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40F1592C"/>
    <w:pPr>
      <w:keepNext/>
      <w:spacing w:before="40"/>
      <w:outlineLvl w:val="5"/>
    </w:pPr>
    <w:rPr>
      <w:rFonts w:asciiTheme="majorHAnsi" w:eastAsiaTheme="majorEastAsia" w:hAnsiTheme="majorHAnsi" w:cstheme="majorBidi"/>
      <w:color w:val="012639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40F1592C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color w:val="012639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40F1592C"/>
    <w:pPr>
      <w:keepNext/>
      <w:spacing w:before="40"/>
      <w:outlineLvl w:val="7"/>
    </w:pPr>
    <w:rPr>
      <w:rFonts w:asciiTheme="majorHAnsi" w:eastAsiaTheme="majorEastAsia" w:hAnsiTheme="majorHAnsi" w:cstheme="majorBidi"/>
      <w:color w:val="221D5D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40F1592C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color w:val="221D5D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40F1592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40F1592C"/>
    <w:rPr>
      <w:rFonts w:ascii="Tahoma" w:eastAsiaTheme="minorEastAsia" w:hAnsi="Tahoma" w:cs="Tahoma"/>
      <w:noProof w:val="0"/>
      <w:sz w:val="16"/>
      <w:szCs w:val="16"/>
      <w:lang w:val="pt-PT"/>
    </w:rPr>
  </w:style>
  <w:style w:type="paragraph" w:styleId="Ttulo">
    <w:name w:val="Title"/>
    <w:basedOn w:val="Normal"/>
    <w:link w:val="TtuloCarter"/>
    <w:uiPriority w:val="1"/>
    <w:qFormat/>
    <w:rsid w:val="40F1592C"/>
    <w:pPr>
      <w:spacing w:after="200"/>
    </w:pPr>
    <w:rPr>
      <w:rFonts w:asciiTheme="majorHAnsi" w:eastAsiaTheme="majorEastAsia" w:hAnsiTheme="majorHAnsi" w:cstheme="majorBidi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"/>
    <w:rsid w:val="40F1592C"/>
    <w:rPr>
      <w:rFonts w:asciiTheme="majorHAnsi" w:eastAsiaTheme="majorEastAsia" w:hAnsiTheme="majorHAnsi" w:cstheme="majorBidi"/>
      <w:b/>
      <w:bCs/>
      <w:noProof w:val="0"/>
      <w:color w:val="082A75" w:themeColor="text2"/>
      <w:sz w:val="72"/>
      <w:szCs w:val="72"/>
      <w:lang w:val="pt-PT"/>
    </w:rPr>
  </w:style>
  <w:style w:type="paragraph" w:styleId="Subttulo">
    <w:name w:val="Subtitle"/>
    <w:basedOn w:val="Normal"/>
    <w:link w:val="SubttuloCarter"/>
    <w:uiPriority w:val="2"/>
    <w:qFormat/>
    <w:rsid w:val="40F1592C"/>
    <w:rPr>
      <w:b w:val="0"/>
      <w:bCs w:val="0"/>
      <w:caps/>
      <w:sz w:val="32"/>
      <w:szCs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40F1592C"/>
    <w:rPr>
      <w:rFonts w:asciiTheme="minorHAnsi" w:eastAsiaTheme="minorEastAsia" w:hAnsiTheme="minorHAnsi" w:cstheme="minorBidi"/>
      <w:caps/>
      <w:noProof w:val="0"/>
      <w:color w:val="082A75" w:themeColor="text2"/>
      <w:sz w:val="32"/>
      <w:szCs w:val="32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40F1592C"/>
    <w:rPr>
      <w:rFonts w:asciiTheme="majorHAnsi" w:eastAsiaTheme="majorEastAsia" w:hAnsiTheme="majorHAnsi" w:cstheme="majorBidi"/>
      <w:b/>
      <w:bCs/>
      <w:noProof w:val="0"/>
      <w:color w:val="061F57" w:themeColor="text2" w:themeShade="BF"/>
      <w:sz w:val="52"/>
      <w:szCs w:val="52"/>
      <w:lang w:val="pt-PT"/>
    </w:rPr>
  </w:style>
  <w:style w:type="paragraph" w:styleId="Cabealho">
    <w:name w:val="header"/>
    <w:basedOn w:val="Normal"/>
    <w:link w:val="CabealhoCarter"/>
    <w:uiPriority w:val="8"/>
    <w:unhideWhenUsed/>
    <w:rsid w:val="40F1592C"/>
  </w:style>
  <w:style w:type="character" w:customStyle="1" w:styleId="CabealhoCarter">
    <w:name w:val="Cabeçalho Caráter"/>
    <w:basedOn w:val="Tipodeletrapredefinidodopargrafo"/>
    <w:link w:val="Cabealho"/>
    <w:uiPriority w:val="8"/>
    <w:rsid w:val="40F1592C"/>
    <w:rPr>
      <w:noProof w:val="0"/>
      <w:lang w:val="pt-PT"/>
    </w:rPr>
  </w:style>
  <w:style w:type="paragraph" w:styleId="Rodap">
    <w:name w:val="footer"/>
    <w:basedOn w:val="Normal"/>
    <w:link w:val="RodapCarter"/>
    <w:uiPriority w:val="99"/>
    <w:unhideWhenUsed/>
    <w:rsid w:val="40F1592C"/>
  </w:style>
  <w:style w:type="character" w:customStyle="1" w:styleId="RodapCarter">
    <w:name w:val="Rodapé Caráter"/>
    <w:basedOn w:val="Tipodeletrapredefinidodopargrafo"/>
    <w:link w:val="Rodap"/>
    <w:uiPriority w:val="99"/>
    <w:rsid w:val="40F1592C"/>
    <w:rPr>
      <w:noProof w:val="0"/>
      <w:sz w:val="24"/>
      <w:szCs w:val="24"/>
      <w:lang w:val="pt-PT"/>
    </w:rPr>
  </w:style>
  <w:style w:type="paragraph" w:customStyle="1" w:styleId="Nome">
    <w:name w:val="Nome"/>
    <w:basedOn w:val="Normal"/>
    <w:uiPriority w:val="3"/>
    <w:qFormat/>
    <w:rsid w:val="40F1592C"/>
    <w:pPr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40F1592C"/>
    <w:rPr>
      <w:rFonts w:asciiTheme="minorHAnsi" w:eastAsiaTheme="majorEastAsia" w:hAnsiTheme="minorHAnsi" w:cstheme="majorBidi"/>
      <w:noProof w:val="0"/>
      <w:color w:val="082A75" w:themeColor="text2"/>
      <w:sz w:val="36"/>
      <w:szCs w:val="36"/>
      <w:lang w:val="pt-PT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uiPriority w:val="1"/>
    <w:qFormat/>
    <w:rsid w:val="40F1592C"/>
    <w:rPr>
      <w:b w:val="0"/>
      <w:bCs w:val="0"/>
    </w:rPr>
  </w:style>
  <w:style w:type="paragraph" w:customStyle="1" w:styleId="Textodenfase">
    <w:name w:val="Texto de Ênfase"/>
    <w:basedOn w:val="Normal"/>
    <w:link w:val="CaracteredoTextodenfase"/>
    <w:uiPriority w:val="1"/>
    <w:qFormat/>
    <w:rsid w:val="40F1592C"/>
  </w:style>
  <w:style w:type="character" w:customStyle="1" w:styleId="CaracteresdoContedo">
    <w:name w:val="Caracteres do Conteúdo"/>
    <w:basedOn w:val="Tipodeletrapredefinidodopargrafo"/>
    <w:link w:val="Contedo"/>
    <w:uiPriority w:val="1"/>
    <w:rsid w:val="40F1592C"/>
    <w:rPr>
      <w:rFonts w:asciiTheme="minorHAnsi" w:eastAsiaTheme="minorEastAsia" w:hAnsiTheme="minorHAnsi" w:cstheme="minorBidi"/>
      <w:noProof w:val="0"/>
      <w:color w:val="082A75" w:themeColor="text2"/>
      <w:sz w:val="28"/>
      <w:szCs w:val="28"/>
      <w:lang w:val="pt-PT"/>
    </w:rPr>
  </w:style>
  <w:style w:type="character" w:customStyle="1" w:styleId="CaracteredoTextodenfase">
    <w:name w:val="Caractere do Texto de Ênfase"/>
    <w:basedOn w:val="Tipodeletrapredefinidodopargrafo"/>
    <w:link w:val="Textodenfase"/>
    <w:uiPriority w:val="1"/>
    <w:rsid w:val="40F1592C"/>
    <w:rPr>
      <w:rFonts w:asciiTheme="minorHAnsi" w:eastAsiaTheme="minorEastAsia" w:hAnsiTheme="minorHAnsi" w:cstheme="minorBidi"/>
      <w:b/>
      <w:bCs/>
      <w:noProof w:val="0"/>
      <w:color w:val="082A75" w:themeColor="text2"/>
      <w:sz w:val="28"/>
      <w:szCs w:val="28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5"/>
    <w:rsid w:val="40F1592C"/>
    <w:rPr>
      <w:rFonts w:asciiTheme="majorHAnsi" w:eastAsiaTheme="majorEastAsia" w:hAnsiTheme="majorHAnsi" w:cstheme="majorBidi"/>
      <w:b/>
      <w:bCs/>
      <w:noProof w:val="0"/>
      <w:color w:val="012639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40F1592C"/>
    <w:pPr>
      <w:spacing w:before="200"/>
      <w:ind w:left="864" w:right="864"/>
      <w:jc w:val="center"/>
    </w:pPr>
    <w:rPr>
      <w:i/>
      <w:iCs/>
      <w:color w:val="2E287F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40F1592C"/>
    <w:pPr>
      <w:spacing w:before="360" w:after="360"/>
      <w:ind w:left="864" w:right="864"/>
      <w:jc w:val="center"/>
    </w:pPr>
    <w:rPr>
      <w:i/>
      <w:iCs/>
      <w:color w:val="024F75" w:themeColor="accent1"/>
    </w:rPr>
  </w:style>
  <w:style w:type="paragraph" w:styleId="PargrafodaLista">
    <w:name w:val="List Paragraph"/>
    <w:basedOn w:val="Normal"/>
    <w:uiPriority w:val="34"/>
    <w:qFormat/>
    <w:rsid w:val="40F1592C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40F1592C"/>
    <w:rPr>
      <w:rFonts w:asciiTheme="majorHAnsi" w:eastAsiaTheme="majorEastAsia" w:hAnsiTheme="majorHAnsi" w:cstheme="majorBidi"/>
      <w:i/>
      <w:iCs/>
      <w:noProof w:val="0"/>
      <w:color w:val="013A57" w:themeColor="accent1" w:themeShade="BF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40F1592C"/>
    <w:rPr>
      <w:rFonts w:asciiTheme="majorHAnsi" w:eastAsiaTheme="majorEastAsia" w:hAnsiTheme="majorHAnsi" w:cstheme="majorBidi"/>
      <w:noProof w:val="0"/>
      <w:color w:val="013A57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40F1592C"/>
    <w:rPr>
      <w:rFonts w:asciiTheme="majorHAnsi" w:eastAsiaTheme="majorEastAsia" w:hAnsiTheme="majorHAnsi" w:cstheme="majorBidi"/>
      <w:noProof w:val="0"/>
      <w:color w:val="012639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40F1592C"/>
    <w:rPr>
      <w:rFonts w:asciiTheme="majorHAnsi" w:eastAsiaTheme="majorEastAsia" w:hAnsiTheme="majorHAnsi" w:cstheme="majorBidi"/>
      <w:i/>
      <w:iCs/>
      <w:noProof w:val="0"/>
      <w:color w:val="012639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40F1592C"/>
    <w:rPr>
      <w:rFonts w:asciiTheme="majorHAnsi" w:eastAsiaTheme="majorEastAsia" w:hAnsiTheme="majorHAnsi" w:cstheme="majorBidi"/>
      <w:noProof w:val="0"/>
      <w:color w:val="221D5D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40F1592C"/>
    <w:rPr>
      <w:rFonts w:asciiTheme="majorHAnsi" w:eastAsiaTheme="majorEastAsia" w:hAnsiTheme="majorHAnsi" w:cstheme="majorBidi"/>
      <w:i/>
      <w:iCs/>
      <w:noProof w:val="0"/>
      <w:color w:val="221D5D"/>
      <w:sz w:val="21"/>
      <w:szCs w:val="21"/>
      <w:lang w:val="pt-PT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40F1592C"/>
    <w:rPr>
      <w:i/>
      <w:iCs/>
      <w:noProof w:val="0"/>
      <w:color w:val="2E287F" w:themeColor="text1" w:themeTint="BF"/>
      <w:lang w:val="pt-PT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40F1592C"/>
    <w:rPr>
      <w:i/>
      <w:iCs/>
      <w:noProof w:val="0"/>
      <w:color w:val="024F75" w:themeColor="accent1"/>
      <w:lang w:val="pt-PT"/>
    </w:rPr>
  </w:style>
  <w:style w:type="paragraph" w:styleId="ndice1">
    <w:name w:val="toc 1"/>
    <w:basedOn w:val="Normal"/>
    <w:next w:val="Normal"/>
    <w:uiPriority w:val="39"/>
    <w:unhideWhenUsed/>
    <w:rsid w:val="40F1592C"/>
    <w:pPr>
      <w:spacing w:after="100"/>
    </w:pPr>
  </w:style>
  <w:style w:type="paragraph" w:styleId="ndice2">
    <w:name w:val="toc 2"/>
    <w:basedOn w:val="Normal"/>
    <w:next w:val="Normal"/>
    <w:uiPriority w:val="39"/>
    <w:unhideWhenUsed/>
    <w:rsid w:val="40F1592C"/>
    <w:pPr>
      <w:spacing w:after="100"/>
      <w:ind w:left="220"/>
    </w:pPr>
  </w:style>
  <w:style w:type="paragraph" w:styleId="ndice3">
    <w:name w:val="toc 3"/>
    <w:basedOn w:val="Normal"/>
    <w:next w:val="Normal"/>
    <w:uiPriority w:val="39"/>
    <w:unhideWhenUsed/>
    <w:rsid w:val="40F1592C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40F1592C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40F1592C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40F1592C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40F1592C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40F1592C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40F1592C"/>
    <w:pPr>
      <w:spacing w:after="100"/>
      <w:ind w:left="176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40F1592C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40F1592C"/>
    <w:rPr>
      <w:noProof w:val="0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40F1592C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40F1592C"/>
    <w:rPr>
      <w:noProof w:val="0"/>
      <w:sz w:val="20"/>
      <w:szCs w:val="20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9D7950"/>
    <w:pPr>
      <w:keepLines/>
      <w:spacing w:after="0" w:line="259" w:lineRule="auto"/>
      <w:outlineLvl w:val="9"/>
    </w:pPr>
    <w:rPr>
      <w:b w:val="0"/>
      <w:bCs w:val="0"/>
      <w:color w:val="013A57" w:themeColor="accent1" w:themeShade="BF"/>
      <w:sz w:val="32"/>
      <w:szCs w:val="3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9D7950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941p\Downloads\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25F437100C456A8968D7087FB1DA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57CC784-D985-479A-A679-3E387D131DAC}"/>
      </w:docPartPr>
      <w:docPartBody>
        <w:p w:rsidR="00752A27" w:rsidRDefault="00752A27">
          <w:pPr>
            <w:pStyle w:val="3525F437100C456A8968D7087FB1DAD9"/>
          </w:pPr>
          <w:r w:rsidRPr="00D86945">
            <w:rPr>
              <w:rStyle w:val="SubttuloCarter"/>
              <w:b/>
              <w:lang w:val="pt-BR" w:bidi="pt-BR"/>
            </w:rPr>
            <w:fldChar w:fldCharType="begin"/>
          </w:r>
          <w:r w:rsidRPr="00D86945">
            <w:rPr>
              <w:rStyle w:val="SubttuloCarte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val="pt-BR" w:bidi="pt-BR"/>
            </w:rPr>
            <w:fldChar w:fldCharType="separate"/>
          </w:r>
          <w:r>
            <w:rPr>
              <w:rStyle w:val="SubttuloCarter"/>
              <w:lang w:val="pt-BR" w:bidi="pt-BR"/>
            </w:rPr>
            <w:t>dezembro 3</w:t>
          </w:r>
          <w:r w:rsidRPr="00D86945">
            <w:rPr>
              <w:rStyle w:val="SubttuloCarte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27"/>
    <w:rsid w:val="00224A8D"/>
    <w:rsid w:val="00484278"/>
    <w:rsid w:val="00752A27"/>
    <w:rsid w:val="00A256DD"/>
    <w:rsid w:val="00E5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3525F437100C456A8968D7087FB1DAD9">
    <w:name w:val="3525F437100C456A8968D7087FB1DAD9"/>
  </w:style>
  <w:style w:type="character" w:styleId="TextodoMarcadordePosio">
    <w:name w:val="Placeholder Text"/>
    <w:basedOn w:val="Tipodeletrapredefinidodopargrafo"/>
    <w:uiPriority w:val="99"/>
    <w:unhideWhenUsed/>
    <w:rsid w:val="00E525E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d94e77-132f-4e72-9357-f940cba6e84e">
      <Terms xmlns="http://schemas.microsoft.com/office/infopath/2007/PartnerControls"/>
    </lcf76f155ced4ddcb4097134ff3c332f>
    <TaxCatchAll xmlns="a30aca14-997f-4037-a1b9-2c9c5f033dc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6DE94BCAD5A04480F406287A813A66" ma:contentTypeVersion="13" ma:contentTypeDescription="Create a new document." ma:contentTypeScope="" ma:versionID="05ed1afefa8d5edb179d7a2a32e94220">
  <xsd:schema xmlns:xsd="http://www.w3.org/2001/XMLSchema" xmlns:xs="http://www.w3.org/2001/XMLSchema" xmlns:p="http://schemas.microsoft.com/office/2006/metadata/properties" xmlns:ns2="e2d94e77-132f-4e72-9357-f940cba6e84e" xmlns:ns3="a30aca14-997f-4037-a1b9-2c9c5f033dc5" targetNamespace="http://schemas.microsoft.com/office/2006/metadata/properties" ma:root="true" ma:fieldsID="3ba1ef0d47b2b553d3ec49d0706ad3be" ns2:_="" ns3:_="">
    <xsd:import namespace="e2d94e77-132f-4e72-9357-f940cba6e84e"/>
    <xsd:import namespace="a30aca14-997f-4037-a1b9-2c9c5f033d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94e77-132f-4e72-9357-f940cba6e8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aca14-997f-4037-a1b9-2c9c5f033dc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fd88ba38-42e1-4da5-b0bd-6c18b29851b3}" ma:internalName="TaxCatchAll" ma:showField="CatchAllData" ma:web="a30aca14-997f-4037-a1b9-2c9c5f033d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F8A021-D565-4011-8C5A-E653773879E6}">
  <ds:schemaRefs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2006/metadata/properties"/>
    <ds:schemaRef ds:uri="a30aca14-997f-4037-a1b9-2c9c5f033dc5"/>
    <ds:schemaRef ds:uri="http://purl.org/dc/elements/1.1/"/>
    <ds:schemaRef ds:uri="http://schemas.microsoft.com/office/infopath/2007/PartnerControls"/>
    <ds:schemaRef ds:uri="e2d94e77-132f-4e72-9357-f940cba6e84e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421CE36-0625-49E1-B015-154BBC99AE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AAB15A-2B35-403D-B67B-0153E82EB4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8E71E8-A645-43B1-88C5-AE348C7B33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94e77-132f-4e72-9357-f940cba6e84e"/>
    <ds:schemaRef ds:uri="a30aca14-997f-4037-a1b9-2c9c5f033d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tf16392850_win32</Template>
  <TotalTime>323</TotalTime>
  <Pages>29</Pages>
  <Words>2482</Words>
  <Characters>13405</Characters>
  <Application>Microsoft Office Word</Application>
  <DocSecurity>0</DocSecurity>
  <Lines>111</Lines>
  <Paragraphs>31</Paragraphs>
  <ScaleCrop>false</ScaleCrop>
  <Company/>
  <LinksUpToDate>false</LinksUpToDate>
  <CharactersWithSpaces>15856</CharactersWithSpaces>
  <SharedDoc>false</SharedDoc>
  <HLinks>
    <vt:vector size="126" baseType="variant">
      <vt:variant>
        <vt:i4>2490370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_Toc1470212347</vt:lpwstr>
      </vt:variant>
      <vt:variant>
        <vt:i4>2883596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_Toc1934552390</vt:lpwstr>
      </vt:variant>
      <vt:variant>
        <vt:i4>2424843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_Toc1638988286</vt:lpwstr>
      </vt:variant>
      <vt:variant>
        <vt:i4>1638463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_Toc857341490</vt:lpwstr>
      </vt:variant>
      <vt:variant>
        <vt:i4>2293762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_Toc1363566466</vt:lpwstr>
      </vt:variant>
      <vt:variant>
        <vt:i4>3014668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_Toc2004374399</vt:lpwstr>
      </vt:variant>
      <vt:variant>
        <vt:i4>3014657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_Toc1944377407</vt:lpwstr>
      </vt:variant>
      <vt:variant>
        <vt:i4>2359307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_Toc1346863858</vt:lpwstr>
      </vt:variant>
      <vt:variant>
        <vt:i4>2031668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_Toc730477489</vt:lpwstr>
      </vt:variant>
      <vt:variant>
        <vt:i4>2293760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_Toc1719184052</vt:lpwstr>
      </vt:variant>
      <vt:variant>
        <vt:i4>2097152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_Toc1211437334</vt:lpwstr>
      </vt:variant>
      <vt:variant>
        <vt:i4>2555913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_Toc1691911096</vt:lpwstr>
      </vt:variant>
      <vt:variant>
        <vt:i4>2228228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_Toc1114005616</vt:lpwstr>
      </vt:variant>
      <vt:variant>
        <vt:i4>2490380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_Toc1734912053</vt:lpwstr>
      </vt:variant>
      <vt:variant>
        <vt:i4>2424836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_Toc1780336680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_Toc191302736</vt:lpwstr>
      </vt:variant>
      <vt:variant>
        <vt:i4>2686979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_Toc1825170612</vt:lpwstr>
      </vt:variant>
      <vt:variant>
        <vt:i4>3014657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_Toc1883178015</vt:lpwstr>
      </vt:variant>
      <vt:variant>
        <vt:i4>1376316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_Toc713600858</vt:lpwstr>
      </vt:variant>
      <vt:variant>
        <vt:i4>1376309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_Toc616011425</vt:lpwstr>
      </vt:variant>
      <vt:variant>
        <vt:i4>2621447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_Toc1034643807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cp:lastModifiedBy>Ricardo Freitas (1210828)</cp:lastModifiedBy>
  <cp:revision>478</cp:revision>
  <cp:lastPrinted>2006-08-02T01:47:00Z</cp:lastPrinted>
  <dcterms:created xsi:type="dcterms:W3CDTF">2022-12-03T21:53:00Z</dcterms:created>
  <dcterms:modified xsi:type="dcterms:W3CDTF">2022-12-04T23:33:00Z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0x010100C26DE94BCAD5A04480F406287A813A66</vt:lpwstr>
  </property>
  <property fmtid="{D5CDD505-2E9C-101B-9397-08002B2CF9AE}" pid="4" name="MediaServiceImageTags">
    <vt:lpwstr/>
  </property>
</Properties>
</file>