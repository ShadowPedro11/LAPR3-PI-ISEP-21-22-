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C5AD7" w14:textId="755D92D2" w:rsidR="00D077E9" w:rsidRPr="004F0028" w:rsidRDefault="00C60832" w:rsidP="00D70D02">
      <w:pPr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8242" behindDoc="1" locked="0" layoutInCell="1" allowOverlap="1" wp14:anchorId="00BED11C" wp14:editId="19D235DB">
                <wp:simplePos x="0" y="0"/>
                <wp:positionH relativeFrom="column">
                  <wp:posOffset>-197753</wp:posOffset>
                </wp:positionH>
                <wp:positionV relativeFrom="page">
                  <wp:posOffset>936434</wp:posOffset>
                </wp:positionV>
                <wp:extent cx="3938905" cy="8967730"/>
                <wp:effectExtent l="0" t="0" r="4445" b="508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967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tângulo 3" style="position:absolute;margin-left:-15.55pt;margin-top:73.75pt;width:310.15pt;height:706.1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lt="retângulo branco para o texto na capa" o:spid="_x0000_s1026" fillcolor="white [3212]" stroked="f" strokeweight="2pt" w14:anchorId="16B128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">
                <w10:wrap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5EEF289" wp14:editId="0B679198">
            <wp:simplePos x="0" y="0"/>
            <wp:positionH relativeFrom="column">
              <wp:posOffset>-2620309</wp:posOffset>
            </wp:positionH>
            <wp:positionV relativeFrom="paragraph">
              <wp:posOffset>-1017234</wp:posOffset>
            </wp:positionV>
            <wp:extent cx="10165977" cy="6774954"/>
            <wp:effectExtent l="0" t="0" r="6985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5977" cy="677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90"/>
      </w:tblGrid>
      <w:tr w:rsidR="00D077E9" w:rsidRPr="004F0028" w14:paraId="41952E37" w14:textId="77777777" w:rsidTr="40F1592C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965AC6B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61949053" wp14:editId="55CE2347">
                      <wp:extent cx="3740601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40601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E0A88E" w14:textId="5AAF023C" w:rsidR="00C60832" w:rsidRPr="00C60832" w:rsidRDefault="00D077E9" w:rsidP="00C60832">
                                  <w:pPr>
                                    <w:pStyle w:val="Title"/>
                                    <w:rPr>
                                      <w:sz w:val="48"/>
                                      <w:szCs w:val="40"/>
                                    </w:rPr>
                                  </w:pPr>
                                  <w:r w:rsidRPr="00C60832">
                                    <w:rPr>
                                      <w:sz w:val="48"/>
                                      <w:szCs w:val="40"/>
                                      <w:lang w:val="pt-BR" w:bidi="pt-BR"/>
                                    </w:rPr>
                                    <w:t>RELATÓRIO</w:t>
                                  </w:r>
                                  <w:r w:rsidR="00C60832" w:rsidRPr="00C60832">
                                    <w:rPr>
                                      <w:sz w:val="48"/>
                                      <w:szCs w:val="40"/>
                                      <w:lang w:val="pt-BR" w:bidi="pt-BR"/>
                                    </w:rPr>
                                    <w:t xml:space="preserve"> </w:t>
                                  </w:r>
                                  <w:r w:rsidR="00C60832" w:rsidRPr="00C60832">
                                    <w:rPr>
                                      <w:sz w:val="48"/>
                                      <w:szCs w:val="40"/>
                                    </w:rPr>
                                    <w:t>ESINF</w:t>
                                  </w:r>
                                </w:p>
                                <w:p w14:paraId="4ABA77A3" w14:textId="2041AC70" w:rsidR="00C60832" w:rsidRDefault="00C60832" w:rsidP="00C60832">
                                  <w:pPr>
                                    <w:pStyle w:val="Title"/>
                                    <w:rPr>
                                      <w:sz w:val="48"/>
                                      <w:szCs w:val="40"/>
                                    </w:rPr>
                                  </w:pPr>
                                  <w:r w:rsidRPr="00C60832">
                                    <w:rPr>
                                      <w:sz w:val="48"/>
                                      <w:szCs w:val="40"/>
                                    </w:rPr>
                                    <w:t xml:space="preserve">Projeto Integrador </w:t>
                                  </w:r>
                                </w:p>
                                <w:p w14:paraId="1280F731" w14:textId="63FB51E8" w:rsidR="00C60832" w:rsidRPr="00C60832" w:rsidRDefault="00C60832" w:rsidP="00C60832">
                                  <w:pPr>
                                    <w:pStyle w:val="Title"/>
                                    <w:rPr>
                                      <w:sz w:val="48"/>
                                      <w:szCs w:val="40"/>
                                      <w:lang w:val="pt-BR" w:bidi="pt-BR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0"/>
                                    </w:rPr>
                                    <w:t>2022/2023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19490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94.5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" filled="f" stroked="f" strokeweight=".5pt">
                      <v:textbox>
                        <w:txbxContent>
                          <w:p w14:paraId="19E0A88E" w14:textId="5AAF023C" w:rsidR="00C60832" w:rsidRPr="00C60832" w:rsidRDefault="00D077E9" w:rsidP="00C60832">
                            <w:pPr>
                              <w:pStyle w:val="Title"/>
                              <w:rPr>
                                <w:sz w:val="48"/>
                                <w:szCs w:val="40"/>
                              </w:rPr>
                            </w:pPr>
                            <w:r w:rsidRPr="00C60832">
                              <w:rPr>
                                <w:sz w:val="48"/>
                                <w:szCs w:val="40"/>
                                <w:lang w:val="pt-BR" w:bidi="pt-BR"/>
                              </w:rPr>
                              <w:t>RELATÓRIO</w:t>
                            </w:r>
                            <w:r w:rsidR="00C60832" w:rsidRPr="00C60832">
                              <w:rPr>
                                <w:sz w:val="48"/>
                                <w:szCs w:val="40"/>
                                <w:lang w:val="pt-BR" w:bidi="pt-BR"/>
                              </w:rPr>
                              <w:t xml:space="preserve"> </w:t>
                            </w:r>
                            <w:r w:rsidR="00C60832" w:rsidRPr="00C60832">
                              <w:rPr>
                                <w:sz w:val="48"/>
                                <w:szCs w:val="40"/>
                              </w:rPr>
                              <w:t>ESINF</w:t>
                            </w:r>
                          </w:p>
                          <w:p w14:paraId="4ABA77A3" w14:textId="2041AC70" w:rsidR="00C60832" w:rsidRDefault="00C60832" w:rsidP="00C60832">
                            <w:pPr>
                              <w:pStyle w:val="Title"/>
                              <w:rPr>
                                <w:sz w:val="48"/>
                                <w:szCs w:val="40"/>
                              </w:rPr>
                            </w:pPr>
                            <w:r w:rsidRPr="00C60832">
                              <w:rPr>
                                <w:sz w:val="48"/>
                                <w:szCs w:val="40"/>
                              </w:rPr>
                              <w:t xml:space="preserve">Projeto Integrador </w:t>
                            </w:r>
                          </w:p>
                          <w:p w14:paraId="1280F731" w14:textId="63FB51E8" w:rsidR="00C60832" w:rsidRPr="00C60832" w:rsidRDefault="00C60832" w:rsidP="00C60832">
                            <w:pPr>
                              <w:pStyle w:val="Title"/>
                              <w:rPr>
                                <w:sz w:val="48"/>
                                <w:szCs w:val="40"/>
                                <w:lang w:val="pt-BR" w:bidi="pt-BR"/>
                              </w:rPr>
                            </w:pPr>
                            <w:r>
                              <w:rPr>
                                <w:sz w:val="48"/>
                                <w:szCs w:val="40"/>
                              </w:rPr>
                              <w:t>2022/2023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C945531" w14:textId="77777777"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73F90B3B" wp14:editId="3430CA59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line id="Conector Reto 5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09.5pt,0" w14:anchorId="3B66DE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14:paraId="04377B68" w14:textId="77777777" w:rsidTr="40F1592C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31ABFA9" w14:textId="51BB610C" w:rsidR="00D077E9" w:rsidRPr="004F0028" w:rsidRDefault="00D077E9" w:rsidP="40F1592C">
            <w:pPr>
              <w:rPr>
                <w:noProof/>
                <w:lang w:val="pt-BR"/>
              </w:rPr>
            </w:pPr>
          </w:p>
        </w:tc>
      </w:tr>
      <w:tr w:rsidR="00D077E9" w:rsidRPr="004F0028" w14:paraId="5C3C4874" w14:textId="77777777" w:rsidTr="40F1592C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3525F437100C456A8968D7087FB1DAD9"/>
              </w:placeholder>
              <w15:appearance w15:val="hidden"/>
            </w:sdtPr>
            <w:sdtContent>
              <w:p w14:paraId="5F86036B" w14:textId="625E5F4C" w:rsidR="00D077E9" w:rsidRPr="004F0028" w:rsidRDefault="004F0028" w:rsidP="00C60832">
                <w:pPr>
                  <w:rPr>
                    <w:lang w:val="pt-BR"/>
                  </w:rPr>
                </w:pPr>
                <w:r w:rsidRPr="40F1592C">
                  <w:rPr>
                    <w:rStyle w:val="SubtitleChar"/>
                    <w:b w:val="0"/>
                    <w:bCs w:val="0"/>
                    <w:lang w:val="pt-BR" w:bidi="pt-BR"/>
                  </w:rPr>
                  <w:fldChar w:fldCharType="begin"/>
                </w:r>
                <w:r w:rsidRPr="40F1592C">
                  <w:rPr>
                    <w:rStyle w:val="SubtitleChar"/>
                    <w:b w:val="0"/>
                    <w:bCs w:val="0"/>
                    <w:lang w:val="pt-BR" w:bidi="pt-BR"/>
                  </w:rPr>
                  <w:instrText xml:space="preserve"> DATE  \@ "d' de 'MMMM"  \* MERGEFORMAT </w:instrText>
                </w:r>
                <w:r w:rsidRPr="40F1592C">
                  <w:rPr>
                    <w:rStyle w:val="SubtitleChar"/>
                    <w:b w:val="0"/>
                    <w:bCs w:val="0"/>
                    <w:lang w:val="pt-BR" w:bidi="pt-BR"/>
                  </w:rPr>
                  <w:fldChar w:fldCharType="separate"/>
                </w:r>
                <w:r w:rsidR="0034006A" w:rsidRPr="0034006A">
                  <w:rPr>
                    <w:rStyle w:val="SubtitleChar"/>
                    <w:b w:val="0"/>
                    <w:bCs w:val="0"/>
                    <w:noProof/>
                  </w:rPr>
                  <w:t>8 de janeiro</w:t>
                </w:r>
                <w:r w:rsidRPr="40F1592C">
                  <w:rPr>
                    <w:rStyle w:val="SubtitleChar"/>
                    <w:b w:val="0"/>
                    <w:bCs w:val="0"/>
                    <w:lang w:val="pt-BR" w:bidi="pt-BR"/>
                  </w:rPr>
                  <w:fldChar w:fldCharType="end"/>
                </w:r>
              </w:p>
            </w:sdtContent>
          </w:sdt>
          <w:p w14:paraId="333E1A61" w14:textId="77777777" w:rsidR="00D077E9" w:rsidRPr="004F0028" w:rsidRDefault="00D077E9" w:rsidP="40F1592C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4ECF922C" wp14:editId="0C2773A9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>
                    <v:line id="Conector Reto 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alt="divisor de texto" o:spid="_x0000_s1026" strokecolor="#082a75 [3215]" strokeweight="3pt" from="0,0" to="117.65pt,0" w14:anchorId="6265C7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>
                      <w10:anchorlock/>
                    </v:line>
                  </w:pict>
                </mc:Fallback>
              </mc:AlternateContent>
            </w:r>
          </w:p>
          <w:p w14:paraId="7086D466" w14:textId="77777777" w:rsidR="00D077E9" w:rsidRPr="004F0028" w:rsidRDefault="00D077E9" w:rsidP="40F1592C">
            <w:pPr>
              <w:rPr>
                <w:noProof/>
                <w:sz w:val="10"/>
                <w:szCs w:val="10"/>
                <w:lang w:val="pt-BR"/>
              </w:rPr>
            </w:pPr>
          </w:p>
          <w:p w14:paraId="7F8F5319" w14:textId="77777777" w:rsidR="00D077E9" w:rsidRPr="004F0028" w:rsidRDefault="00D077E9" w:rsidP="40F1592C">
            <w:pPr>
              <w:rPr>
                <w:noProof/>
                <w:sz w:val="10"/>
                <w:szCs w:val="10"/>
                <w:lang w:val="pt-BR"/>
              </w:rPr>
            </w:pPr>
          </w:p>
          <w:p w14:paraId="6D522B1F" w14:textId="77777777" w:rsidR="00C60832" w:rsidRDefault="00C60832" w:rsidP="00C60832">
            <w:r>
              <w:t xml:space="preserve">JOSÉ GOUVEIA - 1211089 </w:t>
            </w:r>
          </w:p>
          <w:p w14:paraId="2217A8B0" w14:textId="77777777" w:rsidR="00C60832" w:rsidRDefault="00C60832" w:rsidP="00C60832">
            <w:r>
              <w:t xml:space="preserve">PEDRO PEREIRA – 1211131 </w:t>
            </w:r>
          </w:p>
          <w:p w14:paraId="5BEEBE52" w14:textId="77777777" w:rsidR="00C60832" w:rsidRDefault="00C60832" w:rsidP="00C60832">
            <w:r>
              <w:t xml:space="preserve">TIAGO OLIVEIRA – 1211128 </w:t>
            </w:r>
          </w:p>
          <w:p w14:paraId="6356E9EC" w14:textId="77777777" w:rsidR="00C60832" w:rsidRDefault="00C60832" w:rsidP="00C60832">
            <w:r>
              <w:t xml:space="preserve">ALEXANDRE GERAÇÃO – 1211151 </w:t>
            </w:r>
          </w:p>
          <w:p w14:paraId="2599B37D" w14:textId="77777777" w:rsidR="00C60832" w:rsidRDefault="00C60832" w:rsidP="00C60832">
            <w:r>
              <w:t xml:space="preserve">RICARDO VENÂNCIO – 1210828 </w:t>
            </w:r>
          </w:p>
          <w:p w14:paraId="7D450777" w14:textId="1858E6C4" w:rsidR="00D077E9" w:rsidRPr="004F0028" w:rsidRDefault="00C60832" w:rsidP="40F1592C">
            <w:pPr>
              <w:rPr>
                <w:noProof/>
                <w:sz w:val="10"/>
                <w:szCs w:val="10"/>
                <w:lang w:val="pt-BR"/>
              </w:rPr>
            </w:pPr>
            <w:r>
              <w:t>DIOGO CARVALHO - 1200611</w:t>
            </w:r>
          </w:p>
        </w:tc>
      </w:tr>
    </w:tbl>
    <w:p w14:paraId="0FB47D75" w14:textId="50EE503B" w:rsidR="00D077E9" w:rsidRPr="004F0028" w:rsidRDefault="00AB02A7">
      <w:pPr>
        <w:spacing w:after="200"/>
        <w:rPr>
          <w:lang w:val="pt-BR"/>
        </w:rPr>
      </w:pPr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771A589E" wp14:editId="6188C4A5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tângulo 2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lt="retângulo colorido" o:spid="_x0000_s1026" fillcolor="#024f75 [3204]" stroked="f" w14:anchorId="767449F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"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14:paraId="25AA13E6" w14:textId="70CA0BDF" w:rsidR="00C60832" w:rsidRPr="004F0028" w:rsidRDefault="00B30ED5" w:rsidP="00C60832">
      <w:pPr>
        <w:pStyle w:val="Heading1"/>
        <w:jc w:val="center"/>
        <w:rPr>
          <w:lang w:val="pt-BR"/>
        </w:rPr>
      </w:pPr>
      <w:bookmarkStart w:id="0" w:name="_Toc124111754"/>
      <w:r>
        <w:t>Í</w:t>
      </w:r>
      <w:r w:rsidR="00C60832">
        <w:t>ndice</w:t>
      </w:r>
      <w:bookmarkEnd w:id="0"/>
    </w:p>
    <w:p w14:paraId="5884FBDA" w14:textId="226FCCEE" w:rsidR="0087605E" w:rsidRDefault="0087605E" w:rsidP="00AB02A7">
      <w:pPr>
        <w:spacing w:after="200"/>
        <w:rPr>
          <w:lang w:val="pt-BR"/>
        </w:rPr>
      </w:pPr>
    </w:p>
    <w:sdt>
      <w:sdtPr>
        <w:id w:val="1567062791"/>
        <w:docPartObj>
          <w:docPartGallery w:val="Table of Contents"/>
          <w:docPartUnique/>
        </w:docPartObj>
      </w:sdtPr>
      <w:sdtContent>
        <w:p w14:paraId="43FD8A5E" w14:textId="63ACB1E3" w:rsidR="000D570E" w:rsidRDefault="00CF4814">
          <w:pPr>
            <w:pStyle w:val="TO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 w:rsidR="009D7950">
            <w:instrText>TOC \o "1-3" \h \z \u</w:instrText>
          </w:r>
          <w:r>
            <w:fldChar w:fldCharType="separate"/>
          </w:r>
          <w:hyperlink w:anchor="_Toc124111754" w:history="1">
            <w:r w:rsidR="004113A1" w:rsidRPr="000A449F">
              <w:rPr>
                <w:rStyle w:val="Hyperlink"/>
                <w:noProof/>
              </w:rPr>
              <w:t>Índice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_Toc124111754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2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70B2205F" w14:textId="78D143C6" w:rsidR="004113A1" w:rsidRDefault="00632BEC">
          <w:pPr>
            <w:pStyle w:val="TO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55" w:history="1">
            <w:r w:rsidR="004113A1" w:rsidRPr="000A449F">
              <w:rPr>
                <w:rStyle w:val="Hyperlink"/>
                <w:noProof/>
              </w:rPr>
              <w:t>US307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_Toc124111755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3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7C90CFC0" w14:textId="545BF96B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56" w:history="1">
            <w:r w:rsidR="004113A1" w:rsidRPr="000A449F">
              <w:rPr>
                <w:rStyle w:val="Hyperlink"/>
                <w:noProof/>
              </w:rPr>
              <w:t xml:space="preserve">Introdução à </w:t>
            </w:r>
            <w:r w:rsidR="004113A1" w:rsidRPr="000A449F">
              <w:rPr>
                <w:rStyle w:val="Hyperlink"/>
                <w:i/>
                <w:iCs/>
                <w:noProof/>
              </w:rPr>
              <w:t>User Story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_Toc124111756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3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5A7EE0AD" w14:textId="488C854D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57" w:history="1">
            <w:r w:rsidR="004113A1" w:rsidRPr="000A449F">
              <w:rPr>
                <w:rStyle w:val="Hyperlink"/>
                <w:noProof/>
              </w:rPr>
              <w:t>Código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_Toc124111757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4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507E244A" w14:textId="406E6DCB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58" w:history="1">
            <w:r w:rsidR="004113A1" w:rsidRPr="000A449F">
              <w:rPr>
                <w:rStyle w:val="Hyperlink"/>
                <w:i/>
                <w:iCs/>
                <w:noProof/>
              </w:rPr>
              <w:t>Load Orders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_Toc124111758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4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124303C0" w14:textId="0AEF45DF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59" w:history="1">
            <w:r w:rsidR="004113A1" w:rsidRPr="000A449F">
              <w:rPr>
                <w:rStyle w:val="Hyperlink"/>
                <w:i/>
                <w:iCs/>
                <w:noProof/>
              </w:rPr>
              <w:t>Load Products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_Toc124111759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5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2FF3A090" w14:textId="14A5135E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0" w:history="1">
            <w:r w:rsidR="004113A1" w:rsidRPr="000A449F">
              <w:rPr>
                <w:rStyle w:val="Hyperlink"/>
                <w:i/>
                <w:iCs/>
                <w:noProof/>
              </w:rPr>
              <w:t>Compute If Absent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_Toc124111760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5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3063768D" w14:textId="79CC032D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1" w:history="1">
            <w:r w:rsidR="004113A1" w:rsidRPr="000A449F">
              <w:rPr>
                <w:rStyle w:val="Hyperlink"/>
                <w:noProof/>
              </w:rPr>
              <w:t>Complexidade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_Toc124111761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6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72C7C893" w14:textId="7470CFC1" w:rsidR="004113A1" w:rsidRDefault="00632BEC">
          <w:pPr>
            <w:pStyle w:val="TO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2" w:history="1">
            <w:r w:rsidR="004113A1" w:rsidRPr="000A449F">
              <w:rPr>
                <w:rStyle w:val="Hyperlink"/>
                <w:noProof/>
              </w:rPr>
              <w:t>US308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_Toc124111762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7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7566A8EF" w14:textId="4AEB9ADD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3" w:history="1">
            <w:r w:rsidR="004113A1" w:rsidRPr="000A449F">
              <w:rPr>
                <w:rStyle w:val="Hyperlink"/>
                <w:noProof/>
              </w:rPr>
              <w:t>dispatchListWhitoutRestriction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_Toc124111763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7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7E6BCAA3" w14:textId="53506FA2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4" w:history="1">
            <w:r w:rsidR="004113A1" w:rsidRPr="000A449F">
              <w:rPr>
                <w:rStyle w:val="Hyperlink"/>
                <w:noProof/>
                <w:lang w:val="pt-BR"/>
              </w:rPr>
              <w:t>makeExpeditionListFullProducts e makeExpeditionFull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_Toc124111764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9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0849CC20" w14:textId="7387FAD3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5" w:history="1">
            <w:r w:rsidR="004113A1" w:rsidRPr="000A449F">
              <w:rPr>
                <w:rStyle w:val="Hyperlink"/>
                <w:noProof/>
                <w:lang w:val="pt-BR"/>
              </w:rPr>
              <w:t>makeExpedetionListRemainProducts e makeExpeditionRemain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_Toc124111765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12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12289350" w14:textId="7CBEB95A" w:rsidR="004113A1" w:rsidRDefault="00632BEC">
          <w:pPr>
            <w:pStyle w:val="TO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6" w:history="1">
            <w:r w:rsidR="004113A1" w:rsidRPr="000A449F">
              <w:rPr>
                <w:rStyle w:val="Hyperlink"/>
                <w:noProof/>
              </w:rPr>
              <w:t>US309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_Toc124111766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15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39A81391" w14:textId="608C844B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7" w:history="1">
            <w:r w:rsidR="004113A1" w:rsidRPr="000A449F">
              <w:rPr>
                <w:rStyle w:val="Hyperlink"/>
                <w:noProof/>
              </w:rPr>
              <w:t>Introdução à User Story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_Toc124111767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15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000381AA" w14:textId="312D3DF7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8" w:history="1">
            <w:r w:rsidR="004113A1" w:rsidRPr="000A449F">
              <w:rPr>
                <w:rStyle w:val="Hyperlink"/>
                <w:noProof/>
              </w:rPr>
              <w:t>Código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_Toc124111768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15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2191FE06" w14:textId="59185483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69" w:history="1">
            <w:r w:rsidR="004113A1" w:rsidRPr="000A449F">
              <w:rPr>
                <w:rStyle w:val="Hyperlink"/>
                <w:i/>
                <w:iCs/>
                <w:noProof/>
              </w:rPr>
              <w:t>Restricted Dispatch List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_Toc124111769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15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78CAE68C" w14:textId="39C9B447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0" w:history="1">
            <w:r w:rsidR="004113A1" w:rsidRPr="000A449F">
              <w:rPr>
                <w:rStyle w:val="Hyperlink"/>
                <w:i/>
                <w:iCs/>
                <w:noProof/>
                <w:lang w:val="en-US"/>
              </w:rPr>
              <w:t>Get N Closest Producers to Hub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_Toc124111770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17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1AFB83A2" w14:textId="0DC95E2F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1" w:history="1">
            <w:r w:rsidR="004113A1" w:rsidRPr="000A449F">
              <w:rPr>
                <w:rStyle w:val="Hyperlink"/>
                <w:noProof/>
              </w:rPr>
              <w:t>Complexidade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_Toc124111771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18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3DF595F9" w14:textId="14974717" w:rsidR="004113A1" w:rsidRDefault="00632BEC">
          <w:pPr>
            <w:pStyle w:val="TO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2" w:history="1">
            <w:r w:rsidR="004113A1" w:rsidRPr="000A449F">
              <w:rPr>
                <w:rStyle w:val="Hyperlink"/>
                <w:noProof/>
              </w:rPr>
              <w:t>US310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_Toc124111772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19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11874D2C" w14:textId="6622EE7D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3" w:history="1">
            <w:r w:rsidR="004113A1" w:rsidRPr="000A449F">
              <w:rPr>
                <w:rStyle w:val="Hyperlink"/>
                <w:noProof/>
              </w:rPr>
              <w:t>Código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_Toc124111773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19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0EA8510D" w14:textId="75E180AC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4" w:history="1">
            <w:r w:rsidR="004113A1" w:rsidRPr="000A449F">
              <w:rPr>
                <w:rStyle w:val="Hyperlink"/>
                <w:i/>
                <w:noProof/>
                <w:lang w:val="pt-BR"/>
              </w:rPr>
              <w:t>minimumDistance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_Toc124111774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20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6A3A1ECF" w14:textId="6F0B5461" w:rsidR="004113A1" w:rsidRDefault="00632BEC">
          <w:pPr>
            <w:pStyle w:val="TOC3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5" w:history="1">
            <w:r w:rsidR="004113A1" w:rsidRPr="000A449F">
              <w:rPr>
                <w:rStyle w:val="Hyperlink"/>
                <w:i/>
                <w:iCs/>
                <w:noProof/>
                <w:lang w:val="en-US"/>
              </w:rPr>
              <w:t>closestPointOfInterest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_Toc124111775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21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52BCE927" w14:textId="4AEE8F0E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6" w:history="1">
            <w:r w:rsidR="004113A1" w:rsidRPr="000A449F">
              <w:rPr>
                <w:rStyle w:val="Hyperlink"/>
                <w:noProof/>
                <w:lang w:val="en-US"/>
              </w:rPr>
              <w:t>Complexidade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_Toc124111776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22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344963F8" w14:textId="073B85E8" w:rsidR="004113A1" w:rsidRDefault="00632BEC">
          <w:pPr>
            <w:pStyle w:val="TOC1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7" w:history="1">
            <w:r w:rsidR="004113A1" w:rsidRPr="000A449F">
              <w:rPr>
                <w:rStyle w:val="Hyperlink"/>
                <w:noProof/>
              </w:rPr>
              <w:t>US311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_Toc124111777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23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7E8D0306" w14:textId="709D16D7" w:rsidR="004113A1" w:rsidRDefault="00632BEC">
          <w:pPr>
            <w:pStyle w:val="TOC2"/>
            <w:tabs>
              <w:tab w:val="right" w:leader="dot" w:pos="10024"/>
            </w:tabs>
            <w:rPr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124111778" w:history="1">
            <w:r w:rsidR="004113A1" w:rsidRPr="000A449F">
              <w:rPr>
                <w:rStyle w:val="Hyperlink"/>
                <w:noProof/>
              </w:rPr>
              <w:t>Complexidade</w:t>
            </w:r>
            <w:r w:rsidR="004113A1">
              <w:rPr>
                <w:noProof/>
                <w:webHidden/>
              </w:rPr>
              <w:tab/>
            </w:r>
            <w:r w:rsidR="004113A1">
              <w:rPr>
                <w:noProof/>
                <w:webHidden/>
              </w:rPr>
              <w:fldChar w:fldCharType="begin"/>
            </w:r>
            <w:r w:rsidR="004113A1">
              <w:rPr>
                <w:noProof/>
                <w:webHidden/>
              </w:rPr>
              <w:instrText xml:space="preserve"> PAGEREF _Toc124111778 \h </w:instrText>
            </w:r>
            <w:r w:rsidR="004113A1">
              <w:rPr>
                <w:noProof/>
                <w:webHidden/>
              </w:rPr>
            </w:r>
            <w:r w:rsidR="004113A1">
              <w:rPr>
                <w:noProof/>
                <w:webHidden/>
              </w:rPr>
              <w:fldChar w:fldCharType="separate"/>
            </w:r>
            <w:r w:rsidR="004113A1">
              <w:rPr>
                <w:noProof/>
                <w:webHidden/>
              </w:rPr>
              <w:t>27</w:t>
            </w:r>
            <w:r w:rsidR="004113A1">
              <w:rPr>
                <w:noProof/>
                <w:webHidden/>
              </w:rPr>
              <w:fldChar w:fldCharType="end"/>
            </w:r>
          </w:hyperlink>
        </w:p>
        <w:p w14:paraId="187DEE7F" w14:textId="02B9E688" w:rsidR="00C60832" w:rsidRDefault="00CF4814" w:rsidP="00B61652">
          <w:pPr>
            <w:pStyle w:val="TOC2"/>
            <w:tabs>
              <w:tab w:val="right" w:leader="dot" w:pos="10020"/>
            </w:tabs>
          </w:pPr>
          <w:r>
            <w:fldChar w:fldCharType="end"/>
          </w:r>
        </w:p>
      </w:sdtContent>
    </w:sdt>
    <w:p w14:paraId="1DD98842" w14:textId="7621E384" w:rsidR="00B61652" w:rsidRDefault="00B61652" w:rsidP="00B61652">
      <w:pPr>
        <w:rPr>
          <w:lang w:eastAsia="pt-PT"/>
        </w:rPr>
      </w:pPr>
    </w:p>
    <w:p w14:paraId="104AE744" w14:textId="1330BF2C" w:rsidR="00C60832" w:rsidRDefault="00C60832" w:rsidP="00C60832">
      <w:pPr>
        <w:pStyle w:val="Heading1"/>
        <w:rPr>
          <w:lang w:val="pt-BR"/>
        </w:rPr>
      </w:pPr>
      <w:bookmarkStart w:id="1" w:name="_Toc124111755"/>
      <w:r>
        <w:t>US30</w:t>
      </w:r>
      <w:r w:rsidR="00B61652">
        <w:t>7</w:t>
      </w:r>
      <w:bookmarkEnd w:id="1"/>
    </w:p>
    <w:p w14:paraId="6B752378" w14:textId="70364BFA" w:rsidR="2C907C9C" w:rsidRDefault="00B61652" w:rsidP="2C907C9C">
      <w:r>
        <w:t>Importar a lista de cabazes.</w:t>
      </w:r>
    </w:p>
    <w:p w14:paraId="10BEAD5A" w14:textId="77777777" w:rsidR="00E503BB" w:rsidRDefault="00E503BB" w:rsidP="2C907C9C"/>
    <w:p w14:paraId="0B3691D0" w14:textId="7D9577F8" w:rsidR="00D10D3B" w:rsidRPr="00482D24" w:rsidRDefault="00482D24" w:rsidP="00E503BB">
      <w:pPr>
        <w:pStyle w:val="Heading2"/>
      </w:pPr>
      <w:bookmarkStart w:id="2" w:name="_Toc124111756"/>
      <w:r>
        <w:t xml:space="preserve">Introdução à </w:t>
      </w:r>
      <w:r>
        <w:rPr>
          <w:i/>
          <w:iCs/>
        </w:rPr>
        <w:t>User Story</w:t>
      </w:r>
      <w:bookmarkEnd w:id="2"/>
    </w:p>
    <w:p w14:paraId="521D3CD3" w14:textId="3E4B35AA" w:rsidR="00BA2E27" w:rsidRDefault="00E73F50" w:rsidP="00E73F50">
      <w:pPr>
        <w:pStyle w:val="Contedo"/>
      </w:pPr>
      <w:r>
        <w:t>É pedid</w:t>
      </w:r>
      <w:r w:rsidR="002B6C58">
        <w:t>o</w:t>
      </w:r>
      <w:r>
        <w:t xml:space="preserve"> nesta </w:t>
      </w:r>
      <w:r>
        <w:rPr>
          <w:i/>
          <w:iCs/>
        </w:rPr>
        <w:t xml:space="preserve">user </w:t>
      </w:r>
      <w:r w:rsidR="00523041">
        <w:rPr>
          <w:i/>
          <w:iCs/>
        </w:rPr>
        <w:t>s</w:t>
      </w:r>
      <w:r>
        <w:rPr>
          <w:i/>
          <w:iCs/>
        </w:rPr>
        <w:t>tory</w:t>
      </w:r>
      <w:r>
        <w:t xml:space="preserve"> que a lista de cabaz</w:t>
      </w:r>
      <w:r w:rsidR="00094004">
        <w:t>es</w:t>
      </w:r>
      <w:r>
        <w:t xml:space="preserve"> (armazenada</w:t>
      </w:r>
      <w:r w:rsidR="00094004">
        <w:t>s</w:t>
      </w:r>
      <w:r>
        <w:t xml:space="preserve"> em ficheiros .csv) seja informatizada na aplicação Java, como tal, a forma mais </w:t>
      </w:r>
      <w:r>
        <w:rPr>
          <w:b/>
          <w:bCs/>
        </w:rPr>
        <w:t xml:space="preserve">eficiente </w:t>
      </w:r>
      <w:r>
        <w:t>de faz</w:t>
      </w:r>
      <w:r w:rsidR="00932722">
        <w:t>ê</w:t>
      </w:r>
      <w:r>
        <w:t xml:space="preserve">-lo foi utilizando </w:t>
      </w:r>
      <w:r w:rsidR="00932722">
        <w:rPr>
          <w:b/>
          <w:bCs/>
        </w:rPr>
        <w:t xml:space="preserve">duas árvores </w:t>
      </w:r>
      <w:r w:rsidR="00932722">
        <w:rPr>
          <w:b/>
          <w:bCs/>
          <w:i/>
          <w:iCs/>
        </w:rPr>
        <w:t>AVL</w:t>
      </w:r>
      <w:r w:rsidR="00932722">
        <w:t xml:space="preserve">, </w:t>
      </w:r>
      <w:r w:rsidR="00523041">
        <w:t>ora</w:t>
      </w:r>
      <w:r w:rsidR="00932722">
        <w:t xml:space="preserve"> para </w:t>
      </w:r>
      <w:r w:rsidR="00523041" w:rsidRPr="00523041">
        <w:rPr>
          <w:b/>
          <w:bCs/>
        </w:rPr>
        <w:t>encomendas</w:t>
      </w:r>
      <w:r w:rsidR="00523041">
        <w:t xml:space="preserve"> ora para </w:t>
      </w:r>
      <w:r w:rsidR="00523041" w:rsidRPr="00523041">
        <w:rPr>
          <w:b/>
          <w:bCs/>
        </w:rPr>
        <w:t>produções</w:t>
      </w:r>
      <w:r w:rsidR="00523041">
        <w:t>.</w:t>
      </w:r>
      <w:r w:rsidR="004C53B1">
        <w:t xml:space="preserve"> </w:t>
      </w:r>
    </w:p>
    <w:p w14:paraId="68DED80A" w14:textId="77777777" w:rsidR="00C4778F" w:rsidRDefault="00C5101F" w:rsidP="00C4778F">
      <w:pPr>
        <w:pStyle w:val="Contedo"/>
        <w:keepNext/>
      </w:pPr>
      <w:r>
        <w:rPr>
          <w:noProof/>
        </w:rPr>
        <w:drawing>
          <wp:inline distT="0" distB="0" distL="0" distR="0" wp14:anchorId="184A9905" wp14:editId="21BF82AD">
            <wp:extent cx="6371590" cy="24606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738D" w14:textId="5F8333CE" w:rsidR="00757254" w:rsidRDefault="00C4778F" w:rsidP="00C4778F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029E">
        <w:rPr>
          <w:noProof/>
        </w:rPr>
        <w:t>1</w:t>
      </w:r>
      <w:r>
        <w:fldChar w:fldCharType="end"/>
      </w:r>
      <w:r>
        <w:t xml:space="preserve"> - Esquema da estruturação</w:t>
      </w:r>
    </w:p>
    <w:p w14:paraId="4D319613" w14:textId="77777777" w:rsidR="008566C7" w:rsidRDefault="008566C7" w:rsidP="00E73F50">
      <w:pPr>
        <w:pStyle w:val="Contedo"/>
      </w:pPr>
    </w:p>
    <w:p w14:paraId="6529A3E0" w14:textId="3553778F" w:rsidR="008566C7" w:rsidRDefault="008566C7" w:rsidP="008566C7">
      <w:pPr>
        <w:pStyle w:val="Textodenfase"/>
        <w:rPr>
          <w:b w:val="0"/>
          <w:bCs w:val="0"/>
        </w:rPr>
      </w:pPr>
      <w:r>
        <w:t xml:space="preserve">Nota: </w:t>
      </w:r>
      <w:r w:rsidR="00BB28BF" w:rsidRPr="00BB28BF">
        <w:rPr>
          <w:b w:val="0"/>
          <w:bCs w:val="0"/>
        </w:rPr>
        <w:t>“</w:t>
      </w:r>
      <w:r w:rsidR="00BB28BF" w:rsidRPr="00BB28BF">
        <w:rPr>
          <w:b w:val="0"/>
          <w:bCs w:val="0"/>
          <w:i/>
          <w:iCs/>
        </w:rPr>
        <w:t>Entity”</w:t>
      </w:r>
      <w:r w:rsidR="00BB28BF" w:rsidRPr="00BB28BF">
        <w:rPr>
          <w:b w:val="0"/>
          <w:bCs w:val="0"/>
        </w:rPr>
        <w:t xml:space="preserve"> </w:t>
      </w:r>
      <w:r w:rsidR="00BB28BF">
        <w:rPr>
          <w:b w:val="0"/>
          <w:bCs w:val="0"/>
        </w:rPr>
        <w:t>é um objeto que é estendido p</w:t>
      </w:r>
      <w:r w:rsidR="00A92885">
        <w:rPr>
          <w:b w:val="0"/>
          <w:bCs w:val="0"/>
        </w:rPr>
        <w:t xml:space="preserve">elas classes: </w:t>
      </w:r>
      <w:r w:rsidR="00A92885">
        <w:rPr>
          <w:b w:val="0"/>
          <w:bCs w:val="0"/>
          <w:i/>
          <w:iCs/>
        </w:rPr>
        <w:t>Company</w:t>
      </w:r>
      <w:r w:rsidR="00A92885">
        <w:rPr>
          <w:b w:val="0"/>
          <w:bCs w:val="0"/>
        </w:rPr>
        <w:t xml:space="preserve">, </w:t>
      </w:r>
      <w:r w:rsidR="00A92885">
        <w:rPr>
          <w:b w:val="0"/>
          <w:bCs w:val="0"/>
          <w:i/>
          <w:iCs/>
        </w:rPr>
        <w:t>Producer</w:t>
      </w:r>
      <w:r w:rsidR="00A92885">
        <w:rPr>
          <w:b w:val="0"/>
          <w:bCs w:val="0"/>
        </w:rPr>
        <w:t xml:space="preserve">, </w:t>
      </w:r>
      <w:r w:rsidR="00A92885">
        <w:rPr>
          <w:b w:val="0"/>
          <w:bCs w:val="0"/>
          <w:i/>
          <w:iCs/>
        </w:rPr>
        <w:t>Client</w:t>
      </w:r>
      <w:r w:rsidR="00A92885">
        <w:rPr>
          <w:b w:val="0"/>
          <w:bCs w:val="0"/>
        </w:rPr>
        <w:t>.</w:t>
      </w:r>
      <w:r w:rsidR="002A432C">
        <w:rPr>
          <w:b w:val="0"/>
          <w:bCs w:val="0"/>
        </w:rPr>
        <w:t xml:space="preserve"> Como tal, a AVL de </w:t>
      </w:r>
      <w:r w:rsidR="002A432C">
        <w:rPr>
          <w:b w:val="0"/>
          <w:bCs w:val="0"/>
          <w:i/>
          <w:iCs/>
        </w:rPr>
        <w:t>EntityPlus</w:t>
      </w:r>
      <w:r w:rsidR="002A432C">
        <w:rPr>
          <w:b w:val="0"/>
          <w:bCs w:val="0"/>
        </w:rPr>
        <w:t xml:space="preserve"> vai conter clientes (</w:t>
      </w:r>
      <w:r w:rsidR="0071739F">
        <w:rPr>
          <w:b w:val="0"/>
          <w:bCs w:val="0"/>
        </w:rPr>
        <w:t>o código inibe Producers).</w:t>
      </w:r>
    </w:p>
    <w:p w14:paraId="5C0CDC9A" w14:textId="18521E8A" w:rsidR="005E1C63" w:rsidRDefault="005E1C63">
      <w:pPr>
        <w:spacing w:after="200"/>
        <w:rPr>
          <w:b w:val="0"/>
          <w:bCs w:val="0"/>
        </w:rPr>
      </w:pPr>
      <w:r>
        <w:rPr>
          <w:b w:val="0"/>
          <w:bCs w:val="0"/>
        </w:rPr>
        <w:br w:type="page"/>
      </w:r>
    </w:p>
    <w:p w14:paraId="359CFDAD" w14:textId="2212ED58" w:rsidR="00E33563" w:rsidRDefault="00382279" w:rsidP="005E1C63">
      <w:pPr>
        <w:pStyle w:val="Heading2"/>
      </w:pPr>
      <w:bookmarkStart w:id="3" w:name="_Toc124111757"/>
      <w:r>
        <w:t>Código</w:t>
      </w:r>
      <w:bookmarkEnd w:id="3"/>
    </w:p>
    <w:p w14:paraId="03C8470F" w14:textId="5F248CC6" w:rsidR="00382279" w:rsidRPr="0065029E" w:rsidRDefault="005E1C63" w:rsidP="0065029E">
      <w:pPr>
        <w:pStyle w:val="Heading3"/>
        <w:rPr>
          <w:i/>
          <w:iCs/>
        </w:rPr>
      </w:pPr>
      <w:bookmarkStart w:id="4" w:name="_Toc124111758"/>
      <w:r w:rsidRPr="005E1C63">
        <w:rPr>
          <w:i/>
          <w:iCs/>
        </w:rPr>
        <w:t>Load Orders</w:t>
      </w:r>
      <w:r w:rsidR="00CF6258">
        <w:rPr>
          <w:noProof/>
        </w:rPr>
        <w:drawing>
          <wp:anchor distT="0" distB="0" distL="114300" distR="114300" simplePos="0" relativeHeight="251658244" behindDoc="1" locked="0" layoutInCell="1" allowOverlap="1" wp14:anchorId="7F978E27" wp14:editId="60C21067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4942691" cy="3957999"/>
            <wp:effectExtent l="0" t="0" r="0" b="4445"/>
            <wp:wrapTight wrapText="bothSides">
              <wp:wrapPolygon edited="0">
                <wp:start x="0" y="0"/>
                <wp:lineTo x="0" y="21520"/>
                <wp:lineTo x="21481" y="21520"/>
                <wp:lineTo x="21481" y="0"/>
                <wp:lineTo x="0" y="0"/>
              </wp:wrapPolygon>
            </wp:wrapTight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633" cy="3967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42920E74" w14:textId="77777777" w:rsidR="00482D24" w:rsidRDefault="00482D24" w:rsidP="00382279"/>
    <w:p w14:paraId="7BFBA6F9" w14:textId="77777777" w:rsidR="00482D24" w:rsidRDefault="00482D24" w:rsidP="00382279"/>
    <w:p w14:paraId="71BDFC23" w14:textId="77777777" w:rsidR="00482D24" w:rsidRDefault="00482D24" w:rsidP="00382279"/>
    <w:p w14:paraId="398F2CB3" w14:textId="77777777" w:rsidR="00482D24" w:rsidRDefault="00482D24" w:rsidP="00382279"/>
    <w:p w14:paraId="144486FD" w14:textId="77777777" w:rsidR="00482D24" w:rsidRDefault="00482D24" w:rsidP="00382279"/>
    <w:p w14:paraId="7B98FA59" w14:textId="77777777" w:rsidR="00482D24" w:rsidRDefault="00482D24" w:rsidP="00382279"/>
    <w:p w14:paraId="5CE5CFCC" w14:textId="77777777" w:rsidR="00482D24" w:rsidRDefault="00482D24" w:rsidP="00382279"/>
    <w:p w14:paraId="769A47C4" w14:textId="77777777" w:rsidR="00482D24" w:rsidRDefault="00482D24" w:rsidP="00382279"/>
    <w:p w14:paraId="4124F52B" w14:textId="77777777" w:rsidR="00482D24" w:rsidRDefault="00482D24" w:rsidP="00382279"/>
    <w:p w14:paraId="07398747" w14:textId="77777777" w:rsidR="00482D24" w:rsidRDefault="00482D24" w:rsidP="00382279"/>
    <w:p w14:paraId="46C4E913" w14:textId="77777777" w:rsidR="00482D24" w:rsidRDefault="00482D24" w:rsidP="00382279"/>
    <w:p w14:paraId="0D5BB504" w14:textId="77777777" w:rsidR="00482D24" w:rsidRDefault="00482D24" w:rsidP="00382279"/>
    <w:p w14:paraId="25AFCC78" w14:textId="77777777" w:rsidR="00482D24" w:rsidRDefault="00482D24" w:rsidP="00382279"/>
    <w:p w14:paraId="2B8A9E53" w14:textId="77777777" w:rsidR="00482D24" w:rsidRDefault="00482D24">
      <w:pPr>
        <w:spacing w:after="200"/>
      </w:pPr>
    </w:p>
    <w:p w14:paraId="1B9DA17E" w14:textId="4308B2BE" w:rsidR="00482D24" w:rsidRDefault="00332165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3FBE0E65" wp14:editId="6C546669">
                <wp:simplePos x="0" y="0"/>
                <wp:positionH relativeFrom="column">
                  <wp:posOffset>0</wp:posOffset>
                </wp:positionH>
                <wp:positionV relativeFrom="paragraph">
                  <wp:posOffset>3526155</wp:posOffset>
                </wp:positionV>
                <wp:extent cx="4933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7ED044" w14:textId="793B51C6" w:rsidR="00332165" w:rsidRPr="00073F15" w:rsidRDefault="00332165" w:rsidP="00332165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65029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32867">
                              <w:t>- Código método Load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0E65" id="Caixa de texto 29" o:spid="_x0000_s1027" type="#_x0000_t202" style="position:absolute;margin-left:0;margin-top:277.65pt;width:388.5pt;height:.05pt;z-index:-251658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" stroked="f">
                <v:textbox style="mso-fit-shape-to-text:t" inset="0,0,0,0">
                  <w:txbxContent>
                    <w:p w14:paraId="537ED044" w14:textId="793B51C6" w:rsidR="00332165" w:rsidRPr="00073F15" w:rsidRDefault="00332165" w:rsidP="00332165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65029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32867">
                        <w:t>- Código método Load Orders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F6258">
        <w:rPr>
          <w:noProof/>
        </w:rPr>
        <w:drawing>
          <wp:anchor distT="0" distB="0" distL="114300" distR="114300" simplePos="0" relativeHeight="251658243" behindDoc="1" locked="0" layoutInCell="1" allowOverlap="1" wp14:anchorId="0545ADF6" wp14:editId="734BECB5">
            <wp:simplePos x="0" y="0"/>
            <wp:positionH relativeFrom="margin">
              <wp:posOffset>0</wp:posOffset>
            </wp:positionH>
            <wp:positionV relativeFrom="paragraph">
              <wp:posOffset>322580</wp:posOffset>
            </wp:positionV>
            <wp:extent cx="4933950" cy="3146851"/>
            <wp:effectExtent l="0" t="0" r="0" b="0"/>
            <wp:wrapTight wrapText="bothSides">
              <wp:wrapPolygon edited="0">
                <wp:start x="0" y="0"/>
                <wp:lineTo x="0" y="21447"/>
                <wp:lineTo x="21517" y="21447"/>
                <wp:lineTo x="21517" y="0"/>
                <wp:lineTo x="0" y="0"/>
              </wp:wrapPolygon>
            </wp:wrapTight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6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997C3" w14:textId="4B1ABB53" w:rsidR="00482D24" w:rsidRDefault="00482D24">
      <w:pPr>
        <w:spacing w:after="200"/>
      </w:pPr>
    </w:p>
    <w:p w14:paraId="5A36616E" w14:textId="77777777" w:rsidR="00482D24" w:rsidRDefault="00482D24">
      <w:pPr>
        <w:spacing w:after="200"/>
      </w:pPr>
    </w:p>
    <w:p w14:paraId="2ACBBC9C" w14:textId="77777777" w:rsidR="00482D24" w:rsidRDefault="00482D24">
      <w:pPr>
        <w:spacing w:after="200"/>
      </w:pPr>
    </w:p>
    <w:p w14:paraId="1C6C4683" w14:textId="77777777" w:rsidR="00482D24" w:rsidRDefault="00482D24">
      <w:pPr>
        <w:spacing w:after="200"/>
      </w:pPr>
    </w:p>
    <w:p w14:paraId="3CAFF9C3" w14:textId="77777777" w:rsidR="00482D24" w:rsidRDefault="00482D24">
      <w:pPr>
        <w:spacing w:after="200"/>
      </w:pPr>
    </w:p>
    <w:p w14:paraId="108276B2" w14:textId="77777777" w:rsidR="00482D24" w:rsidRDefault="00482D24">
      <w:pPr>
        <w:spacing w:after="200"/>
      </w:pPr>
    </w:p>
    <w:p w14:paraId="21AB6292" w14:textId="77777777" w:rsidR="00482D24" w:rsidRDefault="00482D24">
      <w:pPr>
        <w:spacing w:after="200"/>
      </w:pPr>
    </w:p>
    <w:p w14:paraId="324F590D" w14:textId="77777777" w:rsidR="00482D24" w:rsidRDefault="00482D24">
      <w:pPr>
        <w:spacing w:after="200"/>
      </w:pPr>
    </w:p>
    <w:p w14:paraId="387355C1" w14:textId="7B3E5AEE" w:rsidR="00CF6258" w:rsidRDefault="00CF6258">
      <w:pPr>
        <w:spacing w:after="200"/>
      </w:pPr>
    </w:p>
    <w:p w14:paraId="4A2DE4D2" w14:textId="3A462450" w:rsidR="00332165" w:rsidRDefault="00332165">
      <w:pPr>
        <w:spacing w:after="200"/>
      </w:pPr>
    </w:p>
    <w:p w14:paraId="5FDBBDB0" w14:textId="2DBCA855" w:rsidR="001C6FF7" w:rsidRDefault="007E658C" w:rsidP="007E658C">
      <w:pPr>
        <w:pStyle w:val="Contedo"/>
      </w:pPr>
      <w:r>
        <w:t xml:space="preserve">Antes de iniciar a abertura do ficheiro, é sempre </w:t>
      </w:r>
      <w:r w:rsidR="00585EBF">
        <w:t xml:space="preserve">feita uma </w:t>
      </w:r>
      <w:r w:rsidR="00585EBF" w:rsidRPr="008D3922">
        <w:rPr>
          <w:b/>
          <w:bCs/>
        </w:rPr>
        <w:t>validação do caminho</w:t>
      </w:r>
      <w:r w:rsidR="00C923A1">
        <w:t xml:space="preserve"> e também uma </w:t>
      </w:r>
      <w:r w:rsidR="00C923A1" w:rsidRPr="008D3922">
        <w:rPr>
          <w:b/>
          <w:bCs/>
        </w:rPr>
        <w:t>verificação da existência do grafo</w:t>
      </w:r>
      <w:r w:rsidR="00C923A1">
        <w:t xml:space="preserve"> (</w:t>
      </w:r>
      <w:r w:rsidR="00F6004A">
        <w:t xml:space="preserve">relativo ao </w:t>
      </w:r>
      <w:r w:rsidR="00F6004A">
        <w:rPr>
          <w:i/>
          <w:iCs/>
        </w:rPr>
        <w:t xml:space="preserve">sprint </w:t>
      </w:r>
      <w:r w:rsidR="00F6004A">
        <w:t>passado)</w:t>
      </w:r>
      <w:r w:rsidR="006F3E92">
        <w:t xml:space="preserve">. </w:t>
      </w:r>
    </w:p>
    <w:p w14:paraId="43EAD501" w14:textId="46C81EF5" w:rsidR="00EC3CAA" w:rsidRDefault="006F3E92" w:rsidP="007E658C">
      <w:pPr>
        <w:pStyle w:val="Contedo"/>
      </w:pPr>
      <w:r>
        <w:t>Em cada linha lida do ficheiro, a</w:t>
      </w:r>
      <w:r w:rsidR="00702808">
        <w:t xml:space="preserve"> primeira palavra vai definir o tipo de entidade</w:t>
      </w:r>
      <w:r w:rsidR="00D629BB">
        <w:t xml:space="preserve">, </w:t>
      </w:r>
      <w:r w:rsidR="00325BAB">
        <w:t xml:space="preserve">caso seja um cliente/empresa/produtor vai fazer uma </w:t>
      </w:r>
      <w:r w:rsidR="00325BAB" w:rsidRPr="008D3922">
        <w:rPr>
          <w:b/>
          <w:bCs/>
        </w:rPr>
        <w:t xml:space="preserve">pesquisa numa </w:t>
      </w:r>
      <w:r w:rsidR="00325BAB" w:rsidRPr="00AA70BE">
        <w:rPr>
          <w:b/>
          <w:bCs/>
          <w:i/>
          <w:iCs/>
        </w:rPr>
        <w:t>AVL</w:t>
      </w:r>
      <w:r w:rsidR="00325BAB" w:rsidRPr="008D3922">
        <w:rPr>
          <w:b/>
          <w:bCs/>
        </w:rPr>
        <w:t xml:space="preserve"> </w:t>
      </w:r>
      <w:r w:rsidR="00B96F40" w:rsidRPr="008D3922">
        <w:rPr>
          <w:b/>
          <w:bCs/>
        </w:rPr>
        <w:t>que contém todas as entidades</w:t>
      </w:r>
      <w:r w:rsidR="00B96F40">
        <w:t xml:space="preserve"> (com as respetivas identificações de localizações e as próprias)</w:t>
      </w:r>
      <w:r w:rsidR="00B45289">
        <w:t xml:space="preserve">, é instanciada corretamente a entidade (como Cliente caso seja cliente, </w:t>
      </w:r>
      <w:r w:rsidR="00E01A63">
        <w:t>etc.</w:t>
      </w:r>
      <w:r w:rsidR="00B45289">
        <w:t>…)</w:t>
      </w:r>
      <w:r w:rsidR="00884BAF">
        <w:t xml:space="preserve">, caso contrário (não corresponde a nenhum tipo de entidade esperada) a linha vai ser </w:t>
      </w:r>
      <w:r w:rsidR="00EC3CAA">
        <w:t>passada à frente.</w:t>
      </w:r>
    </w:p>
    <w:p w14:paraId="3B07ECF0" w14:textId="77777777" w:rsidR="00AA70BE" w:rsidRDefault="00EC3CAA" w:rsidP="007E658C">
      <w:pPr>
        <w:pStyle w:val="Contedo"/>
      </w:pPr>
      <w:r>
        <w:t xml:space="preserve">A partir de agora há uma divisão entre </w:t>
      </w:r>
      <w:r w:rsidR="00050CDD">
        <w:t xml:space="preserve">produtores e clientes. </w:t>
      </w:r>
      <w:r w:rsidR="00987FC3">
        <w:t xml:space="preserve">Os objetivos são semelhantes, ambos têm </w:t>
      </w:r>
      <w:r w:rsidR="00D36118">
        <w:t>de</w:t>
      </w:r>
      <w:r w:rsidR="00987FC3">
        <w:t xml:space="preserve"> </w:t>
      </w:r>
      <w:r w:rsidR="00987FC3" w:rsidRPr="008D3922">
        <w:rPr>
          <w:b/>
          <w:bCs/>
        </w:rPr>
        <w:t>organizar a informação</w:t>
      </w:r>
      <w:r w:rsidR="00D36118">
        <w:t>.</w:t>
      </w:r>
      <w:r w:rsidR="00A744DC">
        <w:t xml:space="preserve"> </w:t>
      </w:r>
      <w:r w:rsidR="00C20D2A">
        <w:t>Caso não exista</w:t>
      </w:r>
      <w:r w:rsidR="00987FC3">
        <w:t xml:space="preserve"> </w:t>
      </w:r>
      <w:r w:rsidR="00C20D2A">
        <w:t xml:space="preserve">o dia em causa na </w:t>
      </w:r>
      <w:r w:rsidR="002847A6">
        <w:t xml:space="preserve">(respetiva) </w:t>
      </w:r>
      <w:r w:rsidR="00C20D2A">
        <w:t xml:space="preserve">árvore, </w:t>
      </w:r>
      <w:r w:rsidR="002847A6">
        <w:t>caso contrário entra-se na árvore</w:t>
      </w:r>
      <w:r w:rsidR="00E01A63">
        <w:t xml:space="preserve"> e pesquisa-se pelo próximo critério na próxima árvore.</w:t>
      </w:r>
    </w:p>
    <w:p w14:paraId="7F16704D" w14:textId="77777777" w:rsidR="00AA70BE" w:rsidRDefault="00AA70BE" w:rsidP="007E658C">
      <w:pPr>
        <w:pStyle w:val="Contedo"/>
      </w:pPr>
    </w:p>
    <w:p w14:paraId="19630555" w14:textId="3CE8D962" w:rsidR="00CF54FE" w:rsidRPr="0097591F" w:rsidRDefault="0065029E" w:rsidP="0065029E">
      <w:pPr>
        <w:pStyle w:val="Heading3"/>
        <w:rPr>
          <w:i/>
          <w:iCs/>
        </w:rPr>
      </w:pPr>
      <w:bookmarkStart w:id="5" w:name="_Toc124111759"/>
      <w:r w:rsidRPr="0097591F">
        <w:rPr>
          <w:i/>
          <w:iCs/>
        </w:rPr>
        <w:t>Load Products</w:t>
      </w:r>
      <w:bookmarkEnd w:id="5"/>
    </w:p>
    <w:p w14:paraId="5D2B6A88" w14:textId="77777777" w:rsidR="0065029E" w:rsidRDefault="00CF54FE" w:rsidP="0065029E">
      <w:pPr>
        <w:pStyle w:val="Contedo"/>
        <w:keepNext/>
      </w:pPr>
      <w:r>
        <w:rPr>
          <w:noProof/>
        </w:rPr>
        <w:drawing>
          <wp:inline distT="0" distB="0" distL="0" distR="0" wp14:anchorId="51F731AF" wp14:editId="085B3092">
            <wp:extent cx="5629275" cy="1848561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2556" cy="18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C603" w14:textId="2F0ED054" w:rsidR="0065029E" w:rsidRDefault="0065029E" w:rsidP="0065029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Código método Load Products</w:t>
      </w:r>
    </w:p>
    <w:p w14:paraId="493E165B" w14:textId="5CFAC45F" w:rsidR="0065029E" w:rsidRDefault="0065029E" w:rsidP="0065029E">
      <w:pPr>
        <w:pStyle w:val="Contedo"/>
      </w:pPr>
      <w:r>
        <w:t>Este método vai</w:t>
      </w:r>
      <w:r w:rsidR="00C73556">
        <w:t xml:space="preserve"> fazer o trabalho comum a ambos os </w:t>
      </w:r>
      <w:r w:rsidR="00C73556">
        <w:rPr>
          <w:b/>
          <w:bCs/>
        </w:rPr>
        <w:t>lados</w:t>
      </w:r>
      <w:r w:rsidR="00C73556">
        <w:t xml:space="preserve"> (produtores e clientes). Vai ler </w:t>
      </w:r>
      <w:r w:rsidR="00D34573">
        <w:t xml:space="preserve">o </w:t>
      </w:r>
      <w:r w:rsidR="00D34573" w:rsidRPr="00D34573">
        <w:rPr>
          <w:b/>
          <w:bCs/>
        </w:rPr>
        <w:t>identificador do produto e a respetiva quantidade</w:t>
      </w:r>
      <w:r w:rsidR="00D34573">
        <w:t xml:space="preserve"> para de seguida armazenar na </w:t>
      </w:r>
      <w:r w:rsidR="00D34573" w:rsidRPr="00D34573">
        <w:rPr>
          <w:b/>
          <w:bCs/>
          <w:i/>
          <w:iCs/>
        </w:rPr>
        <w:t>AVL</w:t>
      </w:r>
      <w:r w:rsidR="00D34573">
        <w:t>.</w:t>
      </w:r>
    </w:p>
    <w:p w14:paraId="63A9F738" w14:textId="77777777" w:rsidR="00AD2FF3" w:rsidRDefault="00AD2FF3" w:rsidP="0065029E">
      <w:pPr>
        <w:pStyle w:val="Contedo"/>
      </w:pPr>
    </w:p>
    <w:p w14:paraId="2360DF84" w14:textId="3A462450" w:rsidR="00AD2FF3" w:rsidRPr="0097591F" w:rsidRDefault="0097591F" w:rsidP="003C4DA3">
      <w:pPr>
        <w:pStyle w:val="Heading3"/>
        <w:rPr>
          <w:i/>
          <w:iCs/>
        </w:rPr>
      </w:pPr>
      <w:bookmarkStart w:id="6" w:name="_Toc124111760"/>
      <w:r w:rsidRPr="0097591F">
        <w:rPr>
          <w:i/>
          <w:iCs/>
        </w:rPr>
        <w:t>Compute If Absent</w:t>
      </w:r>
      <w:bookmarkEnd w:id="6"/>
    </w:p>
    <w:p w14:paraId="3CB1F636" w14:textId="3A462450" w:rsidR="00692E44" w:rsidRDefault="1F20D86C" w:rsidP="00692E44">
      <w:pPr>
        <w:pStyle w:val="Contedo"/>
        <w:keepNext/>
      </w:pPr>
      <w:r>
        <w:rPr>
          <w:noProof/>
        </w:rPr>
        <w:drawing>
          <wp:inline distT="0" distB="0" distL="0" distR="0" wp14:anchorId="20526DE1" wp14:editId="076F9312">
            <wp:extent cx="5591176" cy="1618733"/>
            <wp:effectExtent l="0" t="0" r="0" b="63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6" cy="16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F83" w14:textId="2D2E91AC" w:rsidR="00AD2FF3" w:rsidRPr="00D34573" w:rsidRDefault="00692E44" w:rsidP="00692E44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Código método Compute If Absent</w:t>
      </w:r>
    </w:p>
    <w:p w14:paraId="12959208" w14:textId="77777777" w:rsidR="001225F4" w:rsidRDefault="0097591F" w:rsidP="007E658C">
      <w:pPr>
        <w:pStyle w:val="Contedo"/>
      </w:pPr>
      <w:r>
        <w:t xml:space="preserve">Tal e qual como </w:t>
      </w:r>
      <w:r w:rsidR="00F17838">
        <w:t xml:space="preserve">o método </w:t>
      </w:r>
      <w:r w:rsidR="001C5766">
        <w:t xml:space="preserve">de mapas, tem o mesmo objetivo. </w:t>
      </w:r>
      <w:r w:rsidR="00C90107">
        <w:t xml:space="preserve">Vai pesquisar na estrutura </w:t>
      </w:r>
      <w:r w:rsidR="00AF26A0">
        <w:t xml:space="preserve">pela chave, caso esteja </w:t>
      </w:r>
      <w:r w:rsidR="00AF26A0">
        <w:rPr>
          <w:b/>
          <w:bCs/>
        </w:rPr>
        <w:t>ausente</w:t>
      </w:r>
      <w:r w:rsidR="00AF26A0">
        <w:t xml:space="preserve"> </w:t>
      </w:r>
      <w:r w:rsidR="00AC2BDD">
        <w:t xml:space="preserve">a chave vai ser </w:t>
      </w:r>
      <w:r w:rsidR="00AC2BDD">
        <w:rPr>
          <w:b/>
          <w:bCs/>
        </w:rPr>
        <w:t xml:space="preserve">inicializada </w:t>
      </w:r>
      <w:r w:rsidR="00AC2BDD">
        <w:t xml:space="preserve">com o </w:t>
      </w:r>
      <w:r w:rsidR="00AC2BDD">
        <w:rPr>
          <w:i/>
          <w:iCs/>
        </w:rPr>
        <w:t>lambda</w:t>
      </w:r>
      <w:r w:rsidR="00AC2BDD">
        <w:t xml:space="preserve"> enviado através de </w:t>
      </w:r>
      <w:r w:rsidR="00AC2BDD">
        <w:rPr>
          <w:i/>
          <w:iCs/>
        </w:rPr>
        <w:t>function</w:t>
      </w:r>
      <w:r w:rsidR="00AC2BDD">
        <w:t>.</w:t>
      </w:r>
    </w:p>
    <w:p w14:paraId="5286712B" w14:textId="77777777" w:rsidR="00267EFD" w:rsidRDefault="001225F4" w:rsidP="001225F4">
      <w:pPr>
        <w:pStyle w:val="Heading2"/>
      </w:pPr>
      <w:bookmarkStart w:id="7" w:name="_Toc124111761"/>
      <w:r>
        <w:t>Complexidade</w:t>
      </w:r>
      <w:bookmarkEnd w:id="7"/>
    </w:p>
    <w:p w14:paraId="00A961AB" w14:textId="77777777" w:rsidR="004A485F" w:rsidRDefault="00D55504" w:rsidP="00267EFD">
      <w:pPr>
        <w:pStyle w:val="Contedo"/>
      </w:pPr>
      <w:r>
        <w:t>Dad</w:t>
      </w:r>
      <w:r w:rsidR="00895B96">
        <w:t xml:space="preserve">o o problema necessitar de uma leitura de um ficheiro, é incontornável a complexidade </w:t>
      </w:r>
      <m:oMath>
        <m:r>
          <w:rPr>
            <w:rFonts w:ascii="Cambria Math" w:hAnsi="Cambria Math"/>
          </w:rPr>
          <m:t>O(n)</m:t>
        </m:r>
      </m:oMath>
      <w:r w:rsidR="006B0331">
        <w:t xml:space="preserve">. Dentro deste </w:t>
      </w:r>
      <w:r w:rsidR="006B0331">
        <w:rPr>
          <w:i/>
          <w:iCs/>
        </w:rPr>
        <w:t>loop</w:t>
      </w:r>
      <w:r w:rsidR="006B0331">
        <w:t xml:space="preserve">, o método, no caso, que mais </w:t>
      </w:r>
      <w:r w:rsidR="007E141F">
        <w:t xml:space="preserve">complexidade tem é </w:t>
      </w:r>
      <w:r w:rsidR="007E141F">
        <w:rPr>
          <w:i/>
          <w:iCs/>
        </w:rPr>
        <w:t xml:space="preserve">Load Products com </w:t>
      </w:r>
      <m:oMath>
        <m:r>
          <m:rPr>
            <m:sty m:val="bi"/>
          </m:rPr>
          <w:rPr>
            <w:rFonts w:ascii="Cambria Math" w:hAnsi="Cambria Math"/>
          </w:rPr>
          <m:t>O(n.log(n))</m:t>
        </m:r>
      </m:oMath>
      <w:r w:rsidR="00355878">
        <w:t xml:space="preserve"> para </w:t>
      </w:r>
      <w:r w:rsidR="003624B5" w:rsidRPr="00963324">
        <w:rPr>
          <w:b/>
          <w:bCs/>
        </w:rPr>
        <w:t>o pior/</w:t>
      </w:r>
      <w:r w:rsidR="00963324" w:rsidRPr="00963324">
        <w:rPr>
          <w:b/>
          <w:bCs/>
        </w:rPr>
        <w:t>médio</w:t>
      </w:r>
      <w:r w:rsidR="00963324">
        <w:t xml:space="preserve"> </w:t>
      </w:r>
      <w:r w:rsidR="00963324" w:rsidRPr="00963324">
        <w:rPr>
          <w:b/>
          <w:bCs/>
        </w:rPr>
        <w:t>caso</w:t>
      </w:r>
      <w:r w:rsidR="00963324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</m:oMath>
      <w:r w:rsidR="00963324">
        <w:t xml:space="preserve"> para o </w:t>
      </w:r>
      <w:r w:rsidR="00963324" w:rsidRPr="00963324">
        <w:rPr>
          <w:b/>
          <w:bCs/>
        </w:rPr>
        <w:t>melhor cenário.</w:t>
      </w:r>
      <w:r w:rsidR="00772EAC">
        <w:t xml:space="preserve"> </w:t>
      </w:r>
      <w:r w:rsidR="00560642">
        <w:t>Conclui-se então que a complexidade final do método é</w:t>
      </w:r>
      <w:r w:rsidR="004A485F">
        <w:t>:</w:t>
      </w:r>
    </w:p>
    <w:p w14:paraId="23307F1A" w14:textId="57457704" w:rsidR="004A485F" w:rsidRDefault="004A485F" w:rsidP="004A485F">
      <w:pPr>
        <w:pStyle w:val="Contedo"/>
        <w:numPr>
          <w:ilvl w:val="0"/>
          <w:numId w:val="3"/>
        </w:numPr>
      </w:pPr>
      <w:r>
        <w:t xml:space="preserve">Pior caso: </w:t>
      </w:r>
      <m:oMath>
        <m:r>
          <m:rPr>
            <m:sty m:val="bi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.log(n))</m:t>
        </m:r>
      </m:oMath>
    </w:p>
    <w:p w14:paraId="2434F1FD" w14:textId="452561FB" w:rsidR="004A485F" w:rsidRDefault="004A485F" w:rsidP="004A485F">
      <w:pPr>
        <w:pStyle w:val="Contedo"/>
        <w:numPr>
          <w:ilvl w:val="0"/>
          <w:numId w:val="3"/>
        </w:numPr>
      </w:pPr>
      <w:r>
        <w:t>Caso médio:</w:t>
      </w:r>
      <w:r w:rsidRPr="004A485F">
        <w:rPr>
          <w:rFonts w:ascii="Cambria Math" w:hAnsi="Cambria Math"/>
          <w:b/>
          <w:bCs/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.log(n))</m:t>
        </m:r>
      </m:oMath>
    </w:p>
    <w:p w14:paraId="3A38ADA3" w14:textId="77777777" w:rsidR="00872F0E" w:rsidRDefault="004A485F" w:rsidP="004A485F">
      <w:pPr>
        <w:pStyle w:val="Contedo"/>
        <w:numPr>
          <w:ilvl w:val="0"/>
          <w:numId w:val="3"/>
        </w:numPr>
      </w:pPr>
      <w:r>
        <w:t>Melhor caso:</w:t>
      </w:r>
      <w:r w:rsidRPr="004A485F">
        <w:rPr>
          <w:rFonts w:ascii="Cambria Math" w:hAnsi="Cambria Math"/>
          <w:b/>
          <w:bCs/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O(n.log(n))</m:t>
        </m:r>
      </m:oMath>
      <w:r>
        <w:t xml:space="preserve"> </w:t>
      </w:r>
    </w:p>
    <w:p w14:paraId="2229CFB3" w14:textId="71ABF357" w:rsidR="00881406" w:rsidRPr="001C5766" w:rsidRDefault="00D76846" w:rsidP="00872F0E">
      <w:pPr>
        <w:pStyle w:val="Contedo"/>
      </w:pPr>
      <w:r>
        <w:t xml:space="preserve">Foram escolhidas árvores </w:t>
      </w:r>
      <w:r>
        <w:rPr>
          <w:i/>
          <w:iCs/>
        </w:rPr>
        <w:t>AVL</w:t>
      </w:r>
      <w:r>
        <w:t xml:space="preserve"> como estrutura de armazenamento para estes dados, para assegurar</w:t>
      </w:r>
      <w:r w:rsidR="00CA3A35">
        <w:t>,</w:t>
      </w:r>
      <w:r>
        <w:t xml:space="preserve"> </w:t>
      </w:r>
      <w:r w:rsidR="00CA3A35">
        <w:t xml:space="preserve">independentemente do caso, uma </w:t>
      </w:r>
      <w:r w:rsidR="00CA3A35" w:rsidRPr="00CA3A35">
        <w:rPr>
          <w:b/>
          <w:bCs/>
        </w:rPr>
        <w:t>complexidade</w:t>
      </w:r>
      <w:r w:rsidR="00CA3A35">
        <w:t xml:space="preserve"> </w:t>
      </w:r>
      <w:r w:rsidR="00CA3A35">
        <w:rPr>
          <w:b/>
          <w:bCs/>
        </w:rPr>
        <w:t>logarítmica</w:t>
      </w:r>
      <w:r w:rsidR="00447EE8">
        <w:rPr>
          <w:b/>
          <w:bCs/>
        </w:rPr>
        <w:t xml:space="preserve"> </w:t>
      </w:r>
      <w:r w:rsidR="00447EE8">
        <w:t xml:space="preserve">em todas as suas operações, mas </w:t>
      </w:r>
      <w:r w:rsidR="00564122">
        <w:t>sobretudo</w:t>
      </w:r>
      <w:r w:rsidR="00447EE8">
        <w:t xml:space="preserve"> </w:t>
      </w:r>
      <w:r w:rsidR="00447EE8">
        <w:rPr>
          <w:b/>
          <w:bCs/>
        </w:rPr>
        <w:t>nas pesquisas</w:t>
      </w:r>
      <w:r w:rsidR="00564122">
        <w:rPr>
          <w:b/>
          <w:bCs/>
        </w:rPr>
        <w:t xml:space="preserve"> </w:t>
      </w:r>
      <w:r w:rsidR="00564122">
        <w:t>que serão necessárias para outras funcionalidades</w:t>
      </w:r>
      <w:r w:rsidR="00447EE8">
        <w:t>.</w:t>
      </w:r>
      <w:r w:rsidR="00881406">
        <w:br w:type="page"/>
      </w:r>
    </w:p>
    <w:p w14:paraId="60D4E39B" w14:textId="5CD94810" w:rsidR="00C60832" w:rsidRDefault="00C60832" w:rsidP="00C60832">
      <w:pPr>
        <w:pStyle w:val="Heading1"/>
        <w:rPr>
          <w:lang w:val="pt-BR"/>
        </w:rPr>
      </w:pPr>
      <w:bookmarkStart w:id="8" w:name="_Toc124111762"/>
      <w:r>
        <w:t>US30</w:t>
      </w:r>
      <w:r w:rsidR="00B61652">
        <w:t>8</w:t>
      </w:r>
      <w:bookmarkEnd w:id="8"/>
    </w:p>
    <w:p w14:paraId="3E29335A" w14:textId="69F383BF" w:rsidR="009D1472" w:rsidRDefault="00B61652" w:rsidP="00AB02A7">
      <w:pPr>
        <w:spacing w:after="200"/>
      </w:pPr>
      <w:r>
        <w:t>Gerar uma lista de expedição para um determinado dia que forneça os cabazes sem qualquer restrição quanto aos produtores.</w:t>
      </w:r>
    </w:p>
    <w:p w14:paraId="3E122FB2" w14:textId="15698B6B" w:rsidR="006D5B0D" w:rsidRDefault="006D5B0D" w:rsidP="00AB02A7">
      <w:pPr>
        <w:spacing w:after="200"/>
      </w:pPr>
    </w:p>
    <w:p w14:paraId="0D163654" w14:textId="1951DD71" w:rsidR="00B65A5D" w:rsidRDefault="00B65A5D" w:rsidP="00B65A5D">
      <w:pPr>
        <w:pStyle w:val="Contedo"/>
      </w:pPr>
      <w:r>
        <w:t>Para a realização desta User Story vamos precisar de vários métodos sendo o principal deles o seguinte.</w:t>
      </w:r>
    </w:p>
    <w:p w14:paraId="7365A395" w14:textId="77777777" w:rsidR="00B65A5D" w:rsidRDefault="00B65A5D" w:rsidP="00B65A5D">
      <w:pPr>
        <w:pStyle w:val="Contedo"/>
      </w:pPr>
    </w:p>
    <w:p w14:paraId="05BC3B08" w14:textId="0B3B6C14" w:rsidR="006D5B0D" w:rsidRDefault="00B65A5D" w:rsidP="00B65A5D">
      <w:pPr>
        <w:pStyle w:val="Heading3"/>
      </w:pPr>
      <w:bookmarkStart w:id="9" w:name="_Toc124111763"/>
      <w:r>
        <w:t>dispatchListWhitoutRestriction</w:t>
      </w:r>
      <w:bookmarkEnd w:id="9"/>
    </w:p>
    <w:p w14:paraId="10D61AE8" w14:textId="77777777" w:rsidR="00B65A5D" w:rsidRDefault="00B65A5D" w:rsidP="00AB02A7">
      <w:pPr>
        <w:spacing w:after="200"/>
      </w:pPr>
    </w:p>
    <w:p w14:paraId="7CF2FEC7" w14:textId="1ECC2317" w:rsidR="006D5B0D" w:rsidRDefault="006D5B0D" w:rsidP="006D5B0D">
      <w:pPr>
        <w:spacing w:after="200"/>
        <w:jc w:val="center"/>
      </w:pPr>
      <w:r w:rsidRPr="006D5B0D">
        <w:rPr>
          <w:noProof/>
        </w:rPr>
        <w:drawing>
          <wp:inline distT="0" distB="0" distL="0" distR="0" wp14:anchorId="186AF45D" wp14:editId="2CD47575">
            <wp:extent cx="6371590" cy="21545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D67F" w14:textId="1AAE2FF1" w:rsidR="006D5B0D" w:rsidRDefault="006D5B0D" w:rsidP="006D5B0D">
      <w:pPr>
        <w:spacing w:after="200"/>
        <w:jc w:val="center"/>
        <w:rPr>
          <w:lang w:val="pt-BR"/>
        </w:rPr>
      </w:pPr>
      <w:r w:rsidRPr="006D5B0D">
        <w:rPr>
          <w:noProof/>
          <w:lang w:val="pt-BR"/>
        </w:rPr>
        <w:drawing>
          <wp:inline distT="0" distB="0" distL="0" distR="0" wp14:anchorId="2771F15E" wp14:editId="6F440917">
            <wp:extent cx="6371590" cy="245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B5F1" w14:textId="76C40489" w:rsidR="00C60832" w:rsidRDefault="00C60832" w:rsidP="00AB02A7">
      <w:pPr>
        <w:spacing w:after="200"/>
        <w:rPr>
          <w:lang w:val="pt-BR"/>
        </w:rPr>
      </w:pPr>
    </w:p>
    <w:p w14:paraId="58EEECE9" w14:textId="61038B46" w:rsidR="00B65A5D" w:rsidRDefault="00B65A5D" w:rsidP="00AB02A7">
      <w:pPr>
        <w:spacing w:after="200"/>
        <w:rPr>
          <w:lang w:val="pt-BR"/>
        </w:rPr>
      </w:pPr>
    </w:p>
    <w:p w14:paraId="6002D418" w14:textId="77777777" w:rsidR="00B65A5D" w:rsidRDefault="00B65A5D" w:rsidP="00AB02A7">
      <w:pPr>
        <w:spacing w:after="200"/>
        <w:rPr>
          <w:lang w:val="pt-BR"/>
        </w:rPr>
      </w:pPr>
    </w:p>
    <w:p w14:paraId="5D73B89F" w14:textId="50520B23" w:rsidR="00C60832" w:rsidRDefault="00B65A5D" w:rsidP="00B65A5D">
      <w:pPr>
        <w:pStyle w:val="Contedo"/>
        <w:rPr>
          <w:lang w:val="pt-BR"/>
        </w:rPr>
      </w:pPr>
      <w:r>
        <w:rPr>
          <w:lang w:val="pt-BR"/>
        </w:rPr>
        <w:t xml:space="preserve">Este método </w:t>
      </w:r>
      <w:r w:rsidR="00F66223">
        <w:rPr>
          <w:lang w:val="pt-BR"/>
        </w:rPr>
        <w:t xml:space="preserve">começa por </w:t>
      </w:r>
      <w:r>
        <w:rPr>
          <w:lang w:val="pt-BR"/>
        </w:rPr>
        <w:t>inicializar uma AVL de “EntityPlus”, uma árvore que teria um Cliente e uma AVL de produtos encomendados por eles ordenada por dias, uma AVL de “ProducerPlus” semelhante á arvóre anterior mas para Productor e neste caso uma AVL de produtos fornecidos ordenada por dia, dois Iterable referentes ás arvores anteriores e outras duas AVL de “ProducerPlus” chamadas de day1 e day2 que contem os restos ou seja produtos que ainda não foram comercializados onde na sua nomecltura contêm o numero referente aos dias desde que foram introduzidas no sistema.</w:t>
      </w:r>
    </w:p>
    <w:p w14:paraId="665DFDDC" w14:textId="678F8A7D" w:rsidR="00B65A5D" w:rsidRDefault="00B65A5D" w:rsidP="00B65A5D">
      <w:pPr>
        <w:pStyle w:val="Contedo"/>
        <w:rPr>
          <w:lang w:val="pt-BR"/>
        </w:rPr>
      </w:pPr>
    </w:p>
    <w:p w14:paraId="26EC8681" w14:textId="77777777" w:rsidR="00BC34B7" w:rsidRDefault="00B65A5D" w:rsidP="00B65A5D">
      <w:pPr>
        <w:pStyle w:val="Contedo"/>
        <w:rPr>
          <w:lang w:val="pt-BR"/>
        </w:rPr>
      </w:pPr>
      <w:r>
        <w:rPr>
          <w:lang w:val="pt-BR"/>
        </w:rPr>
        <w:t xml:space="preserve">De seguida ocorre um ciclo for i, que inicia no dia 1 e termina no dia recebido por parâmetro, de modo a calcular a lista de expedição desse dia. </w:t>
      </w:r>
      <w:bookmarkStart w:id="10" w:name="_Hlk124112355"/>
      <w:r>
        <w:rPr>
          <w:lang w:val="pt-BR"/>
        </w:rPr>
        <w:t>Se o i for igual ao dia ele vai chamar os métodos</w:t>
      </w:r>
      <w:bookmarkEnd w:id="10"/>
      <w:r>
        <w:rPr>
          <w:lang w:val="pt-BR"/>
        </w:rPr>
        <w:t xml:space="preserve"> “</w:t>
      </w:r>
      <w:r w:rsidR="00BC34B7">
        <w:rPr>
          <w:lang w:val="pt-BR"/>
        </w:rPr>
        <w:t>makeExpeditionListFullProducts”, “makeExpeditionListRemainProducts” e “printExpeditionList”, caso i seja diferente de dia ele chama os métodos “makeExpeditionFull” e “makeExpeditionRemain”, e atualiza as Avl day1 e day2, tornando a Avl day2 igual a day1 e a Avl day1 passa a ser igual à “actualDayProducerPlus” que após passar que métodos vai contenter apenas as sobras do dia i.</w:t>
      </w:r>
    </w:p>
    <w:p w14:paraId="6405316F" w14:textId="77777777" w:rsidR="00BC34B7" w:rsidRDefault="00BC34B7" w:rsidP="00B65A5D">
      <w:pPr>
        <w:pStyle w:val="Contedo"/>
        <w:rPr>
          <w:lang w:val="pt-BR"/>
        </w:rPr>
      </w:pPr>
    </w:p>
    <w:p w14:paraId="74E73E4B" w14:textId="738DA4BA" w:rsidR="00B65A5D" w:rsidRDefault="00BC34B7" w:rsidP="00B65A5D">
      <w:pPr>
        <w:pStyle w:val="Contedo"/>
        <w:rPr>
          <w:lang w:val="pt-BR"/>
        </w:rPr>
      </w:pPr>
      <w:r>
        <w:rPr>
          <w:lang w:val="pt-BR"/>
        </w:rPr>
        <w:t>No fim é retornada a “expeditionList” uma Lista de “Expedition”, um objeto que contém um “EntityPlus” refernte a um cliente e um Mapa onde cada produto pedido é uma key e para cada producto existe uma entry com “ExpeditionInfo” que contêm informação acerca do Produtor que forneceu aquele produto, a quantidade pedida por aquele cliente e a quantidade fornecida que em alguns casos por não satisfazer totalmente o pedido do cliente e em outros casos ainda pior pode não ser sequer minimanente satisfeita.</w:t>
      </w:r>
    </w:p>
    <w:p w14:paraId="1BF565D7" w14:textId="30509CBB" w:rsidR="00BC34B7" w:rsidRDefault="00BC34B7" w:rsidP="00B65A5D">
      <w:pPr>
        <w:pStyle w:val="Contedo"/>
        <w:rPr>
          <w:lang w:val="pt-BR"/>
        </w:rPr>
      </w:pPr>
    </w:p>
    <w:p w14:paraId="1F99918B" w14:textId="75F599BE" w:rsidR="00BC34B7" w:rsidRDefault="00BC34B7" w:rsidP="00B65A5D">
      <w:pPr>
        <w:pStyle w:val="Contedo"/>
        <w:rPr>
          <w:lang w:val="pt-BR"/>
        </w:rPr>
      </w:pPr>
    </w:p>
    <w:p w14:paraId="6A17FF76" w14:textId="274BFB09" w:rsidR="00CC3AE7" w:rsidRDefault="00CC3AE7" w:rsidP="00B65A5D">
      <w:pPr>
        <w:pStyle w:val="Contedo"/>
        <w:rPr>
          <w:lang w:val="pt-BR"/>
        </w:rPr>
      </w:pPr>
    </w:p>
    <w:p w14:paraId="28EA48DC" w14:textId="3EF9E96D" w:rsidR="00CC3AE7" w:rsidRDefault="00CC3AE7" w:rsidP="00B65A5D">
      <w:pPr>
        <w:pStyle w:val="Contedo"/>
        <w:rPr>
          <w:lang w:val="pt-BR"/>
        </w:rPr>
      </w:pPr>
    </w:p>
    <w:p w14:paraId="147CDBB5" w14:textId="150571D1" w:rsidR="00CC3AE7" w:rsidRDefault="00CC3AE7" w:rsidP="00B65A5D">
      <w:pPr>
        <w:pStyle w:val="Contedo"/>
        <w:rPr>
          <w:lang w:val="pt-BR"/>
        </w:rPr>
      </w:pPr>
    </w:p>
    <w:p w14:paraId="0CEC2836" w14:textId="5ACF4574" w:rsidR="00CC3AE7" w:rsidRDefault="00CC3AE7" w:rsidP="00B65A5D">
      <w:pPr>
        <w:pStyle w:val="Contedo"/>
        <w:rPr>
          <w:lang w:val="pt-BR"/>
        </w:rPr>
      </w:pPr>
    </w:p>
    <w:p w14:paraId="5CA868ED" w14:textId="43CE3A9E" w:rsidR="00CC3AE7" w:rsidRDefault="00CC3AE7" w:rsidP="00B65A5D">
      <w:pPr>
        <w:pStyle w:val="Contedo"/>
        <w:rPr>
          <w:lang w:val="pt-BR"/>
        </w:rPr>
      </w:pPr>
    </w:p>
    <w:p w14:paraId="59AB962A" w14:textId="26ACB023" w:rsidR="00CC3AE7" w:rsidRDefault="00CC3AE7" w:rsidP="00B65A5D">
      <w:pPr>
        <w:pStyle w:val="Contedo"/>
        <w:rPr>
          <w:lang w:val="pt-BR"/>
        </w:rPr>
      </w:pPr>
    </w:p>
    <w:p w14:paraId="49EDF140" w14:textId="484D097A" w:rsidR="00CC3AE7" w:rsidRDefault="00CC3AE7" w:rsidP="00B65A5D">
      <w:pPr>
        <w:pStyle w:val="Contedo"/>
        <w:rPr>
          <w:lang w:val="pt-BR"/>
        </w:rPr>
      </w:pPr>
    </w:p>
    <w:p w14:paraId="4E71765F" w14:textId="71D6E74F" w:rsidR="00CC3AE7" w:rsidRDefault="00CC3AE7" w:rsidP="00B65A5D">
      <w:pPr>
        <w:pStyle w:val="Contedo"/>
        <w:rPr>
          <w:lang w:val="pt-BR"/>
        </w:rPr>
      </w:pPr>
    </w:p>
    <w:p w14:paraId="5C74C8DE" w14:textId="074AE091" w:rsidR="00CC3AE7" w:rsidRDefault="00CC3AE7" w:rsidP="00B65A5D">
      <w:pPr>
        <w:pStyle w:val="Contedo"/>
        <w:rPr>
          <w:lang w:val="pt-BR"/>
        </w:rPr>
      </w:pPr>
    </w:p>
    <w:p w14:paraId="5E95CE13" w14:textId="77777777" w:rsidR="00CC3AE7" w:rsidRDefault="00CC3AE7" w:rsidP="00B65A5D">
      <w:pPr>
        <w:pStyle w:val="Contedo"/>
        <w:rPr>
          <w:lang w:val="pt-BR"/>
        </w:rPr>
      </w:pPr>
    </w:p>
    <w:p w14:paraId="4854CDB2" w14:textId="5D8F6EEE" w:rsidR="00CC3AE7" w:rsidRDefault="00CC3AE7" w:rsidP="00CC3AE7">
      <w:pPr>
        <w:pStyle w:val="Heading3"/>
        <w:rPr>
          <w:lang w:val="pt-BR"/>
        </w:rPr>
      </w:pPr>
      <w:bookmarkStart w:id="11" w:name="_Toc124111764"/>
      <w:r>
        <w:rPr>
          <w:lang w:val="pt-BR"/>
        </w:rPr>
        <w:t>makeExpeditionListFullProducts</w:t>
      </w:r>
      <w:r w:rsidR="007702F3">
        <w:rPr>
          <w:lang w:val="pt-BR"/>
        </w:rPr>
        <w:t xml:space="preserve"> e makeExpeditionFull</w:t>
      </w:r>
      <w:bookmarkEnd w:id="11"/>
    </w:p>
    <w:p w14:paraId="6B3371F7" w14:textId="2FA808F4" w:rsidR="00CC3AE7" w:rsidRDefault="00CC3AE7" w:rsidP="00CC3AE7">
      <w:pPr>
        <w:rPr>
          <w:lang w:val="pt-BR"/>
        </w:rPr>
      </w:pPr>
    </w:p>
    <w:p w14:paraId="5368CE6D" w14:textId="011BDD69" w:rsidR="00B65A5D" w:rsidRDefault="00CC3AE7" w:rsidP="00CC3AE7">
      <w:pPr>
        <w:rPr>
          <w:lang w:val="pt-BR"/>
        </w:rPr>
      </w:pPr>
      <w:r w:rsidRPr="00CC3AE7">
        <w:rPr>
          <w:noProof/>
          <w:lang w:val="pt-BR"/>
        </w:rPr>
        <w:drawing>
          <wp:inline distT="0" distB="0" distL="0" distR="0" wp14:anchorId="5B5C4970" wp14:editId="49AA5A03">
            <wp:extent cx="6371590" cy="20040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D85C" w14:textId="22FD0D90" w:rsidR="00C60832" w:rsidRDefault="00CC3AE7" w:rsidP="00AB02A7">
      <w:pPr>
        <w:spacing w:after="200"/>
        <w:rPr>
          <w:lang w:val="pt-BR"/>
        </w:rPr>
      </w:pPr>
      <w:r w:rsidRPr="00CC3AE7">
        <w:rPr>
          <w:noProof/>
          <w:lang w:val="pt-BR"/>
        </w:rPr>
        <w:drawing>
          <wp:inline distT="0" distB="0" distL="0" distR="0" wp14:anchorId="60FE07FB" wp14:editId="6C94FD08">
            <wp:extent cx="6371590" cy="914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E578" w14:textId="6A58D7E2" w:rsidR="00B61652" w:rsidRDefault="00CC3AE7" w:rsidP="00AB02A7">
      <w:pPr>
        <w:spacing w:after="200"/>
        <w:rPr>
          <w:lang w:val="pt-BR"/>
        </w:rPr>
      </w:pPr>
      <w:r w:rsidRPr="00CC3AE7">
        <w:rPr>
          <w:noProof/>
          <w:lang w:val="pt-BR"/>
        </w:rPr>
        <w:drawing>
          <wp:inline distT="0" distB="0" distL="0" distR="0" wp14:anchorId="6D5EF0AF" wp14:editId="35F4C3B5">
            <wp:extent cx="6371590" cy="25698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0458" w14:textId="07A7EA78" w:rsidR="00B61652" w:rsidRDefault="00CC3AE7" w:rsidP="00AB02A7">
      <w:pPr>
        <w:spacing w:after="200"/>
        <w:rPr>
          <w:lang w:val="pt-BR"/>
        </w:rPr>
      </w:pPr>
      <w:r w:rsidRPr="00CC3AE7">
        <w:rPr>
          <w:noProof/>
          <w:lang w:val="pt-BR"/>
        </w:rPr>
        <w:drawing>
          <wp:inline distT="0" distB="0" distL="0" distR="0" wp14:anchorId="4FDAB27E" wp14:editId="284D1868">
            <wp:extent cx="6371590" cy="25539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5BBF" w14:textId="55319ABF" w:rsidR="00B61652" w:rsidRDefault="00CC3AE7" w:rsidP="00AB02A7">
      <w:pPr>
        <w:spacing w:after="200"/>
        <w:rPr>
          <w:lang w:val="pt-BR"/>
        </w:rPr>
      </w:pPr>
      <w:r w:rsidRPr="00CC3AE7">
        <w:rPr>
          <w:noProof/>
          <w:lang w:val="pt-BR"/>
        </w:rPr>
        <w:drawing>
          <wp:inline distT="0" distB="0" distL="0" distR="0" wp14:anchorId="6B0A860C" wp14:editId="6E275D4C">
            <wp:extent cx="6371590" cy="29038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5AC3" w14:textId="6546B333" w:rsidR="00B61652" w:rsidRDefault="00CC3AE7" w:rsidP="00AB02A7">
      <w:pPr>
        <w:spacing w:after="200"/>
        <w:rPr>
          <w:lang w:val="pt-BR"/>
        </w:rPr>
      </w:pPr>
      <w:r w:rsidRPr="00CC3AE7">
        <w:rPr>
          <w:noProof/>
          <w:lang w:val="pt-BR"/>
        </w:rPr>
        <w:drawing>
          <wp:inline distT="0" distB="0" distL="0" distR="0" wp14:anchorId="6455A775" wp14:editId="656DCB55">
            <wp:extent cx="6371590" cy="22142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6FF5" w14:textId="4D969EDC" w:rsidR="00B61652" w:rsidRDefault="00CC3AE7" w:rsidP="00AB02A7">
      <w:pPr>
        <w:spacing w:after="200"/>
        <w:rPr>
          <w:lang w:val="pt-BR"/>
        </w:rPr>
      </w:pPr>
      <w:r w:rsidRPr="00CC3AE7">
        <w:rPr>
          <w:noProof/>
          <w:lang w:val="pt-BR"/>
        </w:rPr>
        <w:drawing>
          <wp:inline distT="0" distB="0" distL="0" distR="0" wp14:anchorId="26594566" wp14:editId="2CD3670E">
            <wp:extent cx="6371590" cy="29502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A124" w14:textId="343CAEF5" w:rsidR="00B61652" w:rsidRDefault="00B61652" w:rsidP="00AB02A7">
      <w:pPr>
        <w:spacing w:after="200"/>
        <w:rPr>
          <w:lang w:val="pt-BR"/>
        </w:rPr>
      </w:pPr>
    </w:p>
    <w:p w14:paraId="1710AE6B" w14:textId="4E80B2F3" w:rsidR="00B61652" w:rsidRDefault="007702F3" w:rsidP="007702F3">
      <w:pPr>
        <w:pStyle w:val="Contedo"/>
        <w:rPr>
          <w:lang w:val="pt-BR"/>
        </w:rPr>
      </w:pPr>
      <w:r>
        <w:rPr>
          <w:lang w:val="pt-BR"/>
        </w:rPr>
        <w:t xml:space="preserve">Estes dois métodos são bastantes semelhantes </w:t>
      </w:r>
      <w:r w:rsidR="00490606">
        <w:rPr>
          <w:lang w:val="pt-BR"/>
        </w:rPr>
        <w:t xml:space="preserve">ambos criar Expedition para satisfer os pedidos dos clientes, apenas produtos totalmente satisfeitos, mas </w:t>
      </w:r>
      <w:r>
        <w:rPr>
          <w:lang w:val="pt-BR"/>
        </w:rPr>
        <w:t>diferem apenas no facto de que no primeiro os dados são adicionados a uma lista preenchendo assim uma lista de expedição.</w:t>
      </w:r>
    </w:p>
    <w:p w14:paraId="4D317ED0" w14:textId="7EDAD92F" w:rsidR="007702F3" w:rsidRDefault="007702F3" w:rsidP="007702F3">
      <w:pPr>
        <w:pStyle w:val="Contedo"/>
        <w:rPr>
          <w:lang w:val="pt-BR"/>
        </w:rPr>
      </w:pPr>
    </w:p>
    <w:p w14:paraId="2CCAE84C" w14:textId="53765093" w:rsidR="007702F3" w:rsidRDefault="007702F3" w:rsidP="007702F3">
      <w:pPr>
        <w:pStyle w:val="Contedo"/>
        <w:rPr>
          <w:lang w:val="pt-BR"/>
        </w:rPr>
      </w:pPr>
      <w:r>
        <w:rPr>
          <w:lang w:val="pt-BR"/>
        </w:rPr>
        <w:t xml:space="preserve">Neste método iremos percorrer o Iterable de “EntityPlus” , para cada elemento vamos fazer um “get” à sua arvore de </w:t>
      </w:r>
      <w:r w:rsidR="00490606">
        <w:rPr>
          <w:lang w:val="pt-BR"/>
        </w:rPr>
        <w:t>Productos, obter o seu Iterable e percorre-la mas antes vamos criar uma “Expedition”. Ao percorrer o Iterable de Productos vamos percorrer também o Iterable de “ProducerPlus” para cada ProducerPlus verificamos se ele tem um producto para satisfazer o pedidos nos cliente pesquisando em três árvores, na do dia de hoje, nas sobras do dia de antes e nas sobras de dois dias atrás, de seguida entra numa zona de 6 ‘if´s’ verificando as combinações possiveis de haver ou não produtos disponiveis em cada Avl verificando se a quantidade que existe é suficiente para satisfazer completamente o cliente.</w:t>
      </w:r>
    </w:p>
    <w:p w14:paraId="7CFE03F8" w14:textId="77F3A711" w:rsidR="00490606" w:rsidRDefault="00490606" w:rsidP="007702F3">
      <w:pPr>
        <w:pStyle w:val="Contedo"/>
        <w:rPr>
          <w:lang w:val="pt-BR"/>
        </w:rPr>
      </w:pPr>
    </w:p>
    <w:p w14:paraId="595D2F22" w14:textId="0383B709" w:rsidR="006D06BF" w:rsidRDefault="006D06BF" w:rsidP="007702F3">
      <w:pPr>
        <w:pStyle w:val="Contedo"/>
        <w:rPr>
          <w:lang w:val="pt-BR"/>
        </w:rPr>
      </w:pPr>
      <w:r>
        <w:rPr>
          <w:lang w:val="pt-BR"/>
        </w:rPr>
        <w:t>Os 6 ‘if´s’ cobrem todas as conbinações de haver ou não produtos disponiveis em cada Avl de seguida ao entrar num if vai pegar na avl mais antiga e verificar se o quantidade existente satisfaz ou não cliente caso não avança e verifica se as duas mais antigas juntamte fornencem , assim de modo a que os produtos disponiveis nas AVL mais antigas tenham prioridade uma vez que eles são sobras, atulizando sempre as quantidades quer nas AVL de Produtores quer nas de Consumidores.</w:t>
      </w:r>
    </w:p>
    <w:p w14:paraId="6F118DF6" w14:textId="0F801154" w:rsidR="006D06BF" w:rsidRDefault="006D06BF" w:rsidP="007702F3">
      <w:pPr>
        <w:pStyle w:val="Contedo"/>
        <w:rPr>
          <w:lang w:val="pt-BR"/>
        </w:rPr>
      </w:pPr>
    </w:p>
    <w:p w14:paraId="3F2579D7" w14:textId="6C578D67" w:rsidR="006D06BF" w:rsidRDefault="006D06BF" w:rsidP="007702F3">
      <w:pPr>
        <w:pStyle w:val="Contedo"/>
        <w:rPr>
          <w:lang w:val="pt-BR"/>
        </w:rPr>
      </w:pPr>
      <w:r>
        <w:rPr>
          <w:lang w:val="pt-BR"/>
        </w:rPr>
        <w:t>Este método é não deterministico uma vez que no pior caso ele vai ser O(n</w:t>
      </w:r>
      <w:r>
        <w:rPr>
          <w:vertAlign w:val="superscript"/>
          <w:lang w:val="pt-BR"/>
        </w:rPr>
        <w:t>3</w:t>
      </w:r>
      <w:r w:rsidR="00E213B6">
        <w:rPr>
          <w:lang w:val="pt-BR"/>
        </w:rPr>
        <w:t>log(n)</w:t>
      </w:r>
      <w:r>
        <w:rPr>
          <w:lang w:val="pt-BR"/>
        </w:rPr>
        <w:t>) pois vai percorrer a lista de Cliente de seguida a lista de Productos e depois a lista de Produtores. No melhor Caso vai ser O(n</w:t>
      </w:r>
      <w:r>
        <w:rPr>
          <w:vertAlign w:val="superscript"/>
          <w:lang w:val="pt-BR"/>
        </w:rPr>
        <w:t>2</w:t>
      </w:r>
      <w:r w:rsidR="00E213B6">
        <w:rPr>
          <w:lang w:val="pt-BR"/>
        </w:rPr>
        <w:t>log(n)</w:t>
      </w:r>
      <w:r>
        <w:rPr>
          <w:lang w:val="pt-BR"/>
        </w:rPr>
        <w:t>) uma vez que vai percorrer apenas a lista de Clientes e de Produtos sendo a de Productores completa na primeira iteração.</w:t>
      </w:r>
    </w:p>
    <w:p w14:paraId="7459155F" w14:textId="491B70AB" w:rsidR="006D06BF" w:rsidRDefault="006D06BF" w:rsidP="007702F3">
      <w:pPr>
        <w:pStyle w:val="Contedo"/>
        <w:rPr>
          <w:lang w:val="pt-BR"/>
        </w:rPr>
      </w:pPr>
    </w:p>
    <w:p w14:paraId="3CBE2637" w14:textId="65CCDA81" w:rsidR="008F6FFF" w:rsidRDefault="008F6FFF" w:rsidP="007702F3">
      <w:pPr>
        <w:pStyle w:val="Contedo"/>
        <w:rPr>
          <w:lang w:val="pt-BR"/>
        </w:rPr>
      </w:pPr>
    </w:p>
    <w:p w14:paraId="7EE76E7C" w14:textId="0F869345" w:rsidR="008F6FFF" w:rsidRDefault="008F6FFF" w:rsidP="007702F3">
      <w:pPr>
        <w:pStyle w:val="Contedo"/>
        <w:rPr>
          <w:lang w:val="pt-BR"/>
        </w:rPr>
      </w:pPr>
    </w:p>
    <w:p w14:paraId="38CC7A3C" w14:textId="177A242B" w:rsidR="008F6FFF" w:rsidRDefault="008F6FFF" w:rsidP="007702F3">
      <w:pPr>
        <w:pStyle w:val="Contedo"/>
        <w:rPr>
          <w:lang w:val="pt-BR"/>
        </w:rPr>
      </w:pPr>
    </w:p>
    <w:p w14:paraId="43CA4D54" w14:textId="430562D6" w:rsidR="008F6FFF" w:rsidRDefault="008F6FFF" w:rsidP="007702F3">
      <w:pPr>
        <w:pStyle w:val="Contedo"/>
        <w:rPr>
          <w:lang w:val="pt-BR"/>
        </w:rPr>
      </w:pPr>
    </w:p>
    <w:p w14:paraId="40AD84FB" w14:textId="5BD377D5" w:rsidR="008F6FFF" w:rsidRDefault="008F6FFF" w:rsidP="007702F3">
      <w:pPr>
        <w:pStyle w:val="Contedo"/>
        <w:rPr>
          <w:lang w:val="pt-BR"/>
        </w:rPr>
      </w:pPr>
    </w:p>
    <w:p w14:paraId="5AA920BC" w14:textId="2559BDE4" w:rsidR="008F6FFF" w:rsidRDefault="008F6FFF" w:rsidP="007702F3">
      <w:pPr>
        <w:pStyle w:val="Contedo"/>
        <w:rPr>
          <w:lang w:val="pt-BR"/>
        </w:rPr>
      </w:pPr>
    </w:p>
    <w:p w14:paraId="7ED69563" w14:textId="092DF4B3" w:rsidR="008F6FFF" w:rsidRDefault="008F6FFF" w:rsidP="007702F3">
      <w:pPr>
        <w:pStyle w:val="Contedo"/>
        <w:rPr>
          <w:lang w:val="pt-BR"/>
        </w:rPr>
      </w:pPr>
    </w:p>
    <w:p w14:paraId="431122B6" w14:textId="036D75FD" w:rsidR="008F6FFF" w:rsidRDefault="008F6FFF" w:rsidP="007702F3">
      <w:pPr>
        <w:pStyle w:val="Contedo"/>
        <w:rPr>
          <w:lang w:val="pt-BR"/>
        </w:rPr>
      </w:pPr>
    </w:p>
    <w:p w14:paraId="0B9FEEC9" w14:textId="1E247214" w:rsidR="008F6FFF" w:rsidRDefault="008F6FFF" w:rsidP="007702F3">
      <w:pPr>
        <w:pStyle w:val="Contedo"/>
        <w:rPr>
          <w:lang w:val="pt-BR"/>
        </w:rPr>
      </w:pPr>
    </w:p>
    <w:p w14:paraId="77391CD0" w14:textId="76F5B669" w:rsidR="008F6FFF" w:rsidRDefault="008F6FFF" w:rsidP="008F6FFF">
      <w:pPr>
        <w:pStyle w:val="Heading3"/>
        <w:rPr>
          <w:lang w:val="pt-BR"/>
        </w:rPr>
      </w:pPr>
      <w:bookmarkStart w:id="12" w:name="_Toc124111765"/>
      <w:r>
        <w:rPr>
          <w:lang w:val="pt-BR"/>
        </w:rPr>
        <w:t>makeExpedetionListRemainProducts e makeExpeditionRemain</w:t>
      </w:r>
      <w:bookmarkEnd w:id="12"/>
    </w:p>
    <w:p w14:paraId="4B63C391" w14:textId="4D528165" w:rsidR="008F6FFF" w:rsidRDefault="008F6FFF" w:rsidP="008F6FFF">
      <w:pPr>
        <w:rPr>
          <w:lang w:val="pt-BR"/>
        </w:rPr>
      </w:pPr>
    </w:p>
    <w:p w14:paraId="713AD2DC" w14:textId="4782FE59" w:rsidR="008F6FFF" w:rsidRPr="008F6FFF" w:rsidRDefault="008E0FC6" w:rsidP="008F6FFF">
      <w:pPr>
        <w:pStyle w:val="Contedo"/>
        <w:rPr>
          <w:lang w:val="pt-BR"/>
        </w:rPr>
      </w:pPr>
      <w:r w:rsidRPr="008E0FC6">
        <w:rPr>
          <w:noProof/>
          <w:lang w:val="pt-BR"/>
        </w:rPr>
        <w:drawing>
          <wp:inline distT="0" distB="0" distL="0" distR="0" wp14:anchorId="076479FF" wp14:editId="626F6470">
            <wp:extent cx="6371590" cy="226441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1061" w14:textId="1CA214D6" w:rsidR="006D06BF" w:rsidRDefault="008E0FC6" w:rsidP="007702F3">
      <w:pPr>
        <w:pStyle w:val="Contedo"/>
        <w:rPr>
          <w:lang w:val="pt-BR"/>
        </w:rPr>
      </w:pPr>
      <w:r w:rsidRPr="008E0FC6">
        <w:rPr>
          <w:noProof/>
          <w:lang w:val="pt-BR"/>
        </w:rPr>
        <w:drawing>
          <wp:inline distT="0" distB="0" distL="0" distR="0" wp14:anchorId="11062086" wp14:editId="045D012E">
            <wp:extent cx="6371590" cy="25634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AB7" w14:textId="40B68D42" w:rsidR="006D06BF" w:rsidRDefault="008E0FC6" w:rsidP="007702F3">
      <w:pPr>
        <w:pStyle w:val="Contedo"/>
        <w:rPr>
          <w:lang w:val="pt-BR"/>
        </w:rPr>
      </w:pPr>
      <w:r w:rsidRPr="008E0FC6">
        <w:rPr>
          <w:noProof/>
          <w:lang w:val="pt-BR"/>
        </w:rPr>
        <w:drawing>
          <wp:inline distT="0" distB="0" distL="0" distR="0" wp14:anchorId="3656032E" wp14:editId="331BB636">
            <wp:extent cx="6371590" cy="3083560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4C1C" w14:textId="35B3BBCB" w:rsidR="00B61652" w:rsidRDefault="00B61652" w:rsidP="00AB02A7">
      <w:pPr>
        <w:spacing w:after="200"/>
        <w:rPr>
          <w:lang w:val="pt-BR"/>
        </w:rPr>
      </w:pPr>
    </w:p>
    <w:p w14:paraId="4B382AB2" w14:textId="44CAC13C" w:rsidR="00B61652" w:rsidRDefault="00B61652" w:rsidP="00AB02A7">
      <w:pPr>
        <w:spacing w:after="200"/>
        <w:rPr>
          <w:lang w:val="pt-BR"/>
        </w:rPr>
      </w:pPr>
    </w:p>
    <w:p w14:paraId="3163FB15" w14:textId="2BC6CBC2" w:rsidR="00B61652" w:rsidRDefault="008E0FC6" w:rsidP="00AB02A7">
      <w:pPr>
        <w:spacing w:after="200"/>
        <w:rPr>
          <w:lang w:val="pt-BR"/>
        </w:rPr>
      </w:pPr>
      <w:r w:rsidRPr="008E0FC6">
        <w:rPr>
          <w:noProof/>
          <w:lang w:val="pt-BR"/>
        </w:rPr>
        <w:drawing>
          <wp:inline distT="0" distB="0" distL="0" distR="0" wp14:anchorId="0483A64D" wp14:editId="3848651B">
            <wp:extent cx="6371590" cy="20834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8A74" w14:textId="04CFE94F" w:rsidR="00B61652" w:rsidRDefault="008E0FC6" w:rsidP="00AB02A7">
      <w:pPr>
        <w:spacing w:after="200"/>
        <w:rPr>
          <w:lang w:val="pt-BR"/>
        </w:rPr>
      </w:pPr>
      <w:r w:rsidRPr="008E0FC6">
        <w:rPr>
          <w:noProof/>
          <w:lang w:val="pt-BR"/>
        </w:rPr>
        <w:drawing>
          <wp:inline distT="0" distB="0" distL="0" distR="0" wp14:anchorId="37363C4A" wp14:editId="3C9F2703">
            <wp:extent cx="6371590" cy="25546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F682" w14:textId="77777777" w:rsidR="00B61652" w:rsidRDefault="00B61652" w:rsidP="00AB02A7">
      <w:pPr>
        <w:spacing w:after="200"/>
        <w:rPr>
          <w:lang w:val="pt-BR"/>
        </w:rPr>
      </w:pPr>
    </w:p>
    <w:p w14:paraId="1615208E" w14:textId="0406C857" w:rsidR="008E0FC6" w:rsidRDefault="008E0FC6" w:rsidP="008E0FC6">
      <w:pPr>
        <w:pStyle w:val="Contedo"/>
        <w:rPr>
          <w:lang w:val="pt-BR"/>
        </w:rPr>
      </w:pPr>
      <w:r>
        <w:rPr>
          <w:lang w:val="pt-BR"/>
        </w:rPr>
        <w:t>Estes dois métodos também são bastantes semelhantes ambos criar também Expedition mas neste caso apenas para satisfazer parcialmente os clientes, no entanto e à semelhança do anterior também diferem no facto de o método “makeExpedetionListRemainProducts” irá adicionar elementos à Expedition List.</w:t>
      </w:r>
    </w:p>
    <w:p w14:paraId="134070C6" w14:textId="2A331421" w:rsidR="008E0FC6" w:rsidRDefault="008E0FC6" w:rsidP="008E0FC6">
      <w:pPr>
        <w:pStyle w:val="Contedo"/>
        <w:rPr>
          <w:lang w:val="pt-BR"/>
        </w:rPr>
      </w:pPr>
    </w:p>
    <w:p w14:paraId="4D4B88A1" w14:textId="12FB4686" w:rsidR="004245C3" w:rsidRDefault="004245C3" w:rsidP="004245C3">
      <w:pPr>
        <w:pStyle w:val="Contedo"/>
        <w:rPr>
          <w:lang w:val="pt-BR"/>
        </w:rPr>
      </w:pPr>
      <w:r>
        <w:rPr>
          <w:lang w:val="pt-BR"/>
        </w:rPr>
        <w:t>Neste método iremos percorrer o Iterable de “EntityPlus” , para cada elemento vamos fazer um “get” à sua arvore de Productos, obter o seu Iterable e percorre-la mas antes vamos criar uma “Expedition”. Ao percorrer o Iterable de Productos vamos percorrer também o Iterable de “ProducerPlus” para cada ProducerPlus verificamos se ele tem um producto para satisfazer o pedidos nos cliente pesquisando em três árvores, na do dia de hoje, nas sobras do dia de antes e nas sobras de dois dias atrás, de seguida entra numa zona de 6 ‘if´s’ verificando as combinações possiveis de haver ou não produtos disponiveis em cada Avl verificando mas neste caso não verifica se a quantidade que existe é suficiente para satisfazer completamente o cliente.</w:t>
      </w:r>
    </w:p>
    <w:p w14:paraId="0497F24F" w14:textId="77777777" w:rsidR="008E0FC6" w:rsidRDefault="008E0FC6" w:rsidP="008E0FC6">
      <w:pPr>
        <w:pStyle w:val="Contedo"/>
        <w:rPr>
          <w:lang w:val="pt-BR"/>
        </w:rPr>
      </w:pPr>
    </w:p>
    <w:p w14:paraId="31B5770F" w14:textId="52264430" w:rsidR="00C60832" w:rsidRDefault="004245C3" w:rsidP="004245C3">
      <w:pPr>
        <w:pStyle w:val="Contedo"/>
        <w:rPr>
          <w:lang w:val="pt-BR"/>
        </w:rPr>
      </w:pPr>
      <w:r>
        <w:rPr>
          <w:lang w:val="pt-BR"/>
        </w:rPr>
        <w:t>Os 6 ‘if´s’ cobrem todas as conbinações de haver ou não produtos disponiveis em cada Avl de seguida ao entrar num if vai suprir os produtos disponivéis caso existam e adicionar á expedition caso não exista produtos disponiveis vai ser adicionada uma expedição com Producer “Null” indicando que nenhum Produtor consegue fornecer o produto pedido.</w:t>
      </w:r>
    </w:p>
    <w:p w14:paraId="66AB1EC0" w14:textId="4DC78B95" w:rsidR="008E0FC6" w:rsidRDefault="008E0FC6" w:rsidP="00AB02A7">
      <w:pPr>
        <w:spacing w:after="200"/>
        <w:rPr>
          <w:lang w:val="pt-BR"/>
        </w:rPr>
      </w:pPr>
    </w:p>
    <w:p w14:paraId="1FACCAB3" w14:textId="77777777" w:rsidR="00E213B6" w:rsidRDefault="00E213B6" w:rsidP="00E213B6">
      <w:pPr>
        <w:pStyle w:val="Contedo"/>
        <w:rPr>
          <w:lang w:val="pt-BR"/>
        </w:rPr>
      </w:pPr>
      <w:r>
        <w:rPr>
          <w:lang w:val="pt-BR"/>
        </w:rPr>
        <w:t>Este método é não deterministico uma vez que no pior caso ele vai ser O(n</w:t>
      </w:r>
      <w:r>
        <w:rPr>
          <w:vertAlign w:val="superscript"/>
          <w:lang w:val="pt-BR"/>
        </w:rPr>
        <w:t>3</w:t>
      </w:r>
      <w:r>
        <w:rPr>
          <w:lang w:val="pt-BR"/>
        </w:rPr>
        <w:t>log(n)) pois vai percorrer a lista de Cliente de seguida a lista de Productos e depois a lista de Produtores. No melhor Caso vai ser O(n</w:t>
      </w:r>
      <w:r>
        <w:rPr>
          <w:vertAlign w:val="superscript"/>
          <w:lang w:val="pt-BR"/>
        </w:rPr>
        <w:t>2</w:t>
      </w:r>
      <w:r>
        <w:rPr>
          <w:lang w:val="pt-BR"/>
        </w:rPr>
        <w:t>log(n)) uma vez que vai percorrer apenas a lista de Clientes e de Produtos sendo a de Productores completa na primeira iteração.</w:t>
      </w:r>
    </w:p>
    <w:p w14:paraId="7B42B92E" w14:textId="409BA98E" w:rsidR="008E0FC6" w:rsidRDefault="008E0FC6" w:rsidP="00AB02A7">
      <w:pPr>
        <w:spacing w:after="200"/>
        <w:rPr>
          <w:lang w:val="pt-BR"/>
        </w:rPr>
      </w:pPr>
    </w:p>
    <w:p w14:paraId="2EC47F4F" w14:textId="4354C18E" w:rsidR="004245C3" w:rsidRDefault="004245C3" w:rsidP="00AB02A7">
      <w:pPr>
        <w:spacing w:after="200"/>
        <w:rPr>
          <w:lang w:val="pt-BR"/>
        </w:rPr>
      </w:pPr>
    </w:p>
    <w:p w14:paraId="259245D8" w14:textId="778E4077" w:rsidR="004245C3" w:rsidRDefault="004245C3" w:rsidP="00AB02A7">
      <w:pPr>
        <w:spacing w:after="200"/>
        <w:rPr>
          <w:lang w:val="pt-BR"/>
        </w:rPr>
      </w:pPr>
    </w:p>
    <w:p w14:paraId="274BFCA2" w14:textId="29279FCE" w:rsidR="004245C3" w:rsidRDefault="004245C3" w:rsidP="00AB02A7">
      <w:pPr>
        <w:spacing w:after="200"/>
        <w:rPr>
          <w:lang w:val="pt-BR"/>
        </w:rPr>
      </w:pPr>
    </w:p>
    <w:p w14:paraId="702A6A37" w14:textId="2639ABA8" w:rsidR="004245C3" w:rsidRDefault="004245C3" w:rsidP="00AB02A7">
      <w:pPr>
        <w:spacing w:after="200"/>
        <w:rPr>
          <w:lang w:val="pt-BR"/>
        </w:rPr>
      </w:pPr>
    </w:p>
    <w:p w14:paraId="0D7B0042" w14:textId="42C5AE9B" w:rsidR="004245C3" w:rsidRDefault="004245C3" w:rsidP="00AB02A7">
      <w:pPr>
        <w:spacing w:after="200"/>
        <w:rPr>
          <w:lang w:val="pt-BR"/>
        </w:rPr>
      </w:pPr>
    </w:p>
    <w:p w14:paraId="34C846DA" w14:textId="0252EB2C" w:rsidR="004245C3" w:rsidRDefault="004245C3" w:rsidP="00AB02A7">
      <w:pPr>
        <w:spacing w:after="200"/>
        <w:rPr>
          <w:lang w:val="pt-BR"/>
        </w:rPr>
      </w:pPr>
    </w:p>
    <w:p w14:paraId="42149F85" w14:textId="2C38956D" w:rsidR="004245C3" w:rsidRDefault="004245C3" w:rsidP="00AB02A7">
      <w:pPr>
        <w:spacing w:after="200"/>
        <w:rPr>
          <w:lang w:val="pt-BR"/>
        </w:rPr>
      </w:pPr>
    </w:p>
    <w:p w14:paraId="11C9347E" w14:textId="6EEF7A98" w:rsidR="004245C3" w:rsidRDefault="004245C3" w:rsidP="00AB02A7">
      <w:pPr>
        <w:spacing w:after="200"/>
        <w:rPr>
          <w:lang w:val="pt-BR"/>
        </w:rPr>
      </w:pPr>
    </w:p>
    <w:p w14:paraId="743F1B97" w14:textId="77777777" w:rsidR="004245C3" w:rsidRDefault="004245C3" w:rsidP="00AB02A7">
      <w:pPr>
        <w:spacing w:after="200"/>
        <w:rPr>
          <w:lang w:val="pt-BR"/>
        </w:rPr>
      </w:pPr>
    </w:p>
    <w:p w14:paraId="72BEDFD8" w14:textId="1F9E4D5E" w:rsidR="008E0FC6" w:rsidRDefault="008E0FC6" w:rsidP="00AB02A7">
      <w:pPr>
        <w:spacing w:after="200"/>
        <w:rPr>
          <w:lang w:val="pt-BR"/>
        </w:rPr>
      </w:pPr>
    </w:p>
    <w:p w14:paraId="170AD835" w14:textId="77777777" w:rsidR="008E0FC6" w:rsidRDefault="008E0FC6" w:rsidP="00AB02A7">
      <w:pPr>
        <w:spacing w:after="200"/>
        <w:rPr>
          <w:lang w:val="pt-BR"/>
        </w:rPr>
      </w:pPr>
    </w:p>
    <w:p w14:paraId="75353CD9" w14:textId="166C3EC1" w:rsidR="00C60832" w:rsidRDefault="00C60832" w:rsidP="00AB02A7">
      <w:pPr>
        <w:spacing w:after="200"/>
        <w:rPr>
          <w:lang w:val="pt-BR"/>
        </w:rPr>
      </w:pPr>
    </w:p>
    <w:p w14:paraId="0D6F8869" w14:textId="11464B5B" w:rsidR="00C60832" w:rsidRDefault="00C60832" w:rsidP="00AB02A7">
      <w:pPr>
        <w:spacing w:after="200"/>
        <w:rPr>
          <w:lang w:val="pt-BR"/>
        </w:rPr>
      </w:pPr>
    </w:p>
    <w:p w14:paraId="50C5A711" w14:textId="77777777" w:rsidR="00B61652" w:rsidRDefault="00B61652" w:rsidP="00AB02A7">
      <w:pPr>
        <w:spacing w:after="200"/>
        <w:rPr>
          <w:lang w:val="pt-BR"/>
        </w:rPr>
      </w:pPr>
    </w:p>
    <w:p w14:paraId="51DCE6DF" w14:textId="2AF0E4DB" w:rsidR="00C60832" w:rsidRDefault="00C60832" w:rsidP="00C60832">
      <w:pPr>
        <w:pStyle w:val="Heading1"/>
        <w:rPr>
          <w:lang w:val="pt-BR"/>
        </w:rPr>
      </w:pPr>
      <w:bookmarkStart w:id="13" w:name="_Toc124111766"/>
      <w:r>
        <w:t>US30</w:t>
      </w:r>
      <w:r w:rsidR="00B61652">
        <w:t>9</w:t>
      </w:r>
      <w:bookmarkEnd w:id="13"/>
    </w:p>
    <w:p w14:paraId="421FAB35" w14:textId="6C0E0582" w:rsidR="00C60832" w:rsidRDefault="00B61652" w:rsidP="00AB02A7">
      <w:pPr>
        <w:spacing w:after="200"/>
      </w:pPr>
      <w:r>
        <w:t xml:space="preserve">Gerar uma lista de expedição para um determinado dia que forneça apenas com os N produtores agrícolas mais próximos do </w:t>
      </w:r>
      <w:r w:rsidRPr="00D11C45">
        <w:rPr>
          <w:i/>
        </w:rPr>
        <w:t>hub</w:t>
      </w:r>
      <w:r>
        <w:t xml:space="preserve"> de entrega do cliente.</w:t>
      </w:r>
    </w:p>
    <w:p w14:paraId="70F64250" w14:textId="7CD064E9" w:rsidR="00B61652" w:rsidRDefault="00A032DD" w:rsidP="00A032DD">
      <w:pPr>
        <w:pStyle w:val="Heading2"/>
      </w:pPr>
      <w:bookmarkStart w:id="14" w:name="_Toc124111767"/>
      <w:r>
        <w:t>Introdução à User Story</w:t>
      </w:r>
      <w:bookmarkEnd w:id="14"/>
    </w:p>
    <w:p w14:paraId="5F72CC79" w14:textId="6623C8F9" w:rsidR="00C21BFD" w:rsidRDefault="00246342" w:rsidP="00246342">
      <w:pPr>
        <w:pStyle w:val="Contedo"/>
        <w:rPr>
          <w:b/>
          <w:bCs/>
        </w:rPr>
      </w:pPr>
      <w:r>
        <w:t xml:space="preserve">Esta </w:t>
      </w:r>
      <w:r>
        <w:rPr>
          <w:i/>
          <w:iCs/>
        </w:rPr>
        <w:t>user story</w:t>
      </w:r>
      <w:r>
        <w:t xml:space="preserve"> pede para gerar uma lista de expedição com </w:t>
      </w:r>
      <w:r>
        <w:rPr>
          <w:b/>
          <w:bCs/>
        </w:rPr>
        <w:t>restrições</w:t>
      </w:r>
      <w:r>
        <w:t xml:space="preserve">, nomeadamente, com </w:t>
      </w:r>
      <w:r w:rsidR="00D318EC">
        <w:t xml:space="preserve">os </w:t>
      </w:r>
      <w:r>
        <w:rPr>
          <w:b/>
          <w:bCs/>
        </w:rPr>
        <w:t xml:space="preserve">N produtores </w:t>
      </w:r>
      <w:r w:rsidR="000E4B33">
        <w:rPr>
          <w:b/>
          <w:bCs/>
        </w:rPr>
        <w:t xml:space="preserve">mais próximos da entrega </w:t>
      </w:r>
      <w:r w:rsidR="00A373BB">
        <w:rPr>
          <w:b/>
          <w:bCs/>
        </w:rPr>
        <w:t>do cliente.</w:t>
      </w:r>
      <w:r>
        <w:rPr>
          <w:b/>
          <w:bCs/>
        </w:rPr>
        <w:t xml:space="preserve"> </w:t>
      </w:r>
    </w:p>
    <w:p w14:paraId="276A7020" w14:textId="77777777" w:rsidR="00126088" w:rsidRPr="00246342" w:rsidRDefault="00126088" w:rsidP="00246342">
      <w:pPr>
        <w:pStyle w:val="Contedo"/>
        <w:rPr>
          <w:b/>
        </w:rPr>
      </w:pPr>
    </w:p>
    <w:p w14:paraId="6293EE13" w14:textId="535A5D90" w:rsidR="00B61652" w:rsidRPr="00211608" w:rsidRDefault="00A032DD" w:rsidP="00414041">
      <w:pPr>
        <w:pStyle w:val="Heading2"/>
        <w:rPr>
          <w:lang w:val="en-GB"/>
        </w:rPr>
      </w:pPr>
      <w:bookmarkStart w:id="15" w:name="_Toc124111768"/>
      <w:r>
        <w:t>Código</w:t>
      </w:r>
      <w:bookmarkEnd w:id="15"/>
    </w:p>
    <w:p w14:paraId="7163A184" w14:textId="0F1BBCC7" w:rsidR="00414041" w:rsidRPr="00414041" w:rsidRDefault="00414041" w:rsidP="00414041">
      <w:pPr>
        <w:pStyle w:val="Heading3"/>
      </w:pPr>
      <w:bookmarkStart w:id="16" w:name="_Toc124111769"/>
      <w:r>
        <w:rPr>
          <w:i/>
          <w:iCs/>
        </w:rPr>
        <w:t>Restricted Dispatch List</w:t>
      </w:r>
      <w:bookmarkEnd w:id="16"/>
    </w:p>
    <w:p w14:paraId="4DCF6181" w14:textId="37278092" w:rsidR="00B61652" w:rsidRPr="00211608" w:rsidRDefault="00EB515E" w:rsidP="00AB02A7">
      <w:pPr>
        <w:spacing w:after="200"/>
        <w:rPr>
          <w:lang w:val="en-GB"/>
        </w:rPr>
      </w:pPr>
      <w:r>
        <w:rPr>
          <w:noProof/>
        </w:rPr>
        <w:drawing>
          <wp:inline distT="0" distB="0" distL="0" distR="0" wp14:anchorId="017C2FCB" wp14:editId="4A6828AB">
            <wp:extent cx="6371590" cy="6065520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B54B" w14:textId="70A59927" w:rsidR="003B2B0B" w:rsidRDefault="00391572" w:rsidP="00AE7FF5">
      <w:pPr>
        <w:pStyle w:val="Contedo"/>
        <w:rPr>
          <w:lang w:val="pt-BR"/>
        </w:rPr>
      </w:pPr>
      <w:r>
        <w:t>Este método</w:t>
      </w:r>
      <w:r w:rsidR="00272322">
        <w:t xml:space="preserve"> vai receber um certo dia para o qual é desejado realizar a lista de expedi</w:t>
      </w:r>
      <w:r w:rsidR="005F5A04">
        <w:t xml:space="preserve">ção, bem como </w:t>
      </w:r>
      <w:r w:rsidR="007C0BE0">
        <w:t>o número de produ</w:t>
      </w:r>
      <w:r w:rsidR="00BE72C4">
        <w:t>tores mais próximos d</w:t>
      </w:r>
      <w:r w:rsidR="003839BD">
        <w:t xml:space="preserve">o </w:t>
      </w:r>
      <w:r w:rsidR="00806396" w:rsidRPr="00DB131B">
        <w:rPr>
          <w:i/>
          <w:iCs/>
        </w:rPr>
        <w:t>hub</w:t>
      </w:r>
      <w:r w:rsidR="00806396">
        <w:t xml:space="preserve"> de entrega </w:t>
      </w:r>
      <w:r w:rsidR="008B5F57">
        <w:t>do</w:t>
      </w:r>
      <w:r w:rsidR="009D60C9">
        <w:t xml:space="preserve"> c</w:t>
      </w:r>
      <w:r w:rsidR="00804BE4">
        <w:t xml:space="preserve">liente. Primeiramente é </w:t>
      </w:r>
      <w:r w:rsidR="009D17F0">
        <w:t xml:space="preserve">declarada a lista que obterá a informação </w:t>
      </w:r>
      <w:r w:rsidR="00BB3B2F">
        <w:t>de</w:t>
      </w:r>
      <w:r w:rsidR="00D17D72">
        <w:t xml:space="preserve"> cada cliente</w:t>
      </w:r>
      <w:r w:rsidR="00BB3B2F">
        <w:t>/cabaz e os seus</w:t>
      </w:r>
      <w:r w:rsidR="00486B78">
        <w:t xml:space="preserve"> produtos e </w:t>
      </w:r>
      <w:r w:rsidR="00B071EE">
        <w:t>produtores</w:t>
      </w:r>
      <w:r w:rsidR="00EB52B2">
        <w:t xml:space="preserve">. De seguida </w:t>
      </w:r>
      <w:r w:rsidR="00C65037">
        <w:t xml:space="preserve">é feita uma instância </w:t>
      </w:r>
      <w:r w:rsidR="00990BE1">
        <w:t xml:space="preserve">da </w:t>
      </w:r>
      <w:r w:rsidR="0062210E">
        <w:t xml:space="preserve">classe </w:t>
      </w:r>
      <w:r w:rsidR="00546336">
        <w:t>“</w:t>
      </w:r>
      <w:r w:rsidR="0062210E">
        <w:t>Dispatch</w:t>
      </w:r>
      <w:r w:rsidR="00546336">
        <w:t>ListWithoutResttriction” para poder utilizar os métodos que estão nesta classe</w:t>
      </w:r>
      <w:r w:rsidR="00AE7FF5">
        <w:t>.</w:t>
      </w:r>
      <w:r w:rsidR="00AE7FF5">
        <w:rPr>
          <w:lang w:val="pt-BR"/>
        </w:rPr>
        <w:t xml:space="preserve"> </w:t>
      </w:r>
    </w:p>
    <w:p w14:paraId="5AE83C52" w14:textId="77777777" w:rsidR="004558A7" w:rsidRDefault="004558A7" w:rsidP="00AE7FF5">
      <w:pPr>
        <w:pStyle w:val="Contedo"/>
        <w:rPr>
          <w:lang w:val="pt-BR"/>
        </w:rPr>
      </w:pPr>
    </w:p>
    <w:p w14:paraId="4DDE6616" w14:textId="73FB3B6D" w:rsidR="00EB52B2" w:rsidRDefault="00AE7FF5" w:rsidP="00AE7FF5">
      <w:pPr>
        <w:pStyle w:val="Contedo"/>
        <w:rPr>
          <w:lang w:val="pt-BR"/>
        </w:rPr>
      </w:pPr>
      <w:r>
        <w:rPr>
          <w:lang w:val="pt-BR"/>
        </w:rPr>
        <w:t xml:space="preserve">Depois </w:t>
      </w:r>
      <w:r w:rsidR="002D3031">
        <w:rPr>
          <w:lang w:val="pt-BR"/>
        </w:rPr>
        <w:t xml:space="preserve">é </w:t>
      </w:r>
      <w:r w:rsidR="00224B21">
        <w:rPr>
          <w:lang w:val="pt-BR"/>
        </w:rPr>
        <w:t xml:space="preserve">criada </w:t>
      </w:r>
      <w:r w:rsidR="00EB52B2">
        <w:rPr>
          <w:lang w:val="pt-BR"/>
        </w:rPr>
        <w:t xml:space="preserve">uma AVL de “EntityPlus”, </w:t>
      </w:r>
      <w:r w:rsidR="00267637">
        <w:rPr>
          <w:lang w:val="pt-BR"/>
        </w:rPr>
        <w:t xml:space="preserve"> que é </w:t>
      </w:r>
      <w:r w:rsidR="00EB52B2">
        <w:rPr>
          <w:lang w:val="pt-BR"/>
        </w:rPr>
        <w:t xml:space="preserve">uma árvore que teria </w:t>
      </w:r>
      <w:r w:rsidR="002344C0">
        <w:rPr>
          <w:lang w:val="pt-BR"/>
        </w:rPr>
        <w:t xml:space="preserve">os </w:t>
      </w:r>
      <w:r w:rsidR="00EB52B2">
        <w:rPr>
          <w:lang w:val="pt-BR"/>
        </w:rPr>
        <w:t>Cliente</w:t>
      </w:r>
      <w:r w:rsidR="002344C0">
        <w:rPr>
          <w:lang w:val="pt-BR"/>
        </w:rPr>
        <w:t>s</w:t>
      </w:r>
      <w:r w:rsidR="00EB52B2">
        <w:rPr>
          <w:lang w:val="pt-BR"/>
        </w:rPr>
        <w:t xml:space="preserve"> e </w:t>
      </w:r>
      <w:r w:rsidR="008D3CFB">
        <w:rPr>
          <w:lang w:val="pt-BR"/>
        </w:rPr>
        <w:t xml:space="preserve">para cadu um destes, </w:t>
      </w:r>
      <w:r w:rsidR="00EB52B2">
        <w:rPr>
          <w:lang w:val="pt-BR"/>
        </w:rPr>
        <w:t>uma AVL de produtos encomendados po</w:t>
      </w:r>
      <w:r w:rsidR="008D3CFB">
        <w:rPr>
          <w:lang w:val="pt-BR"/>
        </w:rPr>
        <w:t>r</w:t>
      </w:r>
      <w:r w:rsidR="00267637">
        <w:rPr>
          <w:lang w:val="pt-BR"/>
        </w:rPr>
        <w:t xml:space="preserve"> </w:t>
      </w:r>
      <w:r w:rsidR="00EB52B2">
        <w:rPr>
          <w:lang w:val="pt-BR"/>
        </w:rPr>
        <w:t>e</w:t>
      </w:r>
      <w:r w:rsidR="00267637">
        <w:rPr>
          <w:lang w:val="pt-BR"/>
        </w:rPr>
        <w:t>ste</w:t>
      </w:r>
      <w:r w:rsidR="009345B6">
        <w:rPr>
          <w:lang w:val="pt-BR"/>
        </w:rPr>
        <w:t>,</w:t>
      </w:r>
      <w:r w:rsidR="00EB52B2">
        <w:rPr>
          <w:lang w:val="pt-BR"/>
        </w:rPr>
        <w:t xml:space="preserve"> ordenada por dias</w:t>
      </w:r>
      <w:r w:rsidR="00321906">
        <w:rPr>
          <w:lang w:val="pt-BR"/>
        </w:rPr>
        <w:t>.</w:t>
      </w:r>
      <w:r w:rsidR="00EB52B2">
        <w:rPr>
          <w:lang w:val="pt-BR"/>
        </w:rPr>
        <w:t xml:space="preserve"> </w:t>
      </w:r>
      <w:r w:rsidR="009D6632">
        <w:rPr>
          <w:lang w:val="pt-BR"/>
        </w:rPr>
        <w:t xml:space="preserve">É criada outra </w:t>
      </w:r>
      <w:r w:rsidR="00EB52B2">
        <w:rPr>
          <w:lang w:val="pt-BR"/>
        </w:rPr>
        <w:t xml:space="preserve">AVL de “ProducerPlus” </w:t>
      </w:r>
      <w:r w:rsidR="00A455C4">
        <w:rPr>
          <w:lang w:val="pt-BR"/>
        </w:rPr>
        <w:t xml:space="preserve">que teria os </w:t>
      </w:r>
      <w:r w:rsidR="00EB52B2">
        <w:rPr>
          <w:lang w:val="pt-BR"/>
        </w:rPr>
        <w:t>Produ</w:t>
      </w:r>
      <w:r w:rsidR="00A455C4">
        <w:rPr>
          <w:lang w:val="pt-BR"/>
        </w:rPr>
        <w:t>tores</w:t>
      </w:r>
      <w:r w:rsidR="00EB52B2">
        <w:rPr>
          <w:lang w:val="pt-BR"/>
        </w:rPr>
        <w:t xml:space="preserve"> e neste caso uma AVL de produtos fornecidos ordenada por dia</w:t>
      </w:r>
      <w:r w:rsidR="00A90715">
        <w:rPr>
          <w:lang w:val="pt-BR"/>
        </w:rPr>
        <w:t xml:space="preserve"> para cada Produtor</w:t>
      </w:r>
      <w:r w:rsidR="0029314D">
        <w:rPr>
          <w:lang w:val="pt-BR"/>
        </w:rPr>
        <w:t>.</w:t>
      </w:r>
      <w:r w:rsidR="001A4884">
        <w:rPr>
          <w:lang w:val="pt-BR"/>
        </w:rPr>
        <w:t xml:space="preserve"> São criados</w:t>
      </w:r>
      <w:r w:rsidR="00EB52B2">
        <w:rPr>
          <w:lang w:val="pt-BR"/>
        </w:rPr>
        <w:t xml:space="preserve"> dois Iterable referentes ás arvores anteriores e outras duas AVL de “ProducerPlus” chamadas de day1 e day2 que </w:t>
      </w:r>
      <w:r w:rsidR="000F16A8">
        <w:rPr>
          <w:lang w:val="pt-BR"/>
        </w:rPr>
        <w:t xml:space="preserve">irão </w:t>
      </w:r>
      <w:r w:rsidR="00EB52B2">
        <w:rPr>
          <w:lang w:val="pt-BR"/>
        </w:rPr>
        <w:t>cont</w:t>
      </w:r>
      <w:r w:rsidR="000F16A8">
        <w:rPr>
          <w:lang w:val="pt-BR"/>
        </w:rPr>
        <w:t>er</w:t>
      </w:r>
      <w:r w:rsidR="00EB52B2">
        <w:rPr>
          <w:lang w:val="pt-BR"/>
        </w:rPr>
        <w:t xml:space="preserve"> os restos</w:t>
      </w:r>
      <w:r w:rsidR="0023381E">
        <w:rPr>
          <w:lang w:val="pt-BR"/>
        </w:rPr>
        <w:t>,</w:t>
      </w:r>
      <w:r w:rsidR="00EB52B2">
        <w:rPr>
          <w:lang w:val="pt-BR"/>
        </w:rPr>
        <w:t xml:space="preserve"> ou seja</w:t>
      </w:r>
      <w:r w:rsidR="0023381E">
        <w:rPr>
          <w:lang w:val="pt-BR"/>
        </w:rPr>
        <w:t>, os</w:t>
      </w:r>
      <w:r w:rsidR="00EB52B2">
        <w:rPr>
          <w:lang w:val="pt-BR"/>
        </w:rPr>
        <w:t xml:space="preserve"> produtos que ainda não foram comercializados </w:t>
      </w:r>
      <w:r w:rsidR="006A1F0E">
        <w:rPr>
          <w:lang w:val="pt-BR"/>
        </w:rPr>
        <w:t xml:space="preserve">e que, de acordo com a quantidade de dias desde os quais foram inseridos no programa, </w:t>
      </w:r>
      <w:r w:rsidR="00474A7A">
        <w:rPr>
          <w:lang w:val="pt-BR"/>
        </w:rPr>
        <w:t>ser</w:t>
      </w:r>
      <w:r w:rsidR="004E3AA8">
        <w:rPr>
          <w:lang w:val="pt-BR"/>
        </w:rPr>
        <w:t>ão colocados na AVL correta</w:t>
      </w:r>
      <w:r w:rsidR="00EB52B2">
        <w:rPr>
          <w:lang w:val="pt-BR"/>
        </w:rPr>
        <w:t>.</w:t>
      </w:r>
    </w:p>
    <w:p w14:paraId="71716102" w14:textId="77777777" w:rsidR="00167E28" w:rsidRDefault="00167E28" w:rsidP="00AE7FF5">
      <w:pPr>
        <w:pStyle w:val="Contedo"/>
        <w:rPr>
          <w:lang w:val="pt-BR"/>
        </w:rPr>
      </w:pPr>
    </w:p>
    <w:p w14:paraId="4A953DF2" w14:textId="77777777" w:rsidR="00167E28" w:rsidRDefault="00167E28" w:rsidP="00167E28">
      <w:pPr>
        <w:pStyle w:val="Contedo"/>
        <w:rPr>
          <w:lang w:val="pt-BR"/>
        </w:rPr>
      </w:pPr>
      <w:r>
        <w:rPr>
          <w:lang w:val="pt-BR"/>
        </w:rPr>
        <w:t>É feita ainda a instância da classe ClosestDistributionHub para de seguida determinar os hubs mais próximos de todos os pontos da rede.</w:t>
      </w:r>
    </w:p>
    <w:p w14:paraId="67FF4AC2" w14:textId="77777777" w:rsidR="00EB52B2" w:rsidRDefault="00EB52B2" w:rsidP="00EB52B2">
      <w:pPr>
        <w:pStyle w:val="Contedo"/>
        <w:rPr>
          <w:lang w:val="pt-BR"/>
        </w:rPr>
      </w:pPr>
    </w:p>
    <w:p w14:paraId="509B9D83" w14:textId="73E6CA47" w:rsidR="00731BA0" w:rsidRDefault="00EB52B2" w:rsidP="00EB52B2">
      <w:pPr>
        <w:pStyle w:val="Contedo"/>
        <w:rPr>
          <w:lang w:val="pt-BR"/>
        </w:rPr>
      </w:pPr>
      <w:r>
        <w:rPr>
          <w:lang w:val="pt-BR"/>
        </w:rPr>
        <w:t xml:space="preserve">De seguida ocorre um ciclo for, que inicia no dia 1 e termina no dia recebido por parâmetro, de modo a calcular a lista de expedição desse dia. </w:t>
      </w:r>
      <w:r w:rsidR="00710F15">
        <w:rPr>
          <w:lang w:val="pt-BR"/>
        </w:rPr>
        <w:t xml:space="preserve">Aqui </w:t>
      </w:r>
      <w:r w:rsidR="00F15799">
        <w:rPr>
          <w:lang w:val="pt-BR"/>
        </w:rPr>
        <w:t xml:space="preserve">iremos também </w:t>
      </w:r>
      <w:r w:rsidR="00EA0985">
        <w:rPr>
          <w:lang w:val="pt-BR"/>
        </w:rPr>
        <w:t xml:space="preserve">obter </w:t>
      </w:r>
      <w:r w:rsidR="00E1715A">
        <w:rPr>
          <w:lang w:val="pt-BR"/>
        </w:rPr>
        <w:t xml:space="preserve">a lista de clientes/cabazes, bem como </w:t>
      </w:r>
      <w:r w:rsidR="000D17DB">
        <w:rPr>
          <w:lang w:val="pt-BR"/>
        </w:rPr>
        <w:t xml:space="preserve">os produtores </w:t>
      </w:r>
      <w:r w:rsidR="006420F3">
        <w:rPr>
          <w:lang w:val="pt-BR"/>
        </w:rPr>
        <w:t>e os seus produtos</w:t>
      </w:r>
      <w:r>
        <w:rPr>
          <w:lang w:val="pt-BR"/>
        </w:rPr>
        <w:t xml:space="preserve"> </w:t>
      </w:r>
      <w:r w:rsidR="00304C38">
        <w:rPr>
          <w:lang w:val="pt-BR"/>
        </w:rPr>
        <w:t>no dia pretendido. O programa entra então noutro ciclo for onde</w:t>
      </w:r>
      <w:r w:rsidR="009942DB">
        <w:rPr>
          <w:lang w:val="pt-BR"/>
        </w:rPr>
        <w:t>,</w:t>
      </w:r>
      <w:r w:rsidR="00304C38">
        <w:rPr>
          <w:lang w:val="pt-BR"/>
        </w:rPr>
        <w:t xml:space="preserve"> para cada cliente na lista previamente obtida</w:t>
      </w:r>
      <w:r w:rsidR="009942DB">
        <w:rPr>
          <w:lang w:val="pt-BR"/>
        </w:rPr>
        <w:t xml:space="preserve">, </w:t>
      </w:r>
      <w:r w:rsidR="00CC2ED0">
        <w:rPr>
          <w:lang w:val="pt-BR"/>
        </w:rPr>
        <w:t xml:space="preserve">vai </w:t>
      </w:r>
      <w:r w:rsidR="006B407E">
        <w:rPr>
          <w:lang w:val="pt-BR"/>
        </w:rPr>
        <w:t xml:space="preserve">obter o </w:t>
      </w:r>
      <w:r w:rsidR="006366CF">
        <w:rPr>
          <w:lang w:val="pt-BR"/>
        </w:rPr>
        <w:t xml:space="preserve">seu </w:t>
      </w:r>
      <w:r w:rsidR="006B407E">
        <w:rPr>
          <w:lang w:val="pt-BR"/>
        </w:rPr>
        <w:t>hub mais pr</w:t>
      </w:r>
      <w:r w:rsidR="00084547">
        <w:rPr>
          <w:lang w:val="pt-BR"/>
        </w:rPr>
        <w:t>óximo</w:t>
      </w:r>
      <w:r w:rsidR="0067025F">
        <w:rPr>
          <w:lang w:val="pt-BR"/>
        </w:rPr>
        <w:t xml:space="preserve"> e in</w:t>
      </w:r>
      <w:r w:rsidR="002D5DE0">
        <w:rPr>
          <w:lang w:val="pt-BR"/>
        </w:rPr>
        <w:t>serir o cliente na AVL</w:t>
      </w:r>
      <w:r w:rsidR="00D67B58">
        <w:rPr>
          <w:lang w:val="pt-BR"/>
        </w:rPr>
        <w:t>.</w:t>
      </w:r>
      <w:r w:rsidR="005E3CFA">
        <w:rPr>
          <w:lang w:val="pt-BR"/>
        </w:rPr>
        <w:t xml:space="preserve"> De seguida vamos obter os N </w:t>
      </w:r>
      <w:r w:rsidR="002F0DF2">
        <w:rPr>
          <w:lang w:val="pt-BR"/>
        </w:rPr>
        <w:t xml:space="preserve">produtores mais próximos </w:t>
      </w:r>
      <w:r w:rsidR="004A38B6">
        <w:rPr>
          <w:lang w:val="pt-BR"/>
        </w:rPr>
        <w:t>e guard</w:t>
      </w:r>
      <w:r w:rsidR="004B4021">
        <w:rPr>
          <w:lang w:val="pt-BR"/>
        </w:rPr>
        <w:t xml:space="preserve">á-los </w:t>
      </w:r>
      <w:r w:rsidR="005F4E4E">
        <w:rPr>
          <w:lang w:val="pt-BR"/>
        </w:rPr>
        <w:t xml:space="preserve">na sua </w:t>
      </w:r>
      <w:r w:rsidR="00D97C76">
        <w:rPr>
          <w:lang w:val="pt-BR"/>
        </w:rPr>
        <w:t>AVL.</w:t>
      </w:r>
    </w:p>
    <w:p w14:paraId="17631730" w14:textId="77777777" w:rsidR="00731BA0" w:rsidRDefault="00731BA0" w:rsidP="00EB52B2">
      <w:pPr>
        <w:pStyle w:val="Contedo"/>
        <w:rPr>
          <w:lang w:val="pt-BR"/>
        </w:rPr>
      </w:pPr>
    </w:p>
    <w:p w14:paraId="47E3DC7A" w14:textId="5C08F788" w:rsidR="00EB52B2" w:rsidRDefault="004360F6" w:rsidP="00EB52B2">
      <w:pPr>
        <w:pStyle w:val="Contedo"/>
        <w:rPr>
          <w:lang w:val="pt-BR"/>
        </w:rPr>
      </w:pPr>
      <w:r w:rsidRPr="004360F6">
        <w:rPr>
          <w:lang w:val="pt-BR"/>
        </w:rPr>
        <w:t>Se o i for igual ao dia</w:t>
      </w:r>
      <w:r>
        <w:rPr>
          <w:lang w:val="pt-BR"/>
        </w:rPr>
        <w:t xml:space="preserve">, vão ser </w:t>
      </w:r>
      <w:r w:rsidRPr="004360F6">
        <w:rPr>
          <w:lang w:val="pt-BR"/>
        </w:rPr>
        <w:t>chama</w:t>
      </w:r>
      <w:r>
        <w:rPr>
          <w:lang w:val="pt-BR"/>
        </w:rPr>
        <w:t>dos</w:t>
      </w:r>
      <w:r w:rsidRPr="004360F6">
        <w:rPr>
          <w:lang w:val="pt-BR"/>
        </w:rPr>
        <w:t xml:space="preserve"> os métodos </w:t>
      </w:r>
      <w:r w:rsidR="00EB52B2">
        <w:rPr>
          <w:lang w:val="pt-BR"/>
        </w:rPr>
        <w:t>“makeExpeditionListFullProducts”,</w:t>
      </w:r>
      <w:r w:rsidR="00395ECC">
        <w:rPr>
          <w:lang w:val="pt-BR"/>
        </w:rPr>
        <w:t xml:space="preserve"> </w:t>
      </w:r>
      <w:r w:rsidR="00EB52B2">
        <w:rPr>
          <w:lang w:val="pt-BR"/>
        </w:rPr>
        <w:t xml:space="preserve">“makeExpeditionListRemainProducts” e caso i seja diferente de dia </w:t>
      </w:r>
      <w:r w:rsidR="00112286">
        <w:rPr>
          <w:lang w:val="pt-BR"/>
        </w:rPr>
        <w:t>vão ser</w:t>
      </w:r>
      <w:r w:rsidR="00EB52B2">
        <w:rPr>
          <w:lang w:val="pt-BR"/>
        </w:rPr>
        <w:t xml:space="preserve"> chama</w:t>
      </w:r>
      <w:r w:rsidR="00112286">
        <w:rPr>
          <w:lang w:val="pt-BR"/>
        </w:rPr>
        <w:t>dos</w:t>
      </w:r>
      <w:r w:rsidR="00EB52B2">
        <w:rPr>
          <w:lang w:val="pt-BR"/>
        </w:rPr>
        <w:t xml:space="preserve"> os métodos “makeExpeditionFull” e “makeExpeditionRemain”, e atualiza as A</w:t>
      </w:r>
      <w:r w:rsidR="00851E6F">
        <w:rPr>
          <w:lang w:val="pt-BR"/>
        </w:rPr>
        <w:t>VL</w:t>
      </w:r>
      <w:r w:rsidR="00EB52B2">
        <w:rPr>
          <w:lang w:val="pt-BR"/>
        </w:rPr>
        <w:t xml:space="preserve"> day1 e day2, tornando a A</w:t>
      </w:r>
      <w:r w:rsidR="003958DE">
        <w:rPr>
          <w:lang w:val="pt-BR"/>
        </w:rPr>
        <w:t>VL</w:t>
      </w:r>
      <w:r w:rsidR="00EB52B2">
        <w:rPr>
          <w:lang w:val="pt-BR"/>
        </w:rPr>
        <w:t xml:space="preserve"> day2 igual a day1 e a Avl day1 passa a ser igual à</w:t>
      </w:r>
      <w:r w:rsidR="003958DE">
        <w:rPr>
          <w:lang w:val="pt-BR"/>
        </w:rPr>
        <w:t xml:space="preserve"> </w:t>
      </w:r>
      <w:r w:rsidR="00EB52B2">
        <w:rPr>
          <w:lang w:val="pt-BR"/>
        </w:rPr>
        <w:t>“actualDayProducerPlus” que</w:t>
      </w:r>
      <w:r w:rsidR="003958DE">
        <w:rPr>
          <w:lang w:val="pt-BR"/>
        </w:rPr>
        <w:t xml:space="preserve">, </w:t>
      </w:r>
      <w:r w:rsidR="00EB52B2">
        <w:rPr>
          <w:lang w:val="pt-BR"/>
        </w:rPr>
        <w:t xml:space="preserve">após </w:t>
      </w:r>
      <w:r w:rsidR="006B0B3A">
        <w:rPr>
          <w:lang w:val="pt-BR"/>
        </w:rPr>
        <w:t>executar</w:t>
      </w:r>
      <w:r w:rsidR="00EB52B2">
        <w:rPr>
          <w:lang w:val="pt-BR"/>
        </w:rPr>
        <w:t xml:space="preserve"> </w:t>
      </w:r>
      <w:r w:rsidR="000F13D7">
        <w:rPr>
          <w:lang w:val="pt-BR"/>
        </w:rPr>
        <w:t>os</w:t>
      </w:r>
      <w:r w:rsidR="00EB52B2">
        <w:rPr>
          <w:lang w:val="pt-BR"/>
        </w:rPr>
        <w:t xml:space="preserve"> métodos</w:t>
      </w:r>
      <w:r w:rsidR="006B0B3A">
        <w:rPr>
          <w:lang w:val="pt-BR"/>
        </w:rPr>
        <w:t>,</w:t>
      </w:r>
      <w:r w:rsidR="00EB52B2">
        <w:rPr>
          <w:lang w:val="pt-BR"/>
        </w:rPr>
        <w:t xml:space="preserve"> vai contenter apenas as sobras do dia i.</w:t>
      </w:r>
    </w:p>
    <w:p w14:paraId="0B8E12A9" w14:textId="77777777" w:rsidR="00EB52B2" w:rsidRDefault="00EB52B2" w:rsidP="00EB52B2">
      <w:pPr>
        <w:pStyle w:val="Contedo"/>
        <w:rPr>
          <w:lang w:val="pt-BR"/>
        </w:rPr>
      </w:pPr>
    </w:p>
    <w:p w14:paraId="39FA2EB3" w14:textId="1932633A" w:rsidR="00EB52B2" w:rsidRPr="00D60B47" w:rsidRDefault="00EB52B2" w:rsidP="00391572">
      <w:pPr>
        <w:pStyle w:val="Contedo"/>
        <w:rPr>
          <w:lang w:val="pt-BR"/>
        </w:rPr>
      </w:pPr>
      <w:r>
        <w:rPr>
          <w:lang w:val="pt-BR"/>
        </w:rPr>
        <w:t>No fim é retornada a “</w:t>
      </w:r>
      <w:r w:rsidR="00766AB4">
        <w:rPr>
          <w:lang w:val="pt-BR"/>
        </w:rPr>
        <w:t>dispatch</w:t>
      </w:r>
      <w:r>
        <w:rPr>
          <w:lang w:val="pt-BR"/>
        </w:rPr>
        <w:t>List”</w:t>
      </w:r>
      <w:r w:rsidR="00766AB4">
        <w:rPr>
          <w:lang w:val="pt-BR"/>
        </w:rPr>
        <w:t>,</w:t>
      </w:r>
      <w:r>
        <w:rPr>
          <w:lang w:val="pt-BR"/>
        </w:rPr>
        <w:t xml:space="preserve"> uma Lista de “Expedition” </w:t>
      </w:r>
      <w:r w:rsidR="006B0B3A">
        <w:rPr>
          <w:lang w:val="pt-BR"/>
        </w:rPr>
        <w:t>(</w:t>
      </w:r>
      <w:r>
        <w:rPr>
          <w:lang w:val="pt-BR"/>
        </w:rPr>
        <w:t>um objeto que contém um “EntityPlus” refer</w:t>
      </w:r>
      <w:r w:rsidR="006B0B3A">
        <w:rPr>
          <w:lang w:val="pt-BR"/>
        </w:rPr>
        <w:t>e</w:t>
      </w:r>
      <w:r>
        <w:rPr>
          <w:lang w:val="pt-BR"/>
        </w:rPr>
        <w:t>nte a um cliente e um Mapa</w:t>
      </w:r>
      <w:r w:rsidR="00D60B47">
        <w:rPr>
          <w:lang w:val="pt-BR"/>
        </w:rPr>
        <w:t xml:space="preserve">. Neste Mapa, </w:t>
      </w:r>
      <w:r>
        <w:rPr>
          <w:lang w:val="pt-BR"/>
        </w:rPr>
        <w:t>cada produto pedido é uma key e para cada produto existe uma entry com “ExpeditionInfo”</w:t>
      </w:r>
      <w:r w:rsidR="00D60B47">
        <w:rPr>
          <w:lang w:val="pt-BR"/>
        </w:rPr>
        <w:t>,</w:t>
      </w:r>
      <w:r>
        <w:rPr>
          <w:lang w:val="pt-BR"/>
        </w:rPr>
        <w:t xml:space="preserve"> que contêm </w:t>
      </w:r>
      <w:bookmarkStart w:id="17" w:name="_Hlk124112692"/>
      <w:r>
        <w:rPr>
          <w:lang w:val="pt-BR"/>
        </w:rPr>
        <w:t>informação acerca do Produtor que forneceu aquele produto, a quantidade pedida por aquele cliente e a quantidade fornecida que em alguns casos por não satisfazer totalmente o pedido do cliente e em outros casos ainda pior pode não ser sequer minimanente satisfeita.</w:t>
      </w:r>
      <w:bookmarkEnd w:id="17"/>
    </w:p>
    <w:p w14:paraId="391BC869" w14:textId="35E68D81" w:rsidR="00391572" w:rsidRPr="00391572" w:rsidRDefault="00391572" w:rsidP="00414041">
      <w:pPr>
        <w:pStyle w:val="Heading3"/>
        <w:rPr>
          <w:b w:val="0"/>
          <w:bCs w:val="0"/>
          <w:lang w:val="en-US"/>
        </w:rPr>
      </w:pPr>
    </w:p>
    <w:p w14:paraId="6BCE03EC" w14:textId="04FED77B" w:rsidR="00B61652" w:rsidRPr="002F0871" w:rsidRDefault="002F0871" w:rsidP="00414041">
      <w:pPr>
        <w:pStyle w:val="Heading3"/>
        <w:rPr>
          <w:i/>
          <w:lang w:val="en-US"/>
        </w:rPr>
      </w:pPr>
      <w:bookmarkStart w:id="18" w:name="_Toc124111770"/>
      <w:r w:rsidRPr="002F0871">
        <w:rPr>
          <w:i/>
          <w:iCs/>
          <w:lang w:val="en-US"/>
        </w:rPr>
        <w:t>Get N Closest Producers to Hub</w:t>
      </w:r>
      <w:bookmarkEnd w:id="18"/>
    </w:p>
    <w:p w14:paraId="1DFEE723" w14:textId="6B4E9A2A" w:rsidR="00B61652" w:rsidRDefault="00731D36" w:rsidP="00AB02A7">
      <w:pPr>
        <w:spacing w:after="200"/>
        <w:rPr>
          <w:lang w:val="en-US"/>
        </w:rPr>
      </w:pPr>
      <w:r>
        <w:rPr>
          <w:noProof/>
        </w:rPr>
        <w:drawing>
          <wp:inline distT="0" distB="0" distL="0" distR="0" wp14:anchorId="3BD3D8FC" wp14:editId="0FAABBBC">
            <wp:extent cx="6371590" cy="3613785"/>
            <wp:effectExtent l="0" t="0" r="0" b="5715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DFFC" w14:textId="17F34B2D" w:rsidR="00D60B47" w:rsidRDefault="00D60B47" w:rsidP="00AB02A7">
      <w:pPr>
        <w:spacing w:after="200"/>
        <w:rPr>
          <w:b w:val="0"/>
          <w:bCs w:val="0"/>
          <w:lang w:val="pt-BR"/>
        </w:rPr>
      </w:pPr>
      <w:r>
        <w:rPr>
          <w:b w:val="0"/>
          <w:bCs w:val="0"/>
          <w:lang w:val="pt-BR"/>
        </w:rPr>
        <w:t>Este método recebe o hub</w:t>
      </w:r>
      <w:r w:rsidR="005A560E">
        <w:rPr>
          <w:b w:val="0"/>
          <w:bCs w:val="0"/>
          <w:lang w:val="pt-BR"/>
        </w:rPr>
        <w:t xml:space="preserve"> mais próximo de um certo cliente</w:t>
      </w:r>
      <w:r w:rsidR="00960B6A">
        <w:rPr>
          <w:b w:val="0"/>
          <w:bCs w:val="0"/>
          <w:lang w:val="pt-BR"/>
        </w:rPr>
        <w:t xml:space="preserve"> (hub de entrega)</w:t>
      </w:r>
      <w:r w:rsidR="00756A61">
        <w:rPr>
          <w:b w:val="0"/>
          <w:bCs w:val="0"/>
          <w:lang w:val="pt-BR"/>
        </w:rPr>
        <w:t>, para o qual vai determinar o</w:t>
      </w:r>
      <w:r w:rsidR="00094343">
        <w:rPr>
          <w:b w:val="0"/>
          <w:bCs w:val="0"/>
          <w:lang w:val="pt-BR"/>
        </w:rPr>
        <w:t>s</w:t>
      </w:r>
      <w:r w:rsidR="00756A61">
        <w:rPr>
          <w:b w:val="0"/>
          <w:bCs w:val="0"/>
          <w:lang w:val="pt-BR"/>
        </w:rPr>
        <w:t xml:space="preserve"> N (producersNumber)</w:t>
      </w:r>
      <w:r w:rsidR="00094343">
        <w:rPr>
          <w:b w:val="0"/>
          <w:bCs w:val="0"/>
          <w:lang w:val="pt-BR"/>
        </w:rPr>
        <w:t xml:space="preserve"> produtores mais próximos do hub</w:t>
      </w:r>
      <w:r w:rsidR="00517342">
        <w:rPr>
          <w:b w:val="0"/>
          <w:bCs w:val="0"/>
          <w:lang w:val="pt-BR"/>
        </w:rPr>
        <w:t xml:space="preserve">. Recebe ainda </w:t>
      </w:r>
      <w:r w:rsidR="005F61EC">
        <w:rPr>
          <w:b w:val="0"/>
          <w:bCs w:val="0"/>
          <w:lang w:val="pt-BR"/>
        </w:rPr>
        <w:t>um objeto da classe DayProducer</w:t>
      </w:r>
      <w:r w:rsidR="00747580">
        <w:rPr>
          <w:b w:val="0"/>
          <w:bCs w:val="0"/>
          <w:lang w:val="pt-BR"/>
        </w:rPr>
        <w:t xml:space="preserve"> que </w:t>
      </w:r>
      <w:r w:rsidR="00385940">
        <w:rPr>
          <w:b w:val="0"/>
          <w:bCs w:val="0"/>
          <w:lang w:val="pt-BR"/>
        </w:rPr>
        <w:t xml:space="preserve">contém </w:t>
      </w:r>
      <w:r w:rsidR="00FE2F2C">
        <w:rPr>
          <w:b w:val="0"/>
          <w:bCs w:val="0"/>
          <w:lang w:val="pt-BR"/>
        </w:rPr>
        <w:t xml:space="preserve">todos os produtores </w:t>
      </w:r>
      <w:r w:rsidR="005B3F2E">
        <w:rPr>
          <w:b w:val="0"/>
          <w:bCs w:val="0"/>
          <w:lang w:val="pt-BR"/>
        </w:rPr>
        <w:t xml:space="preserve">e as informações </w:t>
      </w:r>
      <w:r w:rsidR="007E5FCA">
        <w:rPr>
          <w:b w:val="0"/>
          <w:bCs w:val="0"/>
          <w:lang w:val="pt-BR"/>
        </w:rPr>
        <w:t xml:space="preserve">dos seus produtos num certo dia. </w:t>
      </w:r>
    </w:p>
    <w:p w14:paraId="3710CD2F" w14:textId="6C1DC3D0" w:rsidR="007E5FCA" w:rsidRPr="00D60B47" w:rsidRDefault="007E5FCA" w:rsidP="00AB02A7">
      <w:pPr>
        <w:spacing w:after="200"/>
        <w:rPr>
          <w:b w:val="0"/>
          <w:bCs w:val="0"/>
          <w:lang w:val="en-US"/>
        </w:rPr>
      </w:pPr>
      <w:r>
        <w:rPr>
          <w:b w:val="0"/>
          <w:bCs w:val="0"/>
          <w:lang w:val="pt-BR"/>
        </w:rPr>
        <w:t xml:space="preserve">Primeiramente vai ser criada uma AVL que irá conter os produtores mais próximos </w:t>
      </w:r>
      <w:r w:rsidR="00936CFB">
        <w:rPr>
          <w:b w:val="0"/>
          <w:bCs w:val="0"/>
          <w:lang w:val="pt-BR"/>
        </w:rPr>
        <w:t xml:space="preserve">e que será retornada. De seguida </w:t>
      </w:r>
      <w:r w:rsidR="005944F7">
        <w:rPr>
          <w:b w:val="0"/>
          <w:bCs w:val="0"/>
          <w:lang w:val="pt-BR"/>
        </w:rPr>
        <w:t>v</w:t>
      </w:r>
      <w:r w:rsidR="003730FE">
        <w:rPr>
          <w:b w:val="0"/>
          <w:bCs w:val="0"/>
          <w:lang w:val="pt-BR"/>
        </w:rPr>
        <w:t>ai</w:t>
      </w:r>
      <w:r w:rsidR="00192426">
        <w:rPr>
          <w:b w:val="0"/>
          <w:bCs w:val="0"/>
          <w:lang w:val="pt-BR"/>
        </w:rPr>
        <w:t xml:space="preserve"> ser determinado </w:t>
      </w:r>
      <w:r w:rsidR="00AE15C8">
        <w:rPr>
          <w:b w:val="0"/>
          <w:bCs w:val="0"/>
          <w:lang w:val="pt-BR"/>
        </w:rPr>
        <w:t>o</w:t>
      </w:r>
      <w:r w:rsidR="003730FE">
        <w:rPr>
          <w:b w:val="0"/>
          <w:bCs w:val="0"/>
          <w:lang w:val="pt-BR"/>
        </w:rPr>
        <w:t xml:space="preserve"> caminho mais curto desde o hub até todos os pontos da rede</w:t>
      </w:r>
      <w:r w:rsidR="0047087F">
        <w:rPr>
          <w:b w:val="0"/>
          <w:bCs w:val="0"/>
          <w:lang w:val="pt-BR"/>
        </w:rPr>
        <w:t>. No primeiro ciclo for</w:t>
      </w:r>
      <w:r w:rsidR="00E85BEB">
        <w:rPr>
          <w:b w:val="0"/>
          <w:bCs w:val="0"/>
          <w:lang w:val="pt-BR"/>
        </w:rPr>
        <w:t xml:space="preserve"> irá ser feita a seleção do</w:t>
      </w:r>
      <w:r w:rsidR="00044F10">
        <w:rPr>
          <w:b w:val="0"/>
          <w:bCs w:val="0"/>
          <w:lang w:val="pt-BR"/>
        </w:rPr>
        <w:t>s</w:t>
      </w:r>
      <w:r w:rsidR="00E85BEB">
        <w:rPr>
          <w:b w:val="0"/>
          <w:bCs w:val="0"/>
          <w:lang w:val="pt-BR"/>
        </w:rPr>
        <w:t xml:space="preserve"> produtores </w:t>
      </w:r>
      <w:r w:rsidR="00044F10">
        <w:rPr>
          <w:b w:val="0"/>
          <w:bCs w:val="0"/>
          <w:lang w:val="pt-BR"/>
        </w:rPr>
        <w:t xml:space="preserve">bem como a sua organização </w:t>
      </w:r>
      <w:r w:rsidR="008B5CFD">
        <w:rPr>
          <w:b w:val="0"/>
          <w:bCs w:val="0"/>
          <w:lang w:val="pt-BR"/>
        </w:rPr>
        <w:t>des</w:t>
      </w:r>
      <w:r w:rsidR="0056692B">
        <w:rPr>
          <w:b w:val="0"/>
          <w:bCs w:val="0"/>
          <w:lang w:val="pt-BR"/>
        </w:rPr>
        <w:t xml:space="preserve">cendente </w:t>
      </w:r>
      <w:r w:rsidR="00044F10">
        <w:rPr>
          <w:b w:val="0"/>
          <w:bCs w:val="0"/>
          <w:lang w:val="pt-BR"/>
        </w:rPr>
        <w:t>por distância ao hub</w:t>
      </w:r>
      <w:r w:rsidR="0079363D">
        <w:rPr>
          <w:b w:val="0"/>
          <w:bCs w:val="0"/>
          <w:lang w:val="pt-BR"/>
        </w:rPr>
        <w:t>, através da verific</w:t>
      </w:r>
      <w:r w:rsidR="001D3D4D">
        <w:rPr>
          <w:b w:val="0"/>
          <w:bCs w:val="0"/>
          <w:lang w:val="pt-BR"/>
        </w:rPr>
        <w:t>ação</w:t>
      </w:r>
      <w:r w:rsidR="0052200C">
        <w:rPr>
          <w:b w:val="0"/>
          <w:bCs w:val="0"/>
          <w:lang w:val="pt-BR"/>
        </w:rPr>
        <w:t xml:space="preserve">: se o vértice de destino </w:t>
      </w:r>
      <w:r w:rsidR="002E1498">
        <w:rPr>
          <w:b w:val="0"/>
          <w:bCs w:val="0"/>
          <w:lang w:val="pt-BR"/>
        </w:rPr>
        <w:t>naque</w:t>
      </w:r>
      <w:r w:rsidR="00351015">
        <w:rPr>
          <w:b w:val="0"/>
          <w:bCs w:val="0"/>
          <w:lang w:val="pt-BR"/>
        </w:rPr>
        <w:t>l</w:t>
      </w:r>
      <w:r w:rsidR="002E1498">
        <w:rPr>
          <w:b w:val="0"/>
          <w:bCs w:val="0"/>
          <w:lang w:val="pt-BR"/>
        </w:rPr>
        <w:t xml:space="preserve">e caminho </w:t>
      </w:r>
      <w:r w:rsidR="00417F24">
        <w:rPr>
          <w:b w:val="0"/>
          <w:bCs w:val="0"/>
          <w:lang w:val="pt-BR"/>
        </w:rPr>
        <w:t>da lista “paths”</w:t>
      </w:r>
      <w:r w:rsidR="00351015">
        <w:rPr>
          <w:b w:val="0"/>
          <w:bCs w:val="0"/>
          <w:lang w:val="pt-BR"/>
        </w:rPr>
        <w:t xml:space="preserve"> é ou não uma instância da classe “Producer”</w:t>
      </w:r>
      <w:r w:rsidR="008F7AC0">
        <w:rPr>
          <w:b w:val="0"/>
          <w:bCs w:val="0"/>
          <w:lang w:val="pt-BR"/>
        </w:rPr>
        <w:t xml:space="preserve">, se for </w:t>
      </w:r>
      <w:r w:rsidR="00C93C44">
        <w:rPr>
          <w:b w:val="0"/>
          <w:bCs w:val="0"/>
          <w:lang w:val="pt-BR"/>
        </w:rPr>
        <w:t xml:space="preserve">vai ser colocado no Mapa criado previamente. O segundo ciclo for </w:t>
      </w:r>
      <w:r w:rsidR="00413CFA">
        <w:rPr>
          <w:b w:val="0"/>
          <w:bCs w:val="0"/>
          <w:lang w:val="pt-BR"/>
        </w:rPr>
        <w:t xml:space="preserve">serve para </w:t>
      </w:r>
      <w:r w:rsidR="002A1308">
        <w:rPr>
          <w:b w:val="0"/>
          <w:bCs w:val="0"/>
          <w:lang w:val="pt-BR"/>
        </w:rPr>
        <w:t>selecionar o número desejado de produtores mais próximos</w:t>
      </w:r>
      <w:r w:rsidR="002415D2">
        <w:rPr>
          <w:b w:val="0"/>
          <w:bCs w:val="0"/>
          <w:lang w:val="pt-BR"/>
        </w:rPr>
        <w:t xml:space="preserve"> e adiconá-los à AVL </w:t>
      </w:r>
      <w:r w:rsidR="00253911">
        <w:rPr>
          <w:b w:val="0"/>
          <w:bCs w:val="0"/>
          <w:lang w:val="pt-BR"/>
        </w:rPr>
        <w:t>que vai ser retornada.</w:t>
      </w:r>
    </w:p>
    <w:p w14:paraId="19E62298" w14:textId="1B686086" w:rsidR="00B61652" w:rsidRPr="002F0871" w:rsidRDefault="00B61652" w:rsidP="00AB02A7">
      <w:pPr>
        <w:spacing w:after="200"/>
        <w:rPr>
          <w:lang w:val="en-US"/>
        </w:rPr>
      </w:pPr>
    </w:p>
    <w:p w14:paraId="1B43603D" w14:textId="0D3C4738" w:rsidR="00B61652" w:rsidRPr="002F0871" w:rsidRDefault="00B61652" w:rsidP="00AB02A7">
      <w:pPr>
        <w:spacing w:after="200"/>
        <w:rPr>
          <w:lang w:val="en-US"/>
        </w:rPr>
      </w:pPr>
    </w:p>
    <w:p w14:paraId="6F69FCBC" w14:textId="3A462450" w:rsidR="00B61652" w:rsidRPr="007D2113" w:rsidRDefault="006F4818" w:rsidP="006F4818">
      <w:pPr>
        <w:pStyle w:val="Heading2"/>
      </w:pPr>
      <w:bookmarkStart w:id="19" w:name="_Toc124111771"/>
      <w:r w:rsidRPr="007D2113">
        <w:t>Complexidade</w:t>
      </w:r>
      <w:bookmarkEnd w:id="19"/>
    </w:p>
    <w:p w14:paraId="3E8A7637" w14:textId="642161E1" w:rsidR="006F4818" w:rsidRPr="00776DBF" w:rsidRDefault="00EE17B1" w:rsidP="00EE17B1">
      <w:pPr>
        <w:pStyle w:val="Contedo"/>
      </w:pPr>
      <w:r w:rsidRPr="00EE17B1">
        <w:t>Ao analisar os métodos a</w:t>
      </w:r>
      <w:r>
        <w:t xml:space="preserve">nteriormente </w:t>
      </w:r>
      <w:r w:rsidR="007702BD">
        <w:t>representados, verificam-se as seguintes complexidades:</w:t>
      </w:r>
    </w:p>
    <w:p w14:paraId="6ADCD34A" w14:textId="3B3021F0" w:rsidR="00D11C45" w:rsidRPr="00D82257" w:rsidRDefault="00D82257" w:rsidP="00D11C45">
      <w:pPr>
        <w:pStyle w:val="Contedo"/>
        <w:numPr>
          <w:ilvl w:val="0"/>
          <w:numId w:val="5"/>
        </w:numPr>
        <w:rPr>
          <w:lang w:val="en-US"/>
        </w:rPr>
      </w:pPr>
      <w:r w:rsidRPr="00D82257">
        <w:rPr>
          <w:lang w:val="en-US"/>
        </w:rPr>
        <w:t xml:space="preserve">Restricted Dispatch List: </w:t>
      </w:r>
      <m:oMath>
        <m:r>
          <m:rPr>
            <m:sty m:val="bi"/>
          </m:rPr>
          <w:rPr>
            <w:rFonts w:ascii="Cambria Math" w:hAnsi="Cambria Math"/>
          </w:rPr>
          <m:t>O</m:t>
        </m:r>
        <m:r>
          <m:rPr>
            <m:sty m:val="bi"/>
          </m:rP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.n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en-US"/>
          </w:rPr>
          <m:t>.</m:t>
        </m:r>
        <m:func>
          <m:func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</m:func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</w:p>
    <w:p w14:paraId="0423B6BB" w14:textId="3318E3EE" w:rsidR="00D11C45" w:rsidRPr="00D11C45" w:rsidRDefault="00D11C45" w:rsidP="00D11C45">
      <w:pPr>
        <w:pStyle w:val="Contedo"/>
        <w:numPr>
          <w:ilvl w:val="0"/>
          <w:numId w:val="4"/>
        </w:numPr>
        <w:rPr>
          <w:b/>
          <w:bCs/>
          <w:lang w:val="en-US"/>
        </w:rPr>
      </w:pPr>
      <w:r w:rsidRPr="00D11C45">
        <w:rPr>
          <w:i/>
          <w:iCs/>
          <w:lang w:val="en-US"/>
        </w:rPr>
        <w:t>Get N Closest Producers to Hub</w:t>
      </w:r>
      <w:r w:rsidRPr="00D11C45">
        <w:rPr>
          <w:lang w:val="en-US"/>
        </w:rPr>
        <w:t>:</w:t>
      </w:r>
      <w:r w:rsidRPr="00D11C45">
        <w:rPr>
          <w:b/>
          <w:bCs/>
          <w:lang w:val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lang w:val="en-US"/>
          </w:rPr>
          <m:t>)</m:t>
        </m:r>
      </m:oMath>
    </w:p>
    <w:p w14:paraId="3E24D27C" w14:textId="77777777" w:rsidR="00414041" w:rsidRPr="00D11C45" w:rsidRDefault="00414041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sz w:val="52"/>
          <w:szCs w:val="52"/>
          <w:lang w:val="en-US"/>
        </w:rPr>
      </w:pPr>
      <w:r w:rsidRPr="00D11C45">
        <w:rPr>
          <w:lang w:val="en-US"/>
        </w:rPr>
        <w:br w:type="page"/>
      </w:r>
    </w:p>
    <w:p w14:paraId="5A339FAB" w14:textId="207C124F" w:rsidR="00C60832" w:rsidRPr="007D2113" w:rsidRDefault="00C60832" w:rsidP="00C60832">
      <w:pPr>
        <w:pStyle w:val="Heading1"/>
      </w:pPr>
      <w:bookmarkStart w:id="20" w:name="_Toc124111772"/>
      <w:r>
        <w:t>US3</w:t>
      </w:r>
      <w:r w:rsidR="00B61652">
        <w:t>1</w:t>
      </w:r>
      <w:r>
        <w:t>0</w:t>
      </w:r>
      <w:bookmarkEnd w:id="20"/>
    </w:p>
    <w:p w14:paraId="3C2150F7" w14:textId="77777777" w:rsidR="009C0E39" w:rsidRDefault="00B61652">
      <w:pPr>
        <w:spacing w:after="200"/>
      </w:pPr>
      <w:r>
        <w:t>Para uma lista de expedição diária gerar o percurso de entrega que minimiza a distância total percorrida.</w:t>
      </w:r>
    </w:p>
    <w:p w14:paraId="4FA448FE" w14:textId="38E717A3" w:rsidR="0061037C" w:rsidRDefault="00F815EE" w:rsidP="00F815EE">
      <w:pPr>
        <w:pStyle w:val="Heading2"/>
      </w:pPr>
      <w:bookmarkStart w:id="21" w:name="_Toc124111773"/>
      <w:r>
        <w:t>Código</w:t>
      </w:r>
      <w:bookmarkEnd w:id="21"/>
    </w:p>
    <w:p w14:paraId="4A854499" w14:textId="12B2EF55" w:rsidR="009A662D" w:rsidRPr="00EA411C" w:rsidRDefault="001A2203" w:rsidP="00EA411C">
      <w:pPr>
        <w:pStyle w:val="Contedo"/>
        <w:rPr>
          <w:lang w:val="pt-BR"/>
        </w:rPr>
      </w:pPr>
      <w:r w:rsidRPr="00EA411C">
        <w:rPr>
          <w:lang w:val="pt-BR"/>
        </w:rPr>
        <w:t xml:space="preserve">O construtor </w:t>
      </w:r>
      <w:r w:rsidR="00EA411C">
        <w:rPr>
          <w:lang w:val="pt-BR"/>
        </w:rPr>
        <w:t xml:space="preserve">desta clase recebe o grafo </w:t>
      </w:r>
      <w:r w:rsidR="00C81625">
        <w:rPr>
          <w:lang w:val="pt-BR"/>
        </w:rPr>
        <w:t xml:space="preserve">onde estão todos os </w:t>
      </w:r>
      <w:r w:rsidR="00682A01">
        <w:rPr>
          <w:lang w:val="pt-BR"/>
        </w:rPr>
        <w:t xml:space="preserve">clientes, produtores e empresas, a lista de expedição, </w:t>
      </w:r>
      <w:r w:rsidR="00B56511">
        <w:rPr>
          <w:lang w:val="pt-BR"/>
        </w:rPr>
        <w:t xml:space="preserve">um mapa onde </w:t>
      </w:r>
      <w:r w:rsidR="00876E58">
        <w:rPr>
          <w:lang w:val="pt-BR"/>
        </w:rPr>
        <w:t xml:space="preserve">ficará </w:t>
      </w:r>
      <w:r w:rsidR="00326408">
        <w:rPr>
          <w:lang w:val="pt-BR"/>
        </w:rPr>
        <w:t>os cabazes entregues em cada hub</w:t>
      </w:r>
      <w:r w:rsidR="008F48CF">
        <w:rPr>
          <w:lang w:val="pt-BR"/>
        </w:rPr>
        <w:t xml:space="preserve"> e </w:t>
      </w:r>
      <w:r w:rsidR="00495CDC">
        <w:rPr>
          <w:lang w:val="pt-BR"/>
        </w:rPr>
        <w:t xml:space="preserve">uma mapa onde </w:t>
      </w:r>
      <w:r w:rsidR="00116D64">
        <w:rPr>
          <w:lang w:val="pt-BR"/>
        </w:rPr>
        <w:t>esta o hub mais proximo de cada cliente</w:t>
      </w:r>
      <w:r w:rsidR="00055B41">
        <w:rPr>
          <w:lang w:val="pt-BR"/>
        </w:rPr>
        <w:t>, produtor e empresa.</w:t>
      </w:r>
      <w:r w:rsidR="00485CC5">
        <w:rPr>
          <w:lang w:val="pt-BR"/>
        </w:rPr>
        <w:t xml:space="preserve"> </w:t>
      </w:r>
    </w:p>
    <w:p w14:paraId="52882DB7" w14:textId="1F242358" w:rsidR="00BE3DBD" w:rsidRDefault="0012578A">
      <w:pPr>
        <w:spacing w:after="200"/>
      </w:pPr>
      <w:r w:rsidRPr="0012578A">
        <w:rPr>
          <w:noProof/>
        </w:rPr>
        <w:drawing>
          <wp:inline distT="0" distB="0" distL="0" distR="0" wp14:anchorId="486CAD67" wp14:editId="37571C20">
            <wp:extent cx="6371590" cy="175514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4060" w14:textId="098B0994" w:rsidR="00661D0F" w:rsidRPr="00055B41" w:rsidRDefault="00055B41" w:rsidP="00055B41">
      <w:pPr>
        <w:pStyle w:val="Contedo"/>
        <w:rPr>
          <w:lang w:val="pt-BR"/>
        </w:rPr>
      </w:pPr>
      <w:r w:rsidRPr="00055B41">
        <w:rPr>
          <w:lang w:val="pt-BR"/>
        </w:rPr>
        <w:t>Este</w:t>
      </w:r>
      <w:r>
        <w:rPr>
          <w:lang w:val="pt-BR"/>
        </w:rPr>
        <w:t xml:space="preserve"> metodo </w:t>
      </w:r>
      <w:r w:rsidR="00163F04">
        <w:rPr>
          <w:lang w:val="pt-BR"/>
        </w:rPr>
        <w:t>ira prencher o</w:t>
      </w:r>
      <w:r w:rsidR="00AD13B4">
        <w:rPr>
          <w:lang w:val="pt-BR"/>
        </w:rPr>
        <w:t xml:space="preserve">s atributos </w:t>
      </w:r>
      <w:r w:rsidR="00A40A0F">
        <w:rPr>
          <w:lang w:val="pt-BR"/>
        </w:rPr>
        <w:t xml:space="preserve">producerPerHub, </w:t>
      </w:r>
      <w:r w:rsidR="005D1825">
        <w:rPr>
          <w:lang w:val="pt-BR"/>
        </w:rPr>
        <w:t xml:space="preserve">hubMap, </w:t>
      </w:r>
      <w:r w:rsidR="00542C27">
        <w:rPr>
          <w:lang w:val="pt-BR"/>
        </w:rPr>
        <w:t xml:space="preserve">producerMap e </w:t>
      </w:r>
      <w:r w:rsidR="00CF73F4">
        <w:rPr>
          <w:lang w:val="pt-BR"/>
        </w:rPr>
        <w:t>clientHub</w:t>
      </w:r>
      <w:r w:rsidR="00B56AB6">
        <w:rPr>
          <w:lang w:val="pt-BR"/>
        </w:rPr>
        <w:t>, estes atributos irão auxiliar a resolução desta user</w:t>
      </w:r>
      <w:r w:rsidR="00867C26">
        <w:rPr>
          <w:lang w:val="pt-BR"/>
        </w:rPr>
        <w:t xml:space="preserve"> storie.</w:t>
      </w:r>
      <w:r w:rsidR="00A40A0F">
        <w:rPr>
          <w:lang w:val="pt-BR"/>
        </w:rPr>
        <w:t xml:space="preserve"> </w:t>
      </w:r>
      <w:r w:rsidR="00136C3A">
        <w:rPr>
          <w:lang w:val="pt-BR"/>
        </w:rPr>
        <w:t>O</w:t>
      </w:r>
      <w:r w:rsidR="00184943">
        <w:rPr>
          <w:lang w:val="pt-BR"/>
        </w:rPr>
        <w:t>s</w:t>
      </w:r>
      <w:r w:rsidR="00136C3A">
        <w:rPr>
          <w:lang w:val="pt-BR"/>
        </w:rPr>
        <w:t xml:space="preserve"> atributo</w:t>
      </w:r>
      <w:r w:rsidR="00184943">
        <w:rPr>
          <w:lang w:val="pt-BR"/>
        </w:rPr>
        <w:t>s</w:t>
      </w:r>
      <w:r w:rsidR="00136C3A">
        <w:rPr>
          <w:lang w:val="pt-BR"/>
        </w:rPr>
        <w:t xml:space="preserve"> </w:t>
      </w:r>
      <w:r w:rsidR="00D85FEA">
        <w:rPr>
          <w:lang w:val="pt-BR"/>
        </w:rPr>
        <w:t xml:space="preserve">hubMap e producerMap </w:t>
      </w:r>
      <w:r w:rsidR="00117720">
        <w:rPr>
          <w:lang w:val="pt-BR"/>
        </w:rPr>
        <w:t xml:space="preserve">são mapas que contem </w:t>
      </w:r>
      <w:r w:rsidR="000B1A78">
        <w:rPr>
          <w:lang w:val="pt-BR"/>
        </w:rPr>
        <w:t>hubs</w:t>
      </w:r>
      <w:r w:rsidR="00FA3B9D">
        <w:rPr>
          <w:lang w:val="pt-BR"/>
        </w:rPr>
        <w:t xml:space="preserve"> e produtores respeitivamente e um boolean a representar se já foi visitado</w:t>
      </w:r>
      <w:r w:rsidR="00184943">
        <w:rPr>
          <w:lang w:val="pt-BR"/>
        </w:rPr>
        <w:t xml:space="preserve">. </w:t>
      </w:r>
      <w:r w:rsidR="009D17B2">
        <w:rPr>
          <w:lang w:val="pt-BR"/>
        </w:rPr>
        <w:t xml:space="preserve">O </w:t>
      </w:r>
      <w:r w:rsidR="00D67991">
        <w:rPr>
          <w:lang w:val="pt-BR"/>
        </w:rPr>
        <w:t>atributo producersPerHub é um mapa que contem um set de produtores, estes produtores</w:t>
      </w:r>
      <w:r w:rsidR="007A6AB7">
        <w:rPr>
          <w:lang w:val="pt-BR"/>
        </w:rPr>
        <w:t xml:space="preserve"> </w:t>
      </w:r>
      <w:r w:rsidR="006E4ABF">
        <w:rPr>
          <w:lang w:val="pt-BR"/>
        </w:rPr>
        <w:t xml:space="preserve">são todos ao quais temos de passar antes de ir ao </w:t>
      </w:r>
      <w:r w:rsidR="00661D0F">
        <w:rPr>
          <w:lang w:val="pt-BR"/>
        </w:rPr>
        <w:t>respeitivo hub.</w:t>
      </w:r>
      <w:r w:rsidR="00184943">
        <w:rPr>
          <w:lang w:val="pt-BR"/>
        </w:rPr>
        <w:t xml:space="preserve"> </w:t>
      </w:r>
    </w:p>
    <w:p w14:paraId="566068DC" w14:textId="77777777" w:rsidR="0014532C" w:rsidRDefault="0014532C" w:rsidP="00055B41">
      <w:pPr>
        <w:pStyle w:val="Contedo"/>
        <w:rPr>
          <w:lang w:val="pt-BR"/>
        </w:rPr>
      </w:pPr>
    </w:p>
    <w:p w14:paraId="785F842F" w14:textId="77777777" w:rsidR="0014532C" w:rsidRDefault="0014532C" w:rsidP="00055B41">
      <w:pPr>
        <w:pStyle w:val="Contedo"/>
        <w:rPr>
          <w:lang w:val="pt-BR"/>
        </w:rPr>
      </w:pPr>
    </w:p>
    <w:p w14:paraId="6E519A17" w14:textId="77777777" w:rsidR="0014532C" w:rsidRDefault="0014532C" w:rsidP="00055B41">
      <w:pPr>
        <w:pStyle w:val="Contedo"/>
        <w:rPr>
          <w:lang w:val="pt-BR"/>
        </w:rPr>
      </w:pPr>
    </w:p>
    <w:p w14:paraId="20AF5799" w14:textId="77777777" w:rsidR="0014532C" w:rsidRDefault="0014532C" w:rsidP="00055B41">
      <w:pPr>
        <w:pStyle w:val="Contedo"/>
        <w:rPr>
          <w:lang w:val="pt-BR"/>
        </w:rPr>
      </w:pPr>
    </w:p>
    <w:p w14:paraId="476AF602" w14:textId="77777777" w:rsidR="0014532C" w:rsidRDefault="0014532C" w:rsidP="00055B41">
      <w:pPr>
        <w:pStyle w:val="Contedo"/>
        <w:rPr>
          <w:lang w:val="pt-BR"/>
        </w:rPr>
      </w:pPr>
    </w:p>
    <w:p w14:paraId="779C720C" w14:textId="77777777" w:rsidR="0014532C" w:rsidRDefault="0014532C" w:rsidP="00055B41">
      <w:pPr>
        <w:pStyle w:val="Contedo"/>
        <w:rPr>
          <w:lang w:val="pt-BR"/>
        </w:rPr>
      </w:pPr>
    </w:p>
    <w:p w14:paraId="160FAF00" w14:textId="77777777" w:rsidR="0014532C" w:rsidRDefault="0014532C" w:rsidP="00055B41">
      <w:pPr>
        <w:pStyle w:val="Contedo"/>
        <w:rPr>
          <w:lang w:val="pt-BR"/>
        </w:rPr>
      </w:pPr>
    </w:p>
    <w:p w14:paraId="47DD32FC" w14:textId="77777777" w:rsidR="0014532C" w:rsidRDefault="0014532C" w:rsidP="00055B41">
      <w:pPr>
        <w:pStyle w:val="Contedo"/>
        <w:rPr>
          <w:lang w:val="pt-BR"/>
        </w:rPr>
      </w:pPr>
    </w:p>
    <w:p w14:paraId="09152A9F" w14:textId="77777777" w:rsidR="0014532C" w:rsidRDefault="0014532C" w:rsidP="00055B41">
      <w:pPr>
        <w:pStyle w:val="Contedo"/>
        <w:rPr>
          <w:lang w:val="pt-BR"/>
        </w:rPr>
      </w:pPr>
    </w:p>
    <w:p w14:paraId="7CE7E51A" w14:textId="77777777" w:rsidR="0014532C" w:rsidRDefault="0014532C" w:rsidP="00055B41">
      <w:pPr>
        <w:pStyle w:val="Contedo"/>
        <w:rPr>
          <w:lang w:val="pt-BR"/>
        </w:rPr>
      </w:pPr>
    </w:p>
    <w:p w14:paraId="1B000AC2" w14:textId="35819F5B" w:rsidR="0014532C" w:rsidRDefault="0014532C" w:rsidP="005E644F">
      <w:pPr>
        <w:pStyle w:val="Contedo"/>
        <w:rPr>
          <w:lang w:val="pt-BR"/>
        </w:rPr>
      </w:pPr>
    </w:p>
    <w:p w14:paraId="60E2A0D3" w14:textId="77777777" w:rsidR="0014532C" w:rsidRDefault="0014532C" w:rsidP="005E644F">
      <w:pPr>
        <w:pStyle w:val="Contedo"/>
        <w:rPr>
          <w:lang w:val="pt-BR"/>
        </w:rPr>
      </w:pPr>
    </w:p>
    <w:p w14:paraId="3B347711" w14:textId="0194D2DB" w:rsidR="00BF16C3" w:rsidRDefault="00BF16C3" w:rsidP="00055B41">
      <w:pPr>
        <w:pStyle w:val="Contedo"/>
        <w:rPr>
          <w:lang w:val="pt-BR"/>
        </w:rPr>
      </w:pPr>
      <w:r w:rsidRPr="00055B41">
        <w:rPr>
          <w:noProof/>
          <w:lang w:val="pt-BR"/>
        </w:rPr>
        <w:drawing>
          <wp:inline distT="0" distB="0" distL="0" distR="0" wp14:anchorId="4569C7EB" wp14:editId="0E085144">
            <wp:extent cx="6371590" cy="3554095"/>
            <wp:effectExtent l="0" t="0" r="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C0BF" w14:textId="77777777" w:rsidR="00661D0F" w:rsidRDefault="00661D0F" w:rsidP="005E644F">
      <w:pPr>
        <w:pStyle w:val="Contedo"/>
        <w:rPr>
          <w:lang w:val="pt-BR"/>
        </w:rPr>
      </w:pPr>
    </w:p>
    <w:p w14:paraId="68E69194" w14:textId="0F1C818C" w:rsidR="0014532C" w:rsidRPr="00397032" w:rsidRDefault="0014532C" w:rsidP="0014532C">
      <w:pPr>
        <w:pStyle w:val="Heading3"/>
        <w:rPr>
          <w:i/>
          <w:lang w:val="pt-BR"/>
        </w:rPr>
      </w:pPr>
      <w:bookmarkStart w:id="22" w:name="_Toc124111774"/>
      <w:r w:rsidRPr="00397032">
        <w:rPr>
          <w:i/>
          <w:lang w:val="pt-BR"/>
        </w:rPr>
        <w:t>minimumDistance</w:t>
      </w:r>
      <w:bookmarkEnd w:id="22"/>
    </w:p>
    <w:p w14:paraId="34516988" w14:textId="375914AE" w:rsidR="00867C26" w:rsidRPr="005E644F" w:rsidRDefault="00867C26" w:rsidP="005E644F">
      <w:pPr>
        <w:pStyle w:val="Contedo"/>
        <w:rPr>
          <w:lang w:val="pt-BR"/>
        </w:rPr>
      </w:pPr>
      <w:r>
        <w:rPr>
          <w:lang w:val="pt-BR"/>
        </w:rPr>
        <w:t>O metodo minimum</w:t>
      </w:r>
      <w:r w:rsidR="0014532C">
        <w:rPr>
          <w:lang w:val="pt-BR"/>
        </w:rPr>
        <w:t>D</w:t>
      </w:r>
      <w:r>
        <w:rPr>
          <w:lang w:val="pt-BR"/>
        </w:rPr>
        <w:t xml:space="preserve">istance recebe uma lista onde </w:t>
      </w:r>
      <w:r w:rsidR="00EB10B2">
        <w:rPr>
          <w:lang w:val="pt-BR"/>
        </w:rPr>
        <w:t xml:space="preserve">será colocado o caminho mais curto que permita </w:t>
      </w:r>
      <w:r w:rsidR="0037571D">
        <w:rPr>
          <w:lang w:val="pt-BR"/>
        </w:rPr>
        <w:t>realizar a entrega do</w:t>
      </w:r>
      <w:r w:rsidR="008041AE">
        <w:rPr>
          <w:lang w:val="pt-BR"/>
        </w:rPr>
        <w:t xml:space="preserve">s </w:t>
      </w:r>
      <w:r w:rsidR="00E84FDF">
        <w:rPr>
          <w:lang w:val="pt-BR"/>
        </w:rPr>
        <w:t xml:space="preserve">cabazes </w:t>
      </w:r>
      <w:r w:rsidR="002F5CA9">
        <w:rPr>
          <w:lang w:val="pt-BR"/>
        </w:rPr>
        <w:t>fornecidos por cada produtor na lista de expedição</w:t>
      </w:r>
      <w:r w:rsidR="006A7E36">
        <w:rPr>
          <w:lang w:val="pt-BR"/>
        </w:rPr>
        <w:t xml:space="preserve"> aos seus respeitivos hubs.</w:t>
      </w:r>
      <w:r w:rsidR="007E6AE1">
        <w:rPr>
          <w:lang w:val="pt-BR"/>
        </w:rPr>
        <w:t xml:space="preserve"> </w:t>
      </w:r>
      <w:r w:rsidR="00942D26">
        <w:rPr>
          <w:lang w:val="pt-BR"/>
        </w:rPr>
        <w:t xml:space="preserve">Primeiro ira verificar que nenhum dos </w:t>
      </w:r>
      <w:r w:rsidR="00DF31CC">
        <w:rPr>
          <w:lang w:val="pt-BR"/>
        </w:rPr>
        <w:t>atributos necessarios sejam null</w:t>
      </w:r>
      <w:r w:rsidR="00640808">
        <w:rPr>
          <w:lang w:val="pt-BR"/>
        </w:rPr>
        <w:t xml:space="preserve">, vamos a acrescentar o </w:t>
      </w:r>
      <w:r w:rsidR="00CF5D0D">
        <w:rPr>
          <w:lang w:val="pt-BR"/>
        </w:rPr>
        <w:t>ultimo hub</w:t>
      </w:r>
      <w:r w:rsidR="000D216C">
        <w:rPr>
          <w:lang w:val="pt-BR"/>
        </w:rPr>
        <w:t xml:space="preserve"> a lista “route” (sendo esse o nosso ponto de partida)</w:t>
      </w:r>
      <w:r w:rsidR="009A300A">
        <w:rPr>
          <w:lang w:val="pt-BR"/>
        </w:rPr>
        <w:t xml:space="preserve">, </w:t>
      </w:r>
      <w:r w:rsidR="00C0168C">
        <w:rPr>
          <w:lang w:val="pt-BR"/>
        </w:rPr>
        <w:t xml:space="preserve">de seguida serão inicializados </w:t>
      </w:r>
      <w:r w:rsidR="00157B6B">
        <w:rPr>
          <w:lang w:val="pt-BR"/>
        </w:rPr>
        <w:t>as listas que o algoritmo shortestPaths irá usar</w:t>
      </w:r>
      <w:r w:rsidR="00314165">
        <w:rPr>
          <w:lang w:val="pt-BR"/>
        </w:rPr>
        <w:t xml:space="preserve"> (este metodo </w:t>
      </w:r>
      <w:r w:rsidR="00703BA6">
        <w:rPr>
          <w:lang w:val="pt-BR"/>
        </w:rPr>
        <w:t xml:space="preserve">irá utilizar </w:t>
      </w:r>
      <w:r w:rsidR="007B4488">
        <w:rPr>
          <w:lang w:val="pt-BR"/>
        </w:rPr>
        <w:t xml:space="preserve">o algoritmo de </w:t>
      </w:r>
      <w:r w:rsidR="00E015F4" w:rsidRPr="00E015F4">
        <w:rPr>
          <w:lang w:val="pt-BR"/>
        </w:rPr>
        <w:t>dijkstra</w:t>
      </w:r>
      <w:r w:rsidR="00E015F4">
        <w:rPr>
          <w:lang w:val="pt-BR"/>
        </w:rPr>
        <w:t xml:space="preserve"> para determinar todos os caminhos mais curtos </w:t>
      </w:r>
      <w:r w:rsidR="00E73296">
        <w:rPr>
          <w:lang w:val="pt-BR"/>
        </w:rPr>
        <w:t>desde o ponto atual</w:t>
      </w:r>
      <w:r w:rsidR="00D77765">
        <w:rPr>
          <w:lang w:val="pt-BR"/>
        </w:rPr>
        <w:t>, neste caso o ponto de partida</w:t>
      </w:r>
      <w:r w:rsidR="00314165">
        <w:rPr>
          <w:lang w:val="pt-BR"/>
        </w:rPr>
        <w:t>)</w:t>
      </w:r>
      <w:r w:rsidR="00235461">
        <w:rPr>
          <w:lang w:val="pt-BR"/>
        </w:rPr>
        <w:t>,</w:t>
      </w:r>
      <w:r w:rsidR="000D3531">
        <w:rPr>
          <w:lang w:val="pt-BR"/>
        </w:rPr>
        <w:t xml:space="preserve"> ainda é ini</w:t>
      </w:r>
      <w:r w:rsidR="00AB466B">
        <w:rPr>
          <w:lang w:val="pt-BR"/>
        </w:rPr>
        <w:t>c</w:t>
      </w:r>
      <w:r w:rsidR="000D3531">
        <w:rPr>
          <w:lang w:val="pt-BR"/>
        </w:rPr>
        <w:t xml:space="preserve">ializado </w:t>
      </w:r>
      <w:r w:rsidR="0075357B">
        <w:rPr>
          <w:lang w:val="pt-BR"/>
        </w:rPr>
        <w:t xml:space="preserve">uma lista </w:t>
      </w:r>
      <w:r w:rsidR="008C2A3C">
        <w:rPr>
          <w:lang w:val="pt-BR"/>
        </w:rPr>
        <w:t xml:space="preserve">onde </w:t>
      </w:r>
      <w:r w:rsidR="004367EC">
        <w:rPr>
          <w:lang w:val="pt-BR"/>
        </w:rPr>
        <w:t xml:space="preserve">vamos colocar </w:t>
      </w:r>
      <w:r w:rsidR="006D668E">
        <w:rPr>
          <w:lang w:val="pt-BR"/>
        </w:rPr>
        <w:t xml:space="preserve">todos os produtores </w:t>
      </w:r>
      <w:r w:rsidR="00D620E8">
        <w:rPr>
          <w:lang w:val="pt-BR"/>
        </w:rPr>
        <w:t xml:space="preserve">por onde já passamos. </w:t>
      </w:r>
      <w:r w:rsidR="00345A9F">
        <w:rPr>
          <w:lang w:val="pt-BR"/>
        </w:rPr>
        <w:t xml:space="preserve">De seguida vai entrar </w:t>
      </w:r>
      <w:r w:rsidR="006340F0">
        <w:rPr>
          <w:lang w:val="pt-BR"/>
        </w:rPr>
        <w:t xml:space="preserve">no ciclo while, que será executado </w:t>
      </w:r>
      <w:r w:rsidR="003B29AC">
        <w:rPr>
          <w:lang w:val="pt-BR"/>
        </w:rPr>
        <w:t xml:space="preserve">tantas vezes como </w:t>
      </w:r>
      <w:r w:rsidR="00B44784">
        <w:rPr>
          <w:lang w:val="pt-BR"/>
        </w:rPr>
        <w:t xml:space="preserve">o numero de produtores </w:t>
      </w:r>
      <w:r w:rsidR="00795D01">
        <w:rPr>
          <w:lang w:val="pt-BR"/>
        </w:rPr>
        <w:t>mais o numeor de hubs</w:t>
      </w:r>
      <w:r w:rsidR="0071377D">
        <w:rPr>
          <w:lang w:val="pt-BR"/>
        </w:rPr>
        <w:t xml:space="preserve">, </w:t>
      </w:r>
      <w:r w:rsidR="005E644F">
        <w:rPr>
          <w:lang w:val="pt-BR"/>
        </w:rPr>
        <w:t>depois será executado o metodo shortestPaths</w:t>
      </w:r>
      <w:r w:rsidR="001E6D32">
        <w:rPr>
          <w:lang w:val="pt-BR"/>
        </w:rPr>
        <w:t xml:space="preserve"> e o metodo </w:t>
      </w:r>
      <w:r w:rsidR="00AA2DA3">
        <w:rPr>
          <w:lang w:val="pt-BR"/>
        </w:rPr>
        <w:t xml:space="preserve">closestPointOfInterest, este retorna </w:t>
      </w:r>
      <w:r w:rsidR="00A86267">
        <w:rPr>
          <w:lang w:val="pt-BR"/>
        </w:rPr>
        <w:t>a Entity da ultima posição do caminho selecionado</w:t>
      </w:r>
      <w:r w:rsidR="000474D1">
        <w:rPr>
          <w:lang w:val="pt-BR"/>
        </w:rPr>
        <w:t>, acrescenta</w:t>
      </w:r>
      <w:r w:rsidR="00881345">
        <w:rPr>
          <w:lang w:val="pt-BR"/>
        </w:rPr>
        <w:t xml:space="preserve"> </w:t>
      </w:r>
      <w:r w:rsidR="00B6541D">
        <w:rPr>
          <w:lang w:val="pt-BR"/>
        </w:rPr>
        <w:t xml:space="preserve">o caminho selecionado </w:t>
      </w:r>
      <w:r w:rsidR="0083281E">
        <w:rPr>
          <w:lang w:val="pt-BR"/>
        </w:rPr>
        <w:t>a lista route</w:t>
      </w:r>
      <w:r w:rsidR="007D05DE">
        <w:rPr>
          <w:lang w:val="pt-BR"/>
        </w:rPr>
        <w:t xml:space="preserve"> e</w:t>
      </w:r>
      <w:r w:rsidR="00B37F39">
        <w:rPr>
          <w:lang w:val="pt-BR"/>
        </w:rPr>
        <w:t xml:space="preserve"> finalmente </w:t>
      </w:r>
      <w:r w:rsidR="0091380A">
        <w:rPr>
          <w:lang w:val="pt-BR"/>
        </w:rPr>
        <w:t xml:space="preserve">limpa </w:t>
      </w:r>
      <w:r w:rsidR="00CF3869">
        <w:rPr>
          <w:lang w:val="pt-BR"/>
        </w:rPr>
        <w:t>as lista u</w:t>
      </w:r>
      <w:r w:rsidR="002B36B1">
        <w:rPr>
          <w:lang w:val="pt-BR"/>
        </w:rPr>
        <w:t>tilizadas pelo metodo shortestPaths e diminui a variavel numberOfProducersAndHubs</w:t>
      </w:r>
      <w:r w:rsidR="00E97535">
        <w:rPr>
          <w:lang w:val="pt-BR"/>
        </w:rPr>
        <w:t>.</w:t>
      </w:r>
    </w:p>
    <w:p w14:paraId="7E5F2C86" w14:textId="380969BE" w:rsidR="002070B7" w:rsidRPr="00055B41" w:rsidRDefault="2B2888D6" w:rsidP="00055B41">
      <w:pPr>
        <w:pStyle w:val="Contedo"/>
        <w:rPr>
          <w:lang w:val="pt-BR"/>
        </w:rPr>
      </w:pPr>
      <w:r>
        <w:rPr>
          <w:noProof/>
        </w:rPr>
        <w:drawing>
          <wp:inline distT="0" distB="0" distL="0" distR="0" wp14:anchorId="0C28C3E3" wp14:editId="122CB891">
            <wp:extent cx="6371590" cy="271081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7B2" w14:textId="77777777" w:rsidR="00661D0F" w:rsidRPr="00D078FD" w:rsidRDefault="00661D0F" w:rsidP="00661D0F"/>
    <w:p w14:paraId="6918F9B9" w14:textId="01BEE9AB" w:rsidR="00661D0F" w:rsidRPr="0014532C" w:rsidRDefault="0014532C" w:rsidP="0014532C">
      <w:pPr>
        <w:pStyle w:val="Heading3"/>
        <w:rPr>
          <w:i/>
          <w:lang w:val="en-US"/>
        </w:rPr>
      </w:pPr>
      <w:bookmarkStart w:id="23" w:name="_Toc124111775"/>
      <w:r w:rsidRPr="0014532C">
        <w:rPr>
          <w:i/>
          <w:iCs/>
          <w:lang w:val="en-US"/>
        </w:rPr>
        <w:t>closestPointOfInterest</w:t>
      </w:r>
      <w:bookmarkEnd w:id="23"/>
    </w:p>
    <w:p w14:paraId="00F67DF2" w14:textId="6F381451" w:rsidR="00260C57" w:rsidRPr="00055B41" w:rsidRDefault="00661D0F" w:rsidP="00055B41">
      <w:pPr>
        <w:pStyle w:val="Contedo"/>
        <w:rPr>
          <w:lang w:val="pt-BR"/>
        </w:rPr>
      </w:pPr>
      <w:r w:rsidRPr="0014532C">
        <w:rPr>
          <w:rFonts w:eastAsiaTheme="majorEastAsia" w:cstheme="majorBidi"/>
          <w:b/>
          <w:sz w:val="36"/>
          <w:szCs w:val="36"/>
          <w:lang w:val="pt-BR"/>
        </w:rPr>
        <w:t xml:space="preserve"> </w:t>
      </w:r>
      <w:r w:rsidR="00260C57">
        <w:rPr>
          <w:lang w:val="pt-BR"/>
        </w:rPr>
        <w:t>O metodo closestPointOfInterest</w:t>
      </w:r>
      <w:r w:rsidR="00B74C70">
        <w:rPr>
          <w:lang w:val="pt-BR"/>
        </w:rPr>
        <w:t xml:space="preserve"> </w:t>
      </w:r>
      <w:r w:rsidR="00306871">
        <w:rPr>
          <w:lang w:val="pt-BR"/>
        </w:rPr>
        <w:t xml:space="preserve">recebe </w:t>
      </w:r>
      <w:r w:rsidR="00684DD9">
        <w:rPr>
          <w:lang w:val="pt-BR"/>
        </w:rPr>
        <w:t xml:space="preserve">uma lista com lista </w:t>
      </w:r>
      <w:r w:rsidR="00926B45">
        <w:rPr>
          <w:lang w:val="pt-BR"/>
        </w:rPr>
        <w:t xml:space="preserve">que contem todos os caminhos </w:t>
      </w:r>
      <w:r w:rsidR="007B0A86">
        <w:rPr>
          <w:lang w:val="pt-BR"/>
        </w:rPr>
        <w:t xml:space="preserve">calculados com o metodo shortestPaths, </w:t>
      </w:r>
      <w:r w:rsidR="005B5FF3">
        <w:rPr>
          <w:lang w:val="pt-BR"/>
        </w:rPr>
        <w:t xml:space="preserve">a lista minDistance </w:t>
      </w:r>
      <w:r w:rsidR="0041191A">
        <w:rPr>
          <w:lang w:val="pt-BR"/>
        </w:rPr>
        <w:t>com a distancia percorrida em cada percurso</w:t>
      </w:r>
      <w:r w:rsidR="0083563F">
        <w:rPr>
          <w:lang w:val="pt-BR"/>
        </w:rPr>
        <w:t xml:space="preserve">, a lista dos produtores visitados e </w:t>
      </w:r>
      <w:r w:rsidR="007942B9">
        <w:rPr>
          <w:lang w:val="pt-BR"/>
        </w:rPr>
        <w:t>uma lista que irá ser prenchida com o percurso selecionado.</w:t>
      </w:r>
      <w:r w:rsidR="00CA634C">
        <w:rPr>
          <w:lang w:val="pt-BR"/>
        </w:rPr>
        <w:t xml:space="preserve"> O metodo </w:t>
      </w:r>
      <w:r w:rsidR="001D42C3">
        <w:rPr>
          <w:lang w:val="pt-BR"/>
        </w:rPr>
        <w:t>primeiro descarta o caminho de comprimento 1</w:t>
      </w:r>
      <w:r w:rsidR="00062B9B">
        <w:rPr>
          <w:lang w:val="pt-BR"/>
        </w:rPr>
        <w:t xml:space="preserve"> </w:t>
      </w:r>
      <w:r w:rsidR="00C0358B">
        <w:rPr>
          <w:lang w:val="pt-BR"/>
        </w:rPr>
        <w:t xml:space="preserve">é de seguida entra num ciclo while </w:t>
      </w:r>
      <w:r w:rsidR="00193D09">
        <w:rPr>
          <w:lang w:val="pt-BR"/>
        </w:rPr>
        <w:t>que será executado pelomenos ate a lista de caminhos acabar</w:t>
      </w:r>
      <w:r w:rsidR="00D35BCE">
        <w:rPr>
          <w:lang w:val="pt-BR"/>
        </w:rPr>
        <w:t xml:space="preserve">. Primeiro vai </w:t>
      </w:r>
      <w:r w:rsidR="00A547FC">
        <w:rPr>
          <w:lang w:val="pt-BR"/>
        </w:rPr>
        <w:t xml:space="preserve">ver qual é o caminho mais curto e o seu destino, caso seja </w:t>
      </w:r>
      <w:r w:rsidR="00211608">
        <w:rPr>
          <w:lang w:val="pt-BR"/>
        </w:rPr>
        <w:t xml:space="preserve">um Hub </w:t>
      </w:r>
      <w:r w:rsidR="00362BE0">
        <w:rPr>
          <w:lang w:val="pt-BR"/>
        </w:rPr>
        <w:t xml:space="preserve">vamos verificar se </w:t>
      </w:r>
      <w:r w:rsidR="00FF144F">
        <w:rPr>
          <w:lang w:val="pt-BR"/>
        </w:rPr>
        <w:t xml:space="preserve">ele é um hub ao qual temos de ir, </w:t>
      </w:r>
      <w:r w:rsidR="00FF69A5">
        <w:rPr>
          <w:lang w:val="pt-BR"/>
        </w:rPr>
        <w:t xml:space="preserve">se já </w:t>
      </w:r>
      <w:r w:rsidR="00BE6A6D">
        <w:rPr>
          <w:lang w:val="pt-BR"/>
        </w:rPr>
        <w:t xml:space="preserve">estivemos no hub </w:t>
      </w:r>
      <w:r w:rsidR="00842937">
        <w:rPr>
          <w:lang w:val="pt-BR"/>
        </w:rPr>
        <w:t xml:space="preserve">e se já fomos </w:t>
      </w:r>
      <w:r w:rsidR="00DB3696">
        <w:rPr>
          <w:lang w:val="pt-BR"/>
        </w:rPr>
        <w:t xml:space="preserve">a todos os produtores que fornecem aquele hub, Caso </w:t>
      </w:r>
      <w:r w:rsidR="004E4F56">
        <w:rPr>
          <w:lang w:val="pt-BR"/>
        </w:rPr>
        <w:t xml:space="preserve">cumpra estos requisitos </w:t>
      </w:r>
      <w:r w:rsidR="000F7F9D">
        <w:rPr>
          <w:lang w:val="pt-BR"/>
        </w:rPr>
        <w:t xml:space="preserve">vamos </w:t>
      </w:r>
      <w:r w:rsidR="003B57E7">
        <w:rPr>
          <w:lang w:val="pt-BR"/>
        </w:rPr>
        <w:t xml:space="preserve">trocar de false para true </w:t>
      </w:r>
      <w:r w:rsidR="00CB0855">
        <w:rPr>
          <w:lang w:val="pt-BR"/>
        </w:rPr>
        <w:t>o valor desse hub no hubMap</w:t>
      </w:r>
      <w:r w:rsidR="00DD3A88">
        <w:rPr>
          <w:lang w:val="pt-BR"/>
        </w:rPr>
        <w:t xml:space="preserve">, </w:t>
      </w:r>
      <w:r w:rsidR="002A686A">
        <w:rPr>
          <w:lang w:val="pt-BR"/>
        </w:rPr>
        <w:t xml:space="preserve">vai acrescentar </w:t>
      </w:r>
      <w:r w:rsidR="004D032E">
        <w:rPr>
          <w:lang w:val="pt-BR"/>
        </w:rPr>
        <w:t xml:space="preserve">o caminho ao resultPath e vai retornar o ultimo elemento desse caminho. Caso seja um produtor </w:t>
      </w:r>
      <w:r w:rsidR="007E0B28">
        <w:rPr>
          <w:lang w:val="pt-BR"/>
        </w:rPr>
        <w:t xml:space="preserve">vai verificar se </w:t>
      </w:r>
      <w:r w:rsidR="00B7211B">
        <w:rPr>
          <w:lang w:val="pt-BR"/>
        </w:rPr>
        <w:t xml:space="preserve">é um produtor </w:t>
      </w:r>
      <w:r w:rsidR="00E3757C">
        <w:rPr>
          <w:lang w:val="pt-BR"/>
        </w:rPr>
        <w:t>ao qual temos de ir</w:t>
      </w:r>
      <w:r w:rsidR="00F33F51">
        <w:rPr>
          <w:lang w:val="pt-BR"/>
        </w:rPr>
        <w:t xml:space="preserve"> e se ainda não passamos por ele</w:t>
      </w:r>
      <w:r w:rsidR="00D1027D">
        <w:rPr>
          <w:lang w:val="pt-BR"/>
        </w:rPr>
        <w:t xml:space="preserve">, </w:t>
      </w:r>
      <w:r w:rsidR="001D67C0">
        <w:rPr>
          <w:lang w:val="pt-BR"/>
        </w:rPr>
        <w:t xml:space="preserve">se estas condições se cumprirem vamos tocar para true </w:t>
      </w:r>
      <w:r w:rsidR="0035125A">
        <w:rPr>
          <w:lang w:val="pt-BR"/>
        </w:rPr>
        <w:t xml:space="preserve">o valor desse produtor no </w:t>
      </w:r>
      <w:r w:rsidR="003458D2">
        <w:rPr>
          <w:lang w:val="pt-BR"/>
        </w:rPr>
        <w:t>producerMap</w:t>
      </w:r>
      <w:r w:rsidR="005C4A8A">
        <w:rPr>
          <w:lang w:val="pt-BR"/>
        </w:rPr>
        <w:t xml:space="preserve"> vai acrescentar o caminho ao resultPath, irá acrescentar esse produtor a lista de produtores visitados e vai retornar o ultimo elemento desse caminho.</w:t>
      </w:r>
      <w:r w:rsidR="00271EBC">
        <w:rPr>
          <w:lang w:val="pt-BR"/>
        </w:rPr>
        <w:t xml:space="preserve"> </w:t>
      </w:r>
      <w:r w:rsidR="00645FE4">
        <w:rPr>
          <w:lang w:val="pt-BR"/>
        </w:rPr>
        <w:t xml:space="preserve">Caso o destino desse caminho não seja um produtor ou um hub </w:t>
      </w:r>
      <w:r w:rsidR="00444633">
        <w:rPr>
          <w:lang w:val="pt-BR"/>
        </w:rPr>
        <w:t xml:space="preserve">vamos retirar esse caminho </w:t>
      </w:r>
      <w:r w:rsidR="003D5278">
        <w:rPr>
          <w:lang w:val="pt-BR"/>
        </w:rPr>
        <w:t>da</w:t>
      </w:r>
      <w:r w:rsidR="00485CC5">
        <w:rPr>
          <w:lang w:val="pt-BR"/>
        </w:rPr>
        <w:t xml:space="preserve"> lista dos caminhos.</w:t>
      </w:r>
    </w:p>
    <w:p w14:paraId="20AE2EDB" w14:textId="77777777" w:rsidR="00414041" w:rsidRPr="0014532C" w:rsidRDefault="3089201E" w:rsidP="0014532C">
      <w:pPr>
        <w:pStyle w:val="Contedo"/>
        <w:rPr>
          <w:lang w:val="pt-BR"/>
        </w:rPr>
      </w:pPr>
      <w:r>
        <w:rPr>
          <w:noProof/>
        </w:rPr>
        <w:drawing>
          <wp:inline distT="0" distB="0" distL="0" distR="0" wp14:anchorId="60D47434" wp14:editId="6156D472">
            <wp:extent cx="6371590" cy="357124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7626" w14:textId="77777777" w:rsidR="0014532C" w:rsidRDefault="0014532C" w:rsidP="0014532C">
      <w:pPr>
        <w:spacing w:after="200"/>
        <w:rPr>
          <w:lang w:val="pt-BR"/>
        </w:rPr>
      </w:pPr>
    </w:p>
    <w:p w14:paraId="69B049F2" w14:textId="77777777" w:rsidR="0014532C" w:rsidRDefault="0014532C" w:rsidP="0014532C">
      <w:pPr>
        <w:pStyle w:val="Heading2"/>
        <w:rPr>
          <w:lang w:val="en-US"/>
        </w:rPr>
      </w:pPr>
      <w:bookmarkStart w:id="24" w:name="_Toc124111776"/>
      <w:r w:rsidRPr="00661D0F">
        <w:rPr>
          <w:lang w:val="en-US"/>
        </w:rPr>
        <w:t>Complexidade</w:t>
      </w:r>
      <w:bookmarkEnd w:id="24"/>
    </w:p>
    <w:p w14:paraId="56DC1E48" w14:textId="0A4C52F2" w:rsidR="0014532C" w:rsidRPr="0014532C" w:rsidRDefault="00397032" w:rsidP="0014532C">
      <w:pPr>
        <w:pStyle w:val="Contedo"/>
        <w:rPr>
          <w:lang w:val="pt-BR"/>
        </w:rPr>
      </w:pPr>
      <w:r>
        <w:rPr>
          <w:lang w:val="pt-BR"/>
        </w:rPr>
        <w:t>A complexidade destes metodos são as seguintes:</w:t>
      </w:r>
    </w:p>
    <w:p w14:paraId="7D4947F0" w14:textId="62ECF66F" w:rsidR="00C80BA1" w:rsidRPr="0014532C" w:rsidRDefault="00C80BA1" w:rsidP="00C80BA1">
      <w:pPr>
        <w:pStyle w:val="Contedo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closestPointOfInterest : </w:t>
      </w:r>
      <m:oMath>
        <m:r>
          <w:rPr>
            <w:rFonts w:ascii="Cambria Math" w:hAnsi="Cambria Math"/>
            <w:lang w:val="pt-BR"/>
          </w:rPr>
          <m:t>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n</m:t>
            </m:r>
          </m:e>
        </m:d>
      </m:oMath>
    </w:p>
    <w:p w14:paraId="4559F08B" w14:textId="5547E9B0" w:rsidR="006936E6" w:rsidRPr="0014532C" w:rsidRDefault="006936E6" w:rsidP="00C80BA1">
      <w:pPr>
        <w:pStyle w:val="Contedo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shortestPaths: </w:t>
      </w:r>
      <m:oMath>
        <m:r>
          <w:rPr>
            <w:rFonts w:ascii="Cambria Math" w:hAnsi="Cambria Math"/>
            <w:lang w:val="pt-BR"/>
          </w:rPr>
          <m:t>O(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V</m:t>
            </m:r>
          </m:e>
          <m:sup>
            <m:r>
              <w:rPr>
                <w:rFonts w:ascii="Cambria Math" w:hAnsi="Cambria Math"/>
                <w:lang w:val="pt-BR"/>
              </w:rPr>
              <m:t>2</m:t>
            </m:r>
          </m:sup>
        </m:sSup>
        <m:r>
          <w:rPr>
            <w:rFonts w:ascii="Cambria Math" w:hAnsi="Cambria Math"/>
            <w:lang w:val="pt-BR"/>
          </w:rPr>
          <m:t>)</m:t>
        </m:r>
      </m:oMath>
    </w:p>
    <w:p w14:paraId="6004FABA" w14:textId="4BA49A0A" w:rsidR="00397032" w:rsidRPr="0014532C" w:rsidRDefault="00397032" w:rsidP="00C80BA1">
      <w:pPr>
        <w:pStyle w:val="Contedo"/>
        <w:numPr>
          <w:ilvl w:val="0"/>
          <w:numId w:val="6"/>
        </w:numPr>
        <w:rPr>
          <w:lang w:val="pt-BR"/>
        </w:rPr>
      </w:pPr>
      <w:r>
        <w:rPr>
          <w:lang w:val="pt-BR"/>
        </w:rPr>
        <w:t xml:space="preserve">minimumDistance: </w:t>
      </w:r>
      <m:oMath>
        <m:r>
          <w:rPr>
            <w:rFonts w:ascii="Cambria Math" w:hAnsi="Cambria Math"/>
            <w:lang w:val="pt-BR"/>
          </w:rPr>
          <m:t xml:space="preserve">O(n* </m:t>
        </m:r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r>
              <w:rPr>
                <w:rFonts w:ascii="Cambria Math" w:hAnsi="Cambria Math"/>
                <w:lang w:val="pt-BR"/>
              </w:rPr>
              <m:t>V</m:t>
            </m:r>
          </m:e>
          <m:sup>
            <m:r>
              <w:rPr>
                <w:rFonts w:ascii="Cambria Math" w:hAnsi="Cambria Math"/>
                <w:lang w:val="pt-BR"/>
              </w:rPr>
              <m:t>2</m:t>
            </m:r>
          </m:sup>
        </m:sSup>
        <m:r>
          <w:rPr>
            <w:rFonts w:ascii="Cambria Math" w:hAnsi="Cambria Math"/>
            <w:lang w:val="pt-BR"/>
          </w:rPr>
          <m:t>)</m:t>
        </m:r>
      </m:oMath>
    </w:p>
    <w:p w14:paraId="33624166" w14:textId="30F62559" w:rsidR="00B30ED5" w:rsidRPr="0014532C" w:rsidRDefault="00B30ED5" w:rsidP="0014532C">
      <w:pPr>
        <w:pStyle w:val="Contedo"/>
        <w:rPr>
          <w:lang w:val="pt-BR"/>
        </w:rPr>
      </w:pPr>
      <w:r w:rsidRPr="0014532C">
        <w:rPr>
          <w:lang w:val="pt-BR"/>
        </w:rPr>
        <w:br w:type="page"/>
      </w:r>
    </w:p>
    <w:p w14:paraId="42809DEF" w14:textId="6043B939" w:rsidR="00C60832" w:rsidRDefault="00C60832" w:rsidP="00C60832">
      <w:pPr>
        <w:pStyle w:val="Heading1"/>
        <w:rPr>
          <w:lang w:val="pt-BR"/>
        </w:rPr>
      </w:pPr>
      <w:bookmarkStart w:id="25" w:name="_Toc124111777"/>
      <w:r>
        <w:t>US3</w:t>
      </w:r>
      <w:r w:rsidR="00B61652">
        <w:t>11</w:t>
      </w:r>
      <w:bookmarkEnd w:id="25"/>
    </w:p>
    <w:p w14:paraId="61FB4A72" w14:textId="1D6E31B0" w:rsidR="008B5EF1" w:rsidRDefault="00B61652" w:rsidP="00B61652">
      <w:pPr>
        <w:spacing w:after="200"/>
      </w:pPr>
      <w:r>
        <w:t>- Para uma lista de expedição calcular estatísticas: • por cabaz: nº de produtos totalmente satisfeitos, nº de produtos parcialmente satisfeitos, nº de produtos não satisfeitos, percentagem total do cabaz satisfeito, nº de produtores que forneceram o cabaz. • por cliente: nº de cabazes totalmente satisfeitos, nº de cabazes parcialmente satisfeitos, nº de fornecedores distintos que forneceram todos os seus cabazes • por produtor: nº de cabazes fornecidos totalmente, nº de cabazes fornecidos parcialmente, nº de clientes distintos fornecidos, nº de produtos totalmente esgotados, nº de hubs fornecidos. • por hub: nº de clientes distintos que recolhem cabazes em cada hub, nº de produtores distintos que fornecem cabazes para o hub.</w:t>
      </w:r>
    </w:p>
    <w:p w14:paraId="5164E0B3" w14:textId="5A9FCE0D" w:rsidR="00FE5A5F" w:rsidRDefault="00FE5A5F" w:rsidP="00B61652">
      <w:pPr>
        <w:spacing w:after="200"/>
      </w:pPr>
    </w:p>
    <w:p w14:paraId="242B6788" w14:textId="1D9EAD3C" w:rsidR="00055C2D" w:rsidRPr="00253911" w:rsidRDefault="0056150F" w:rsidP="007D2113">
      <w:pPr>
        <w:spacing w:after="200"/>
        <w:ind w:firstLine="720"/>
        <w:rPr>
          <w:b w:val="0"/>
          <w:bCs w:val="0"/>
        </w:rPr>
      </w:pPr>
      <w:r w:rsidRPr="00253911">
        <w:rPr>
          <w:b w:val="0"/>
          <w:bCs w:val="0"/>
        </w:rPr>
        <w:t xml:space="preserve">A </w:t>
      </w:r>
      <w:r w:rsidR="008F14FE" w:rsidRPr="00253911">
        <w:rPr>
          <w:b w:val="0"/>
          <w:bCs w:val="0"/>
        </w:rPr>
        <w:t>c</w:t>
      </w:r>
      <w:r w:rsidRPr="00253911">
        <w:rPr>
          <w:b w:val="0"/>
          <w:bCs w:val="0"/>
        </w:rPr>
        <w:t xml:space="preserve">lasse </w:t>
      </w:r>
      <w:r w:rsidR="002E3576" w:rsidRPr="00253911">
        <w:rPr>
          <w:b w:val="0"/>
          <w:bCs w:val="0"/>
        </w:rPr>
        <w:t>“</w:t>
      </w:r>
      <w:r w:rsidR="003D3DAC" w:rsidRPr="00253911">
        <w:rPr>
          <w:b w:val="0"/>
          <w:bCs w:val="0"/>
        </w:rPr>
        <w:t>Stati</w:t>
      </w:r>
      <w:r w:rsidR="008F14FE" w:rsidRPr="00253911">
        <w:rPr>
          <w:b w:val="0"/>
          <w:bCs w:val="0"/>
        </w:rPr>
        <w:t>sticCalculation</w:t>
      </w:r>
      <w:r w:rsidR="002E3576" w:rsidRPr="00253911">
        <w:rPr>
          <w:b w:val="0"/>
          <w:bCs w:val="0"/>
        </w:rPr>
        <w:t>”</w:t>
      </w:r>
      <w:r w:rsidR="008F14FE" w:rsidRPr="00253911">
        <w:rPr>
          <w:b w:val="0"/>
          <w:bCs w:val="0"/>
        </w:rPr>
        <w:t xml:space="preserve"> recebe </w:t>
      </w:r>
      <w:r w:rsidR="004B7006" w:rsidRPr="00253911">
        <w:rPr>
          <w:b w:val="0"/>
          <w:bCs w:val="0"/>
        </w:rPr>
        <w:t xml:space="preserve">como parâmetro </w:t>
      </w:r>
      <w:r w:rsidR="002E3576" w:rsidRPr="00253911">
        <w:rPr>
          <w:b w:val="0"/>
          <w:bCs w:val="0"/>
        </w:rPr>
        <w:t>“</w:t>
      </w:r>
      <w:r w:rsidR="00443B2C" w:rsidRPr="00253911">
        <w:rPr>
          <w:b w:val="0"/>
          <w:bCs w:val="0"/>
        </w:rPr>
        <w:t xml:space="preserve">List&lt;Expedition&gt; </w:t>
      </w:r>
      <w:r w:rsidR="004B7006" w:rsidRPr="00253911">
        <w:rPr>
          <w:b w:val="0"/>
          <w:bCs w:val="0"/>
        </w:rPr>
        <w:t>ex</w:t>
      </w:r>
      <w:r w:rsidR="005177E9" w:rsidRPr="00253911">
        <w:rPr>
          <w:b w:val="0"/>
          <w:bCs w:val="0"/>
        </w:rPr>
        <w:t>peditionList</w:t>
      </w:r>
      <w:r w:rsidR="002E3576" w:rsidRPr="00253911">
        <w:rPr>
          <w:b w:val="0"/>
          <w:bCs w:val="0"/>
        </w:rPr>
        <w:t xml:space="preserve">” </w:t>
      </w:r>
      <w:r w:rsidR="00C85E0B" w:rsidRPr="00253911">
        <w:rPr>
          <w:b w:val="0"/>
          <w:bCs w:val="0"/>
        </w:rPr>
        <w:t xml:space="preserve">a lista de expedição </w:t>
      </w:r>
      <w:r w:rsidR="00924081" w:rsidRPr="00253911">
        <w:rPr>
          <w:b w:val="0"/>
          <w:bCs w:val="0"/>
        </w:rPr>
        <w:t>na qual o usuário pretende efetuar os cálculos referentes a esta US</w:t>
      </w:r>
      <w:r w:rsidR="00A33BE4" w:rsidRPr="00253911">
        <w:rPr>
          <w:b w:val="0"/>
          <w:bCs w:val="0"/>
        </w:rPr>
        <w:t xml:space="preserve">, </w:t>
      </w:r>
      <w:r w:rsidR="00FE7474" w:rsidRPr="00253911">
        <w:rPr>
          <w:b w:val="0"/>
          <w:bCs w:val="0"/>
        </w:rPr>
        <w:t>recebe</w:t>
      </w:r>
      <w:r w:rsidR="00464A7A" w:rsidRPr="00253911">
        <w:rPr>
          <w:b w:val="0"/>
          <w:bCs w:val="0"/>
        </w:rPr>
        <w:t xml:space="preserve"> um</w:t>
      </w:r>
      <w:r w:rsidR="0065144D" w:rsidRPr="00253911">
        <w:rPr>
          <w:b w:val="0"/>
          <w:bCs w:val="0"/>
        </w:rPr>
        <w:t xml:space="preserve"> parâmetro “</w:t>
      </w:r>
      <w:r w:rsidR="00464A7A" w:rsidRPr="00253911">
        <w:rPr>
          <w:b w:val="0"/>
          <w:bCs w:val="0"/>
        </w:rPr>
        <w:t>AVL</w:t>
      </w:r>
      <w:r w:rsidR="0065144D" w:rsidRPr="00253911">
        <w:rPr>
          <w:b w:val="0"/>
          <w:bCs w:val="0"/>
        </w:rPr>
        <w:t>&lt;ProducerPlus&gt;</w:t>
      </w:r>
      <w:r w:rsidR="00464A7A" w:rsidRPr="00253911">
        <w:rPr>
          <w:b w:val="0"/>
          <w:bCs w:val="0"/>
        </w:rPr>
        <w:t xml:space="preserve"> producer</w:t>
      </w:r>
      <w:r w:rsidR="003A7EDF" w:rsidRPr="00253911">
        <w:rPr>
          <w:b w:val="0"/>
          <w:bCs w:val="0"/>
        </w:rPr>
        <w:t>PlusAVL</w:t>
      </w:r>
      <w:r w:rsidR="0065144D" w:rsidRPr="00253911">
        <w:rPr>
          <w:b w:val="0"/>
          <w:bCs w:val="0"/>
        </w:rPr>
        <w:t>”</w:t>
      </w:r>
      <w:r w:rsidR="003A7EDF" w:rsidRPr="00253911">
        <w:rPr>
          <w:b w:val="0"/>
          <w:bCs w:val="0"/>
        </w:rPr>
        <w:t xml:space="preserve"> cujo intuito é calcular o</w:t>
      </w:r>
      <w:r w:rsidR="00443B2C" w:rsidRPr="00253911">
        <w:rPr>
          <w:b w:val="0"/>
          <w:bCs w:val="0"/>
        </w:rPr>
        <w:t xml:space="preserve">s produtos </w:t>
      </w:r>
      <w:r w:rsidR="0065144D" w:rsidRPr="00253911">
        <w:rPr>
          <w:b w:val="0"/>
          <w:bCs w:val="0"/>
        </w:rPr>
        <w:t>que se encontram esgotados</w:t>
      </w:r>
      <w:r w:rsidR="00443B2C" w:rsidRPr="00253911">
        <w:rPr>
          <w:b w:val="0"/>
          <w:bCs w:val="0"/>
        </w:rPr>
        <w:t xml:space="preserve"> e um </w:t>
      </w:r>
      <w:r w:rsidR="00126088" w:rsidRPr="00253911">
        <w:rPr>
          <w:b w:val="0"/>
          <w:bCs w:val="0"/>
        </w:rPr>
        <w:t>parâmetro “</w:t>
      </w:r>
      <w:r w:rsidR="0065144D" w:rsidRPr="00253911">
        <w:rPr>
          <w:b w:val="0"/>
          <w:bCs w:val="0"/>
        </w:rPr>
        <w:t xml:space="preserve">Graph&lt;Entity,Double&gt; </w:t>
      </w:r>
      <w:r w:rsidR="00DA35EE" w:rsidRPr="00253911">
        <w:rPr>
          <w:b w:val="0"/>
          <w:bCs w:val="0"/>
        </w:rPr>
        <w:t>map” que é utilizado para calcular a distancia do cliente aos Hubs existentes</w:t>
      </w:r>
      <w:r w:rsidR="009D7563" w:rsidRPr="00253911">
        <w:rPr>
          <w:b w:val="0"/>
          <w:bCs w:val="0"/>
        </w:rPr>
        <w:t>.</w:t>
      </w:r>
      <w:r w:rsidR="00055C2D" w:rsidRPr="00253911">
        <w:rPr>
          <w:b w:val="0"/>
          <w:bCs w:val="0"/>
        </w:rPr>
        <w:t xml:space="preserve"> O </w:t>
      </w:r>
      <w:r w:rsidR="00E920B8" w:rsidRPr="00253911">
        <w:rPr>
          <w:b w:val="0"/>
          <w:bCs w:val="0"/>
        </w:rPr>
        <w:t>a</w:t>
      </w:r>
      <w:r w:rsidR="0017198C" w:rsidRPr="00253911">
        <w:rPr>
          <w:b w:val="0"/>
          <w:bCs w:val="0"/>
        </w:rPr>
        <w:t xml:space="preserve">tributo </w:t>
      </w:r>
      <w:r w:rsidR="000E578A" w:rsidRPr="00253911">
        <w:rPr>
          <w:b w:val="0"/>
          <w:bCs w:val="0"/>
        </w:rPr>
        <w:t>“</w:t>
      </w:r>
      <w:r w:rsidR="00E920B8" w:rsidRPr="00253911">
        <w:rPr>
          <w:b w:val="0"/>
          <w:bCs w:val="0"/>
        </w:rPr>
        <w:t>distributionHubs</w:t>
      </w:r>
      <w:r w:rsidR="000E578A" w:rsidRPr="00253911">
        <w:rPr>
          <w:b w:val="0"/>
          <w:bCs w:val="0"/>
        </w:rPr>
        <w:t>”</w:t>
      </w:r>
      <w:r w:rsidR="00E920B8" w:rsidRPr="00253911">
        <w:rPr>
          <w:b w:val="0"/>
          <w:bCs w:val="0"/>
        </w:rPr>
        <w:t xml:space="preserve"> é uma </w:t>
      </w:r>
      <w:r w:rsidR="000E578A" w:rsidRPr="00253911">
        <w:rPr>
          <w:b w:val="0"/>
          <w:bCs w:val="0"/>
        </w:rPr>
        <w:t>instância</w:t>
      </w:r>
      <w:r w:rsidR="00E920B8" w:rsidRPr="00253911">
        <w:rPr>
          <w:b w:val="0"/>
          <w:bCs w:val="0"/>
        </w:rPr>
        <w:t xml:space="preserve"> da classe </w:t>
      </w:r>
      <w:r w:rsidR="000E578A" w:rsidRPr="00253911">
        <w:rPr>
          <w:b w:val="0"/>
          <w:bCs w:val="0"/>
        </w:rPr>
        <w:t>“DistributionHubs”.</w:t>
      </w:r>
    </w:p>
    <w:p w14:paraId="7098CEC7" w14:textId="58AB11E5" w:rsidR="000E578A" w:rsidRPr="00253911" w:rsidRDefault="25E9A46F" w:rsidP="00B61652">
      <w:pPr>
        <w:spacing w:after="200"/>
        <w:rPr>
          <w:b w:val="0"/>
          <w:bCs w:val="0"/>
        </w:rPr>
      </w:pPr>
      <w:r w:rsidRPr="00253911">
        <w:rPr>
          <w:b w:val="0"/>
          <w:bCs w:val="0"/>
          <w:noProof/>
        </w:rPr>
        <w:drawing>
          <wp:inline distT="0" distB="0" distL="0" distR="0" wp14:anchorId="1A109913" wp14:editId="3A02C0F8">
            <wp:extent cx="6362702" cy="17049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2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608C" w14:textId="77777777" w:rsidR="00401E6C" w:rsidRPr="00253911" w:rsidRDefault="00FF37B5" w:rsidP="007D2113">
      <w:pPr>
        <w:spacing w:after="200"/>
        <w:ind w:left="360" w:firstLine="360"/>
        <w:rPr>
          <w:b w:val="0"/>
          <w:bCs w:val="0"/>
        </w:rPr>
      </w:pPr>
      <w:r w:rsidRPr="00253911">
        <w:rPr>
          <w:b w:val="0"/>
          <w:bCs w:val="0"/>
        </w:rPr>
        <w:t>A classe contém</w:t>
      </w:r>
      <w:r w:rsidR="00CA4410" w:rsidRPr="00253911">
        <w:rPr>
          <w:b w:val="0"/>
          <w:bCs w:val="0"/>
        </w:rPr>
        <w:t xml:space="preserve"> quatro métodos, </w:t>
      </w:r>
      <w:r w:rsidR="00C42120" w:rsidRPr="00253911">
        <w:rPr>
          <w:b w:val="0"/>
          <w:bCs w:val="0"/>
        </w:rPr>
        <w:t xml:space="preserve">para </w:t>
      </w:r>
      <w:r w:rsidR="00A74C4E" w:rsidRPr="00253911">
        <w:rPr>
          <w:b w:val="0"/>
          <w:bCs w:val="0"/>
        </w:rPr>
        <w:t>calcular as estatísticas pedidas</w:t>
      </w:r>
      <w:r w:rsidR="00B85524" w:rsidRPr="00253911">
        <w:rPr>
          <w:b w:val="0"/>
          <w:bCs w:val="0"/>
        </w:rPr>
        <w:t xml:space="preserve"> </w:t>
      </w:r>
    </w:p>
    <w:p w14:paraId="44B30665" w14:textId="77777777" w:rsidR="00401E6C" w:rsidRPr="00253911" w:rsidRDefault="00F64531" w:rsidP="007D2113">
      <w:pPr>
        <w:pStyle w:val="ListParagraph"/>
        <w:numPr>
          <w:ilvl w:val="1"/>
          <w:numId w:val="4"/>
        </w:numPr>
        <w:spacing w:after="200"/>
        <w:rPr>
          <w:b w:val="0"/>
          <w:bCs w:val="0"/>
        </w:rPr>
      </w:pPr>
      <w:r w:rsidRPr="00253911">
        <w:rPr>
          <w:b w:val="0"/>
          <w:bCs w:val="0"/>
        </w:rPr>
        <w:t>c</w:t>
      </w:r>
      <w:r w:rsidR="00DE0247" w:rsidRPr="00253911">
        <w:rPr>
          <w:b w:val="0"/>
          <w:bCs w:val="0"/>
        </w:rPr>
        <w:t>alculateHumperStatistics</w:t>
      </w:r>
    </w:p>
    <w:p w14:paraId="2B325058" w14:textId="6CCFC3EE" w:rsidR="00401E6C" w:rsidRPr="00253911" w:rsidRDefault="00F64531" w:rsidP="007D2113">
      <w:pPr>
        <w:pStyle w:val="ListParagraph"/>
        <w:numPr>
          <w:ilvl w:val="1"/>
          <w:numId w:val="4"/>
        </w:numPr>
        <w:spacing w:after="200"/>
        <w:rPr>
          <w:b w:val="0"/>
          <w:bCs w:val="0"/>
        </w:rPr>
      </w:pPr>
      <w:r w:rsidRPr="00253911">
        <w:rPr>
          <w:b w:val="0"/>
          <w:bCs w:val="0"/>
        </w:rPr>
        <w:t>c</w:t>
      </w:r>
      <w:r w:rsidR="00DE0247" w:rsidRPr="00253911">
        <w:rPr>
          <w:b w:val="0"/>
          <w:bCs w:val="0"/>
        </w:rPr>
        <w:t>alculate</w:t>
      </w:r>
      <w:r w:rsidR="002A63B2" w:rsidRPr="00253911">
        <w:rPr>
          <w:b w:val="0"/>
          <w:bCs w:val="0"/>
        </w:rPr>
        <w:t>ClientStatistics</w:t>
      </w:r>
    </w:p>
    <w:p w14:paraId="0F76D829" w14:textId="09E6CA5F" w:rsidR="00401E6C" w:rsidRPr="00253911" w:rsidRDefault="002A63B2" w:rsidP="007D2113">
      <w:pPr>
        <w:pStyle w:val="ListParagraph"/>
        <w:numPr>
          <w:ilvl w:val="1"/>
          <w:numId w:val="4"/>
        </w:numPr>
        <w:spacing w:after="200"/>
        <w:rPr>
          <w:b w:val="0"/>
          <w:bCs w:val="0"/>
        </w:rPr>
      </w:pPr>
      <w:r w:rsidRPr="00253911">
        <w:rPr>
          <w:b w:val="0"/>
          <w:bCs w:val="0"/>
        </w:rPr>
        <w:t>calculateProducerStatistics</w:t>
      </w:r>
    </w:p>
    <w:p w14:paraId="15B89A39" w14:textId="32C51195" w:rsidR="00F0571C" w:rsidRPr="00253911" w:rsidRDefault="00F64531" w:rsidP="007D2113">
      <w:pPr>
        <w:pStyle w:val="ListParagraph"/>
        <w:numPr>
          <w:ilvl w:val="1"/>
          <w:numId w:val="4"/>
        </w:numPr>
        <w:spacing w:after="200"/>
        <w:rPr>
          <w:b w:val="0"/>
          <w:bCs w:val="0"/>
        </w:rPr>
      </w:pPr>
      <w:r w:rsidRPr="00253911">
        <w:rPr>
          <w:b w:val="0"/>
          <w:bCs w:val="0"/>
        </w:rPr>
        <w:t>calculateProducerStatistics</w:t>
      </w:r>
    </w:p>
    <w:p w14:paraId="16B26864" w14:textId="77777777" w:rsidR="0084003D" w:rsidRDefault="0084003D" w:rsidP="0084003D">
      <w:pPr>
        <w:spacing w:after="200"/>
      </w:pPr>
    </w:p>
    <w:p w14:paraId="2E40F415" w14:textId="77777777" w:rsidR="0084003D" w:rsidRDefault="0084003D" w:rsidP="0084003D">
      <w:pPr>
        <w:spacing w:after="200"/>
      </w:pPr>
    </w:p>
    <w:p w14:paraId="3D3C3CFB" w14:textId="3E46598F" w:rsidR="00401E6C" w:rsidRDefault="0084003D" w:rsidP="00401E6C">
      <w:pPr>
        <w:spacing w:after="200"/>
      </w:pPr>
      <w:r>
        <w:t>Método calculateHumperStatistics:</w:t>
      </w:r>
    </w:p>
    <w:p w14:paraId="3BFA1F43" w14:textId="693BCEE8" w:rsidR="00254D29" w:rsidRPr="00253911" w:rsidRDefault="00254D29" w:rsidP="00401E6C">
      <w:pPr>
        <w:spacing w:after="200"/>
        <w:rPr>
          <w:b w:val="0"/>
          <w:bCs w:val="0"/>
        </w:rPr>
      </w:pPr>
      <w:r w:rsidRPr="00253911">
        <w:rPr>
          <w:b w:val="0"/>
          <w:bCs w:val="0"/>
        </w:rPr>
        <w:tab/>
        <w:t xml:space="preserve">O </w:t>
      </w:r>
      <w:r w:rsidR="00253911" w:rsidRPr="00253911">
        <w:rPr>
          <w:b w:val="0"/>
          <w:bCs w:val="0"/>
        </w:rPr>
        <w:t>método começa</w:t>
      </w:r>
      <w:r w:rsidRPr="00253911">
        <w:rPr>
          <w:b w:val="0"/>
          <w:bCs w:val="0"/>
        </w:rPr>
        <w:t xml:space="preserve"> por inicializar um</w:t>
      </w:r>
      <w:r w:rsidR="00410768" w:rsidRPr="00253911">
        <w:rPr>
          <w:b w:val="0"/>
          <w:bCs w:val="0"/>
        </w:rPr>
        <w:t xml:space="preserve"> </w:t>
      </w:r>
      <w:r w:rsidR="00CC6DF9" w:rsidRPr="00253911">
        <w:rPr>
          <w:b w:val="0"/>
          <w:bCs w:val="0"/>
        </w:rPr>
        <w:t>Map&lt;Entity,</w:t>
      </w:r>
      <w:r w:rsidR="00CC6DF9" w:rsidRPr="00253911">
        <w:rPr>
          <w:b w:val="0"/>
          <w:bCs w:val="0"/>
          <w:u w:val="single"/>
        </w:rPr>
        <w:t>Statistic</w:t>
      </w:r>
      <w:r w:rsidR="00FD7D5D" w:rsidRPr="00253911">
        <w:rPr>
          <w:b w:val="0"/>
          <w:bCs w:val="0"/>
          <w:u w:val="single"/>
        </w:rPr>
        <w:t>s</w:t>
      </w:r>
      <w:r w:rsidR="00CC6DF9" w:rsidRPr="00253911">
        <w:rPr>
          <w:b w:val="0"/>
          <w:bCs w:val="0"/>
          <w:u w:val="single"/>
        </w:rPr>
        <w:t>PerHumper</w:t>
      </w:r>
      <w:r w:rsidR="00CC6DF9" w:rsidRPr="00253911">
        <w:rPr>
          <w:b w:val="0"/>
          <w:bCs w:val="0"/>
        </w:rPr>
        <w:t>&gt;</w:t>
      </w:r>
      <w:r w:rsidR="00AB7178" w:rsidRPr="00253911">
        <w:rPr>
          <w:b w:val="0"/>
          <w:bCs w:val="0"/>
        </w:rPr>
        <w:t>,</w:t>
      </w:r>
      <w:r w:rsidR="0050377D" w:rsidRPr="00253911">
        <w:rPr>
          <w:b w:val="0"/>
          <w:bCs w:val="0"/>
        </w:rPr>
        <w:t xml:space="preserve"> statisticsPerHumper,</w:t>
      </w:r>
      <w:r w:rsidR="00410768" w:rsidRPr="00253911">
        <w:rPr>
          <w:b w:val="0"/>
          <w:bCs w:val="0"/>
        </w:rPr>
        <w:t xml:space="preserve"> </w:t>
      </w:r>
      <w:r w:rsidR="005B4399" w:rsidRPr="00253911">
        <w:rPr>
          <w:b w:val="0"/>
          <w:bCs w:val="0"/>
        </w:rPr>
        <w:t xml:space="preserve">que vai </w:t>
      </w:r>
      <w:r w:rsidR="00253BA0" w:rsidRPr="00253911">
        <w:rPr>
          <w:b w:val="0"/>
          <w:bCs w:val="0"/>
        </w:rPr>
        <w:t>retornar os valores calculados.</w:t>
      </w:r>
    </w:p>
    <w:p w14:paraId="0178DABD" w14:textId="39A6ED6E" w:rsidR="0084003D" w:rsidRPr="00253911" w:rsidRDefault="00E642B1" w:rsidP="00C617AB">
      <w:pPr>
        <w:spacing w:after="200"/>
        <w:ind w:firstLine="720"/>
        <w:rPr>
          <w:b w:val="0"/>
          <w:bCs w:val="0"/>
        </w:rPr>
      </w:pPr>
      <w:r w:rsidRPr="00253911">
        <w:rPr>
          <w:b w:val="0"/>
          <w:bCs w:val="0"/>
        </w:rPr>
        <w:t xml:space="preserve">Para cada </w:t>
      </w:r>
      <w:r w:rsidR="00E57AB7" w:rsidRPr="00253911">
        <w:rPr>
          <w:b w:val="0"/>
          <w:bCs w:val="0"/>
        </w:rPr>
        <w:t>Expedition da ExpeditionList</w:t>
      </w:r>
      <w:r w:rsidR="00D078FD" w:rsidRPr="00253911">
        <w:rPr>
          <w:b w:val="0"/>
          <w:bCs w:val="0"/>
        </w:rPr>
        <w:t xml:space="preserve"> passada como parâmetro, o método</w:t>
      </w:r>
      <w:r w:rsidR="003F641E" w:rsidRPr="00253911">
        <w:rPr>
          <w:b w:val="0"/>
          <w:bCs w:val="0"/>
        </w:rPr>
        <w:t xml:space="preserve"> vai verificar se</w:t>
      </w:r>
      <w:r w:rsidR="007D3B86" w:rsidRPr="00253911">
        <w:rPr>
          <w:b w:val="0"/>
          <w:bCs w:val="0"/>
        </w:rPr>
        <w:t xml:space="preserve"> a </w:t>
      </w:r>
      <w:r w:rsidR="00AB7178" w:rsidRPr="00253911">
        <w:rPr>
          <w:b w:val="0"/>
          <w:bCs w:val="0"/>
        </w:rPr>
        <w:t xml:space="preserve">mesma é uma entidade que existe </w:t>
      </w:r>
      <w:r w:rsidR="00163974" w:rsidRPr="00253911">
        <w:rPr>
          <w:b w:val="0"/>
          <w:bCs w:val="0"/>
        </w:rPr>
        <w:t xml:space="preserve">em </w:t>
      </w:r>
      <w:r w:rsidR="00C617AB" w:rsidRPr="00253911">
        <w:rPr>
          <w:b w:val="0"/>
          <w:bCs w:val="0"/>
        </w:rPr>
        <w:t>statisticsPerHumper</w:t>
      </w:r>
      <w:r w:rsidR="00163974" w:rsidRPr="00253911">
        <w:rPr>
          <w:b w:val="0"/>
          <w:bCs w:val="0"/>
        </w:rPr>
        <w:t>,</w:t>
      </w:r>
      <w:r w:rsidR="001661D7" w:rsidRPr="00253911">
        <w:rPr>
          <w:b w:val="0"/>
          <w:bCs w:val="0"/>
        </w:rPr>
        <w:t xml:space="preserve"> se existir, isto significa que </w:t>
      </w:r>
      <w:r w:rsidR="00194A1E" w:rsidRPr="00253911">
        <w:rPr>
          <w:b w:val="0"/>
          <w:bCs w:val="0"/>
        </w:rPr>
        <w:t>vai aceder à segunda parte</w:t>
      </w:r>
      <w:r w:rsidR="00B0260A" w:rsidRPr="00253911">
        <w:rPr>
          <w:b w:val="0"/>
          <w:bCs w:val="0"/>
        </w:rPr>
        <w:t xml:space="preserve"> da entidade, onde se encontram armazenados </w:t>
      </w:r>
      <w:r w:rsidR="001176D7" w:rsidRPr="00253911">
        <w:rPr>
          <w:b w:val="0"/>
          <w:bCs w:val="0"/>
        </w:rPr>
        <w:t xml:space="preserve">os </w:t>
      </w:r>
      <w:r w:rsidR="00021FEF" w:rsidRPr="00253911">
        <w:rPr>
          <w:b w:val="0"/>
          <w:bCs w:val="0"/>
        </w:rPr>
        <w:t>produtos parcialmente satisfeitos e os produtos não satisfeitos.</w:t>
      </w:r>
    </w:p>
    <w:p w14:paraId="6A7C1E3F" w14:textId="6AC30313" w:rsidR="00E7324F" w:rsidRPr="00253911" w:rsidRDefault="00E7324F" w:rsidP="00C617AB">
      <w:pPr>
        <w:spacing w:after="200"/>
        <w:ind w:firstLine="720"/>
        <w:rPr>
          <w:b w:val="0"/>
          <w:bCs w:val="0"/>
        </w:rPr>
      </w:pPr>
      <w:r w:rsidRPr="00253911">
        <w:rPr>
          <w:b w:val="0"/>
          <w:bCs w:val="0"/>
        </w:rPr>
        <w:t xml:space="preserve">Dentro de um ciclo </w:t>
      </w:r>
      <w:r w:rsidR="00F577AF" w:rsidRPr="00253911">
        <w:rPr>
          <w:b w:val="0"/>
          <w:bCs w:val="0"/>
        </w:rPr>
        <w:t>“for” v</w:t>
      </w:r>
      <w:r w:rsidR="00617FE8" w:rsidRPr="00253911">
        <w:rPr>
          <w:b w:val="0"/>
          <w:bCs w:val="0"/>
        </w:rPr>
        <w:t xml:space="preserve">ão ser efetuadas verificações com a finalidade de incrementar </w:t>
      </w:r>
      <w:r w:rsidR="00EC05BD" w:rsidRPr="00253911">
        <w:rPr>
          <w:b w:val="0"/>
          <w:bCs w:val="0"/>
        </w:rPr>
        <w:t>os valores</w:t>
      </w:r>
      <w:r w:rsidR="00C705A1" w:rsidRPr="00253911">
        <w:rPr>
          <w:b w:val="0"/>
          <w:bCs w:val="0"/>
        </w:rPr>
        <w:t xml:space="preserve"> </w:t>
      </w:r>
      <w:r w:rsidR="00C712E5" w:rsidRPr="00253911">
        <w:rPr>
          <w:b w:val="0"/>
          <w:bCs w:val="0"/>
        </w:rPr>
        <w:t>anteriormente referidos.</w:t>
      </w:r>
    </w:p>
    <w:p w14:paraId="23F4573F" w14:textId="7A97A022" w:rsidR="00072F02" w:rsidRPr="00253911" w:rsidRDefault="00372D2E" w:rsidP="00C700FE">
      <w:pPr>
        <w:spacing w:after="200"/>
        <w:ind w:firstLine="720"/>
        <w:rPr>
          <w:b w:val="0"/>
          <w:bCs w:val="0"/>
        </w:rPr>
      </w:pPr>
      <w:r w:rsidRPr="00253911">
        <w:rPr>
          <w:b w:val="0"/>
          <w:bCs w:val="0"/>
        </w:rPr>
        <w:t xml:space="preserve">Após o ciclo são guardados os valores </w:t>
      </w:r>
      <w:r w:rsidR="00BC4A04" w:rsidRPr="00253911">
        <w:rPr>
          <w:b w:val="0"/>
          <w:bCs w:val="0"/>
        </w:rPr>
        <w:t xml:space="preserve">em </w:t>
      </w:r>
      <w:r w:rsidR="001F25F2" w:rsidRPr="00253911">
        <w:rPr>
          <w:b w:val="0"/>
          <w:bCs w:val="0"/>
          <w:u w:val="single"/>
        </w:rPr>
        <w:t>s</w:t>
      </w:r>
      <w:r w:rsidR="00BC4A04" w:rsidRPr="00253911">
        <w:rPr>
          <w:b w:val="0"/>
          <w:bCs w:val="0"/>
        </w:rPr>
        <w:t>tatisticsPerHumper.</w:t>
      </w:r>
    </w:p>
    <w:p w14:paraId="41D35856" w14:textId="3FFD9826" w:rsidR="008F6F78" w:rsidRPr="00253911" w:rsidRDefault="00C700FE" w:rsidP="00072F02">
      <w:pPr>
        <w:spacing w:after="200"/>
        <w:rPr>
          <w:b w:val="0"/>
          <w:bCs w:val="0"/>
        </w:rPr>
      </w:pPr>
      <w:r w:rsidRPr="00253911">
        <w:rPr>
          <w:b w:val="0"/>
          <w:bCs w:val="0"/>
        </w:rPr>
        <w:tab/>
        <w:t>No caso d</w:t>
      </w:r>
      <w:r w:rsidR="001F25F2" w:rsidRPr="00253911">
        <w:rPr>
          <w:b w:val="0"/>
          <w:bCs w:val="0"/>
        </w:rPr>
        <w:t xml:space="preserve">a entidade ainda não existir em </w:t>
      </w:r>
      <w:r w:rsidR="001F25F2" w:rsidRPr="00253911">
        <w:rPr>
          <w:b w:val="0"/>
          <w:bCs w:val="0"/>
          <w:u w:val="single"/>
        </w:rPr>
        <w:t>s</w:t>
      </w:r>
      <w:r w:rsidR="001F25F2" w:rsidRPr="00253911">
        <w:rPr>
          <w:b w:val="0"/>
          <w:bCs w:val="0"/>
        </w:rPr>
        <w:t xml:space="preserve">tatisticsPerHumper, os </w:t>
      </w:r>
      <w:r w:rsidR="005877F4" w:rsidRPr="00253911">
        <w:rPr>
          <w:b w:val="0"/>
          <w:bCs w:val="0"/>
        </w:rPr>
        <w:t xml:space="preserve">valores </w:t>
      </w:r>
      <w:r w:rsidR="005A1993" w:rsidRPr="00253911">
        <w:rPr>
          <w:b w:val="0"/>
          <w:bCs w:val="0"/>
        </w:rPr>
        <w:t xml:space="preserve">anteriores </w:t>
      </w:r>
      <w:r w:rsidR="00C94A97" w:rsidRPr="00253911">
        <w:rPr>
          <w:b w:val="0"/>
          <w:bCs w:val="0"/>
        </w:rPr>
        <w:t>vão ser inicializados a zero e depois incrementados por um ciclo “for” à semelhança da parte anterior</w:t>
      </w:r>
      <w:r w:rsidR="0011251F" w:rsidRPr="00253911">
        <w:rPr>
          <w:b w:val="0"/>
          <w:bCs w:val="0"/>
        </w:rPr>
        <w:t>.</w:t>
      </w:r>
    </w:p>
    <w:p w14:paraId="0F6E32E9" w14:textId="77777777" w:rsidR="00BF3534" w:rsidRPr="00BF3534" w:rsidRDefault="00BF3534" w:rsidP="00072F02">
      <w:pPr>
        <w:spacing w:after="200"/>
        <w:rPr>
          <w:u w:val="single"/>
        </w:rPr>
      </w:pPr>
    </w:p>
    <w:p w14:paraId="6A34C14F" w14:textId="40DC0EC4" w:rsidR="000E6ED1" w:rsidRDefault="000E6ED1" w:rsidP="000E6ED1">
      <w:pPr>
        <w:spacing w:after="200"/>
      </w:pPr>
      <w:r>
        <w:t>Método calculateClientStatistics:</w:t>
      </w:r>
    </w:p>
    <w:p w14:paraId="7A1E78E6" w14:textId="4AFD0612" w:rsidR="00C5614A" w:rsidRPr="00253911" w:rsidRDefault="000E6ED1" w:rsidP="00C5614A">
      <w:pPr>
        <w:spacing w:after="200"/>
        <w:rPr>
          <w:b w:val="0"/>
          <w:bCs w:val="0"/>
        </w:rPr>
      </w:pPr>
      <w:r w:rsidRPr="00253911">
        <w:rPr>
          <w:b w:val="0"/>
          <w:bCs w:val="0"/>
        </w:rPr>
        <w:tab/>
      </w:r>
      <w:r w:rsidR="00C5614A" w:rsidRPr="00253911">
        <w:rPr>
          <w:b w:val="0"/>
          <w:bCs w:val="0"/>
        </w:rPr>
        <w:t xml:space="preserve">O </w:t>
      </w:r>
      <w:r w:rsidR="00253911" w:rsidRPr="00253911">
        <w:rPr>
          <w:b w:val="0"/>
          <w:bCs w:val="0"/>
        </w:rPr>
        <w:t>método começa</w:t>
      </w:r>
      <w:r w:rsidR="00C5614A" w:rsidRPr="00253911">
        <w:rPr>
          <w:b w:val="0"/>
          <w:bCs w:val="0"/>
        </w:rPr>
        <w:t xml:space="preserve"> por inicializar um Map</w:t>
      </w:r>
      <w:r w:rsidR="00CC6DF9" w:rsidRPr="00253911">
        <w:rPr>
          <w:b w:val="0"/>
          <w:bCs w:val="0"/>
        </w:rPr>
        <w:t>&lt;Entity,StatisticPerClient&gt;</w:t>
      </w:r>
      <w:r w:rsidR="00C5614A" w:rsidRPr="00253911">
        <w:rPr>
          <w:b w:val="0"/>
          <w:bCs w:val="0"/>
        </w:rPr>
        <w:t xml:space="preserve">, </w:t>
      </w:r>
      <w:r w:rsidR="00693DB4" w:rsidRPr="00253911">
        <w:rPr>
          <w:b w:val="0"/>
          <w:bCs w:val="0"/>
        </w:rPr>
        <w:t>statistics</w:t>
      </w:r>
      <w:r w:rsidR="00C5614A" w:rsidRPr="00253911">
        <w:rPr>
          <w:b w:val="0"/>
          <w:bCs w:val="0"/>
        </w:rPr>
        <w:t>, que vai retornar os valores calculados.</w:t>
      </w:r>
    </w:p>
    <w:p w14:paraId="4F000D36" w14:textId="01DDC45C" w:rsidR="00684F71" w:rsidRPr="00253911" w:rsidRDefault="00684F71" w:rsidP="00C5614A">
      <w:pPr>
        <w:spacing w:after="200"/>
        <w:rPr>
          <w:b w:val="0"/>
          <w:bCs w:val="0"/>
        </w:rPr>
      </w:pPr>
      <w:r w:rsidRPr="00253911">
        <w:rPr>
          <w:b w:val="0"/>
          <w:bCs w:val="0"/>
        </w:rPr>
        <w:tab/>
        <w:t>Para cada</w:t>
      </w:r>
      <w:r w:rsidR="000F0374" w:rsidRPr="00253911">
        <w:rPr>
          <w:b w:val="0"/>
          <w:bCs w:val="0"/>
        </w:rPr>
        <w:t xml:space="preserve"> Expedition em ExpeditionList cira um</w:t>
      </w:r>
      <w:r w:rsidR="00FF73A9" w:rsidRPr="00253911">
        <w:rPr>
          <w:b w:val="0"/>
          <w:bCs w:val="0"/>
        </w:rPr>
        <w:t xml:space="preserve">a variável statistic do tipo </w:t>
      </w:r>
      <w:r w:rsidR="003C7C36" w:rsidRPr="00253911">
        <w:rPr>
          <w:b w:val="0"/>
          <w:bCs w:val="0"/>
        </w:rPr>
        <w:t>StatisticPerClient</w:t>
      </w:r>
      <w:r w:rsidR="009738FD" w:rsidRPr="00253911">
        <w:rPr>
          <w:b w:val="0"/>
          <w:bCs w:val="0"/>
        </w:rPr>
        <w:t>.</w:t>
      </w:r>
      <w:r w:rsidR="00A577C9" w:rsidRPr="00253911">
        <w:rPr>
          <w:b w:val="0"/>
          <w:bCs w:val="0"/>
        </w:rPr>
        <w:t xml:space="preserve"> De segui</w:t>
      </w:r>
      <w:r w:rsidR="004649EB" w:rsidRPr="00253911">
        <w:rPr>
          <w:b w:val="0"/>
          <w:bCs w:val="0"/>
        </w:rPr>
        <w:t xml:space="preserve">da vai ser verificado se </w:t>
      </w:r>
      <w:r w:rsidR="004E7DB6" w:rsidRPr="00253911">
        <w:rPr>
          <w:b w:val="0"/>
          <w:bCs w:val="0"/>
        </w:rPr>
        <w:t xml:space="preserve">entidade de Expedition existe em </w:t>
      </w:r>
      <w:r w:rsidR="004C316E" w:rsidRPr="00253911">
        <w:rPr>
          <w:b w:val="0"/>
          <w:bCs w:val="0"/>
        </w:rPr>
        <w:t>st</w:t>
      </w:r>
      <w:r w:rsidR="00714738" w:rsidRPr="00253911">
        <w:rPr>
          <w:b w:val="0"/>
          <w:bCs w:val="0"/>
        </w:rPr>
        <w:t xml:space="preserve">atistic, se não </w:t>
      </w:r>
      <w:r w:rsidR="003151BC" w:rsidRPr="00253911">
        <w:rPr>
          <w:b w:val="0"/>
          <w:bCs w:val="0"/>
        </w:rPr>
        <w:t xml:space="preserve">existir </w:t>
      </w:r>
      <w:r w:rsidR="00A246C2" w:rsidRPr="00253911">
        <w:rPr>
          <w:b w:val="0"/>
          <w:bCs w:val="0"/>
        </w:rPr>
        <w:t>é criada, inicializada e inserida na mesma.</w:t>
      </w:r>
    </w:p>
    <w:p w14:paraId="6E3DCE9D" w14:textId="230AACEA" w:rsidR="007163BC" w:rsidRPr="00253911" w:rsidRDefault="004F3791" w:rsidP="00C5614A">
      <w:pPr>
        <w:spacing w:after="200"/>
        <w:rPr>
          <w:b w:val="0"/>
          <w:bCs w:val="0"/>
        </w:rPr>
      </w:pPr>
      <w:r w:rsidRPr="00253911">
        <w:rPr>
          <w:b w:val="0"/>
          <w:bCs w:val="0"/>
        </w:rPr>
        <w:tab/>
      </w:r>
      <w:r w:rsidR="007F5292" w:rsidRPr="00253911">
        <w:rPr>
          <w:b w:val="0"/>
          <w:bCs w:val="0"/>
        </w:rPr>
        <w:t>O próximo passo é</w:t>
      </w:r>
      <w:r w:rsidR="003F5E5B" w:rsidRPr="00253911">
        <w:rPr>
          <w:b w:val="0"/>
          <w:bCs w:val="0"/>
        </w:rPr>
        <w:t xml:space="preserve"> </w:t>
      </w:r>
      <w:r w:rsidR="004C061D" w:rsidRPr="00253911">
        <w:rPr>
          <w:b w:val="0"/>
          <w:bCs w:val="0"/>
        </w:rPr>
        <w:t xml:space="preserve">realizar o </w:t>
      </w:r>
      <w:r w:rsidR="00253911" w:rsidRPr="00253911">
        <w:rPr>
          <w:b w:val="0"/>
          <w:bCs w:val="0"/>
        </w:rPr>
        <w:t>cálculo</w:t>
      </w:r>
      <w:r w:rsidR="004C061D" w:rsidRPr="00253911">
        <w:rPr>
          <w:b w:val="0"/>
          <w:bCs w:val="0"/>
        </w:rPr>
        <w:t xml:space="preserve"> entre as quantidades pedidas e as quantidades fornecidas e </w:t>
      </w:r>
      <w:r w:rsidR="00F736E1" w:rsidRPr="00253911">
        <w:rPr>
          <w:b w:val="0"/>
          <w:bCs w:val="0"/>
        </w:rPr>
        <w:t xml:space="preserve">incrementar </w:t>
      </w:r>
      <w:r w:rsidR="007163BC" w:rsidRPr="00253911">
        <w:rPr>
          <w:b w:val="0"/>
          <w:bCs w:val="0"/>
        </w:rPr>
        <w:t>os devidos valores de acordo com os resultados.</w:t>
      </w:r>
    </w:p>
    <w:p w14:paraId="13C9BDA7" w14:textId="6231E821" w:rsidR="00E16B6A" w:rsidRDefault="00E16B6A" w:rsidP="00C5614A">
      <w:pPr>
        <w:spacing w:after="200"/>
      </w:pPr>
      <w:r>
        <w:rPr>
          <w:noProof/>
        </w:rPr>
        <w:drawing>
          <wp:inline distT="0" distB="0" distL="0" distR="0" wp14:anchorId="464261EE" wp14:editId="49266D0A">
            <wp:extent cx="6371590" cy="7554595"/>
            <wp:effectExtent l="0" t="0" r="0" b="825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83F4" w14:textId="3375D4EA" w:rsidR="00AF6B98" w:rsidRDefault="00AF6B98" w:rsidP="00AF6B98">
      <w:pPr>
        <w:spacing w:after="200"/>
      </w:pPr>
      <w:r>
        <w:t>Método calculateProducerStatistics:</w:t>
      </w:r>
    </w:p>
    <w:p w14:paraId="2639B075" w14:textId="0F3A0F06" w:rsidR="00AF6B98" w:rsidRPr="00253911" w:rsidRDefault="00AF6B98" w:rsidP="00AF6B98">
      <w:pPr>
        <w:spacing w:after="200"/>
        <w:rPr>
          <w:b w:val="0"/>
          <w:bCs w:val="0"/>
        </w:rPr>
      </w:pPr>
      <w:r w:rsidRPr="00253911">
        <w:rPr>
          <w:b w:val="0"/>
          <w:bCs w:val="0"/>
        </w:rPr>
        <w:tab/>
      </w:r>
      <w:r w:rsidR="00976FF0" w:rsidRPr="00253911">
        <w:rPr>
          <w:b w:val="0"/>
          <w:bCs w:val="0"/>
        </w:rPr>
        <w:t xml:space="preserve">O método </w:t>
      </w:r>
      <w:r w:rsidR="00253911" w:rsidRPr="00253911">
        <w:rPr>
          <w:b w:val="0"/>
          <w:bCs w:val="0"/>
        </w:rPr>
        <w:t xml:space="preserve">começa </w:t>
      </w:r>
      <w:r w:rsidR="00725C06">
        <w:rPr>
          <w:b w:val="0"/>
          <w:bCs w:val="0"/>
        </w:rPr>
        <w:t xml:space="preserve">por </w:t>
      </w:r>
      <w:r w:rsidR="00A86340" w:rsidRPr="00253911">
        <w:rPr>
          <w:b w:val="0"/>
          <w:bCs w:val="0"/>
        </w:rPr>
        <w:t xml:space="preserve">declarar e inicializar uma variável ClosesestDistribuicioHub </w:t>
      </w:r>
      <w:r w:rsidR="008112B5" w:rsidRPr="00253911">
        <w:rPr>
          <w:b w:val="0"/>
          <w:bCs w:val="0"/>
        </w:rPr>
        <w:t xml:space="preserve">closesestDistribuicioHub </w:t>
      </w:r>
      <w:r w:rsidR="005E24C5" w:rsidRPr="00253911">
        <w:rPr>
          <w:b w:val="0"/>
          <w:bCs w:val="0"/>
        </w:rPr>
        <w:t xml:space="preserve">a partir da </w:t>
      </w:r>
      <w:r w:rsidR="00E012BC" w:rsidRPr="00253911">
        <w:rPr>
          <w:b w:val="0"/>
          <w:bCs w:val="0"/>
        </w:rPr>
        <w:t>variável graph pertencente à classe.</w:t>
      </w:r>
    </w:p>
    <w:p w14:paraId="440462AC" w14:textId="7838A665" w:rsidR="00E012BC" w:rsidRPr="00725C06" w:rsidRDefault="00F560A4" w:rsidP="00AF6B98">
      <w:pPr>
        <w:spacing w:after="200"/>
        <w:rPr>
          <w:b w:val="0"/>
          <w:bCs w:val="0"/>
        </w:rPr>
      </w:pPr>
      <w:r w:rsidRPr="00725C06">
        <w:rPr>
          <w:b w:val="0"/>
          <w:bCs w:val="0"/>
        </w:rPr>
        <w:tab/>
        <w:t>De seguida, para cada Expedition</w:t>
      </w:r>
      <w:r w:rsidR="008B4E0B" w:rsidRPr="00725C06">
        <w:rPr>
          <w:b w:val="0"/>
          <w:bCs w:val="0"/>
        </w:rPr>
        <w:t xml:space="preserve"> é feito o </w:t>
      </w:r>
      <w:r w:rsidR="00725C06" w:rsidRPr="00725C06">
        <w:rPr>
          <w:b w:val="0"/>
          <w:bCs w:val="0"/>
        </w:rPr>
        <w:t>cálculo</w:t>
      </w:r>
      <w:r w:rsidR="008B4E0B" w:rsidRPr="00725C06">
        <w:rPr>
          <w:b w:val="0"/>
          <w:bCs w:val="0"/>
        </w:rPr>
        <w:t xml:space="preserve"> dos valores pretendidos, à semelhança dos métodos anteriores.</w:t>
      </w:r>
    </w:p>
    <w:p w14:paraId="3D3610D6" w14:textId="3330EADE" w:rsidR="008B4E0B" w:rsidRPr="00725C06" w:rsidRDefault="0003250E" w:rsidP="00AF6B98">
      <w:pPr>
        <w:spacing w:after="200"/>
        <w:rPr>
          <w:b w:val="0"/>
          <w:bCs w:val="0"/>
        </w:rPr>
      </w:pPr>
      <w:r w:rsidRPr="00725C06">
        <w:rPr>
          <w:b w:val="0"/>
          <w:bCs w:val="0"/>
        </w:rPr>
        <w:tab/>
      </w:r>
      <w:r w:rsidR="008E0B0C" w:rsidRPr="00725C06">
        <w:rPr>
          <w:b w:val="0"/>
          <w:bCs w:val="0"/>
        </w:rPr>
        <w:t xml:space="preserve">O </w:t>
      </w:r>
      <w:r w:rsidR="00725C06" w:rsidRPr="00725C06">
        <w:rPr>
          <w:b w:val="0"/>
          <w:bCs w:val="0"/>
        </w:rPr>
        <w:t>último</w:t>
      </w:r>
      <w:r w:rsidR="008E0B0C" w:rsidRPr="00725C06">
        <w:rPr>
          <w:b w:val="0"/>
          <w:bCs w:val="0"/>
        </w:rPr>
        <w:t xml:space="preserve"> passo do método é </w:t>
      </w:r>
      <w:r w:rsidR="00175E5C" w:rsidRPr="00725C06">
        <w:rPr>
          <w:b w:val="0"/>
          <w:bCs w:val="0"/>
        </w:rPr>
        <w:t>calcular a partir d</w:t>
      </w:r>
      <w:r w:rsidR="00CB120F" w:rsidRPr="00725C06">
        <w:rPr>
          <w:b w:val="0"/>
          <w:bCs w:val="0"/>
        </w:rPr>
        <w:t xml:space="preserve">o atributo de classe </w:t>
      </w:r>
      <w:r w:rsidR="00116B43" w:rsidRPr="00725C06">
        <w:rPr>
          <w:b w:val="0"/>
          <w:bCs w:val="0"/>
        </w:rPr>
        <w:t xml:space="preserve">producerPlusAVL os artigos </w:t>
      </w:r>
      <w:r w:rsidR="00597306" w:rsidRPr="00725C06">
        <w:rPr>
          <w:b w:val="0"/>
          <w:bCs w:val="0"/>
        </w:rPr>
        <w:t>esgotados</w:t>
      </w:r>
      <w:r w:rsidR="00322287" w:rsidRPr="00725C06">
        <w:rPr>
          <w:b w:val="0"/>
          <w:bCs w:val="0"/>
        </w:rPr>
        <w:t>.</w:t>
      </w:r>
    </w:p>
    <w:p w14:paraId="1FE46F29" w14:textId="7ECC37DA" w:rsidR="00B36500" w:rsidRDefault="00B36500" w:rsidP="00AF6B98">
      <w:pPr>
        <w:spacing w:after="20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B04285F" wp14:editId="192D6D71">
            <wp:extent cx="6371590" cy="6247765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2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C185" w14:textId="17D646C1" w:rsidR="00322287" w:rsidRDefault="00322287" w:rsidP="00322287">
      <w:pPr>
        <w:spacing w:after="200"/>
      </w:pPr>
      <w:r>
        <w:t xml:space="preserve">Método </w:t>
      </w:r>
      <w:r w:rsidR="008958CD">
        <w:t>calculateHubStatistic</w:t>
      </w:r>
      <w:r>
        <w:t>:</w:t>
      </w:r>
    </w:p>
    <w:p w14:paraId="7860205F" w14:textId="5D85AAB9" w:rsidR="0012179E" w:rsidRPr="00725C06" w:rsidRDefault="008958CD" w:rsidP="00322287">
      <w:pPr>
        <w:spacing w:after="200"/>
        <w:rPr>
          <w:b w:val="0"/>
          <w:bCs w:val="0"/>
        </w:rPr>
      </w:pPr>
      <w:r w:rsidRPr="00725C06">
        <w:rPr>
          <w:b w:val="0"/>
          <w:bCs w:val="0"/>
        </w:rPr>
        <w:tab/>
      </w:r>
      <w:r w:rsidR="00EE57D5" w:rsidRPr="00725C06">
        <w:rPr>
          <w:b w:val="0"/>
          <w:bCs w:val="0"/>
        </w:rPr>
        <w:t xml:space="preserve">O </w:t>
      </w:r>
      <w:r w:rsidR="00725C06" w:rsidRPr="00725C06">
        <w:rPr>
          <w:b w:val="0"/>
          <w:bCs w:val="0"/>
        </w:rPr>
        <w:t>método,</w:t>
      </w:r>
      <w:r w:rsidR="00D90F04" w:rsidRPr="00725C06">
        <w:rPr>
          <w:b w:val="0"/>
          <w:bCs w:val="0"/>
        </w:rPr>
        <w:t xml:space="preserve"> à semelhança do </w:t>
      </w:r>
      <w:r w:rsidR="00B34AE5" w:rsidRPr="00725C06">
        <w:rPr>
          <w:b w:val="0"/>
          <w:bCs w:val="0"/>
        </w:rPr>
        <w:t xml:space="preserve">método </w:t>
      </w:r>
      <w:r w:rsidR="009A5682" w:rsidRPr="00725C06">
        <w:rPr>
          <w:b w:val="0"/>
          <w:bCs w:val="0"/>
        </w:rPr>
        <w:t xml:space="preserve">anterior </w:t>
      </w:r>
      <w:r w:rsidR="00B71E79" w:rsidRPr="00725C06">
        <w:rPr>
          <w:b w:val="0"/>
          <w:bCs w:val="0"/>
        </w:rPr>
        <w:t xml:space="preserve">calcula o </w:t>
      </w:r>
      <w:r w:rsidR="005F71F1" w:rsidRPr="00725C06">
        <w:rPr>
          <w:b w:val="0"/>
          <w:bCs w:val="0"/>
        </w:rPr>
        <w:t>“closestDistribuitionHub</w:t>
      </w:r>
      <w:r w:rsidR="008E41CC" w:rsidRPr="00725C06">
        <w:rPr>
          <w:b w:val="0"/>
          <w:bCs w:val="0"/>
        </w:rPr>
        <w:t xml:space="preserve">”. De seguida, </w:t>
      </w:r>
      <w:r w:rsidR="00E52D25" w:rsidRPr="00725C06">
        <w:rPr>
          <w:b w:val="0"/>
          <w:bCs w:val="0"/>
        </w:rPr>
        <w:t xml:space="preserve">é calculado para cada Expedition </w:t>
      </w:r>
      <w:r w:rsidR="00CE2C18" w:rsidRPr="00725C06">
        <w:rPr>
          <w:b w:val="0"/>
          <w:bCs w:val="0"/>
        </w:rPr>
        <w:t xml:space="preserve">o </w:t>
      </w:r>
      <w:r w:rsidR="00725C06" w:rsidRPr="00725C06">
        <w:rPr>
          <w:b w:val="0"/>
          <w:bCs w:val="0"/>
        </w:rPr>
        <w:t>número</w:t>
      </w:r>
      <w:r w:rsidR="00CE2C18" w:rsidRPr="00725C06">
        <w:rPr>
          <w:b w:val="0"/>
          <w:bCs w:val="0"/>
        </w:rPr>
        <w:t xml:space="preserve"> de </w:t>
      </w:r>
      <w:r w:rsidR="002A03CE" w:rsidRPr="00725C06">
        <w:rPr>
          <w:b w:val="0"/>
          <w:bCs w:val="0"/>
        </w:rPr>
        <w:t xml:space="preserve">produtores </w:t>
      </w:r>
      <w:r w:rsidR="000E160B" w:rsidRPr="00725C06">
        <w:rPr>
          <w:b w:val="0"/>
          <w:bCs w:val="0"/>
        </w:rPr>
        <w:t>distintos</w:t>
      </w:r>
      <w:r w:rsidR="00213632" w:rsidRPr="00725C06">
        <w:rPr>
          <w:b w:val="0"/>
          <w:bCs w:val="0"/>
        </w:rPr>
        <w:t>.</w:t>
      </w:r>
    </w:p>
    <w:p w14:paraId="117BB5A0" w14:textId="5665EBE8" w:rsidR="00AF6B98" w:rsidRPr="00740DE4" w:rsidRDefault="00740DE4" w:rsidP="00C5614A">
      <w:pPr>
        <w:spacing w:after="20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5A74474" wp14:editId="59F0D7DF">
            <wp:extent cx="6371590" cy="6247765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2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0982" w14:textId="0CF1A70C" w:rsidR="000E6ED1" w:rsidRDefault="00F41096" w:rsidP="00F41096">
      <w:pPr>
        <w:pStyle w:val="Heading2"/>
      </w:pPr>
      <w:bookmarkStart w:id="26" w:name="_Toc124111778"/>
      <w:r>
        <w:t>Complexidade</w:t>
      </w:r>
      <w:bookmarkEnd w:id="26"/>
    </w:p>
    <w:p w14:paraId="427A3818" w14:textId="732243B5" w:rsidR="00F41096" w:rsidRDefault="00F41096" w:rsidP="00F41096">
      <w:pPr>
        <w:pStyle w:val="Contedo"/>
        <w:numPr>
          <w:ilvl w:val="0"/>
          <w:numId w:val="4"/>
        </w:numPr>
      </w:pPr>
      <w:r>
        <w:t xml:space="preserve">Calculate Humper Statistics: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13D899F4" w14:textId="37B255BE" w:rsidR="00F41096" w:rsidRPr="00896303" w:rsidRDefault="00F41096" w:rsidP="00F41096">
      <w:pPr>
        <w:pStyle w:val="Contedo"/>
        <w:numPr>
          <w:ilvl w:val="0"/>
          <w:numId w:val="4"/>
        </w:numPr>
        <w:rPr>
          <w:lang w:val="en-US"/>
        </w:rPr>
      </w:pPr>
      <w:r w:rsidRPr="00896303">
        <w:rPr>
          <w:lang w:val="en-US"/>
        </w:rPr>
        <w:t xml:space="preserve">Calculate Client Statistics: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50D4BF45" w14:textId="219E3537" w:rsidR="00F41096" w:rsidRPr="00751F54" w:rsidRDefault="00F41096" w:rsidP="00F41096">
      <w:pPr>
        <w:pStyle w:val="Contedo"/>
        <w:numPr>
          <w:ilvl w:val="0"/>
          <w:numId w:val="4"/>
        </w:numPr>
        <w:rPr>
          <w:lang w:val="en-US"/>
        </w:rPr>
      </w:pPr>
      <w:r w:rsidRPr="00751F54">
        <w:rPr>
          <w:lang w:val="en-US"/>
        </w:rPr>
        <w:t>Calculate Producer Statistics: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  <w:lang w:val="en-GB"/>
          </w:rPr>
          <m:t>)</m:t>
        </m:r>
      </m:oMath>
    </w:p>
    <w:p w14:paraId="310EE082" w14:textId="09F13626" w:rsidR="00F41096" w:rsidRPr="00665A50" w:rsidRDefault="00F41096" w:rsidP="00F41096">
      <w:pPr>
        <w:pStyle w:val="Contedo"/>
        <w:numPr>
          <w:ilvl w:val="0"/>
          <w:numId w:val="4"/>
        </w:numPr>
        <w:rPr>
          <w:lang w:val="en-US"/>
        </w:rPr>
      </w:pPr>
      <w:r w:rsidRPr="00665A50">
        <w:rPr>
          <w:lang w:val="en-US"/>
        </w:rPr>
        <w:t>Calculate Producer Statistics: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GB"/>
              </w:rPr>
              <m:t>2</m:t>
            </m:r>
          </m:sup>
        </m:sSup>
        <m:r>
          <w:rPr>
            <w:rFonts w:ascii="Cambria Math" w:hAnsi="Cambria Math"/>
            <w:lang w:val="en-GB"/>
          </w:rPr>
          <m:t>)</m:t>
        </m:r>
      </m:oMath>
    </w:p>
    <w:p w14:paraId="14A1F191" w14:textId="77777777" w:rsidR="00C700FE" w:rsidRPr="00665A50" w:rsidRDefault="00C700FE" w:rsidP="00072F02">
      <w:pPr>
        <w:spacing w:after="200"/>
        <w:rPr>
          <w:lang w:val="en-US"/>
        </w:rPr>
      </w:pPr>
    </w:p>
    <w:p w14:paraId="490E4392" w14:textId="77777777" w:rsidR="008B5EF1" w:rsidRPr="00665A50" w:rsidRDefault="008B5EF1" w:rsidP="00B61652">
      <w:pPr>
        <w:spacing w:after="200"/>
        <w:rPr>
          <w:lang w:val="en-US"/>
        </w:rPr>
      </w:pPr>
    </w:p>
    <w:sectPr w:rsidR="008B5EF1" w:rsidRPr="00665A50" w:rsidSect="00AB02A7">
      <w:headerReference w:type="default" r:id="rId41"/>
      <w:footerReference w:type="default" r:id="rId4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33EF8" w14:textId="77777777" w:rsidR="0066132F" w:rsidRDefault="0066132F">
      <w:r>
        <w:separator/>
      </w:r>
    </w:p>
    <w:p w14:paraId="6E7371CE" w14:textId="77777777" w:rsidR="0066132F" w:rsidRDefault="0066132F"/>
  </w:endnote>
  <w:endnote w:type="continuationSeparator" w:id="0">
    <w:p w14:paraId="3B211BBC" w14:textId="77777777" w:rsidR="0066132F" w:rsidRDefault="0066132F">
      <w:r>
        <w:continuationSeparator/>
      </w:r>
    </w:p>
    <w:p w14:paraId="0031C3FB" w14:textId="77777777" w:rsidR="0066132F" w:rsidRDefault="0066132F"/>
  </w:endnote>
  <w:endnote w:type="continuationNotice" w:id="1">
    <w:p w14:paraId="56700365" w14:textId="77777777" w:rsidR="0066132F" w:rsidRDefault="0066132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D4DB42" w14:textId="77777777" w:rsidR="00DF027C" w:rsidRPr="004F0028" w:rsidRDefault="00DF027C">
        <w:pPr>
          <w:pStyle w:val="Footer"/>
          <w:jc w:val="center"/>
          <w:rPr>
            <w:lang w:val="pt-BR"/>
          </w:rPr>
        </w:pPr>
        <w:r>
          <w:fldChar w:fldCharType="begin"/>
        </w:r>
        <w:r w:rsidRPr="40F1592C">
          <w:rPr>
            <w:lang w:val="pt-BR" w:bidi="pt-BR"/>
          </w:rPr>
          <w:instrText xml:space="preserve"> PAGE   \* MERGEFORMAT </w:instrText>
        </w:r>
        <w:r>
          <w:rPr>
            <w:lang w:val="pt-BR" w:bidi="pt-BR"/>
          </w:rPr>
          <w:fldChar w:fldCharType="separate"/>
        </w:r>
        <w:r w:rsidR="40F1592C">
          <w:t>2</w:t>
        </w:r>
        <w:r>
          <w:fldChar w:fldCharType="end"/>
        </w:r>
      </w:p>
    </w:sdtContent>
  </w:sdt>
  <w:p w14:paraId="4DEC4ED7" w14:textId="77777777" w:rsidR="00DF027C" w:rsidRPr="004F0028" w:rsidRDefault="00DF027C">
    <w:pPr>
      <w:pStyle w:val="Footer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96ABB" w14:textId="77777777" w:rsidR="0066132F" w:rsidRDefault="0066132F">
      <w:r>
        <w:separator/>
      </w:r>
    </w:p>
    <w:p w14:paraId="31F06692" w14:textId="77777777" w:rsidR="0066132F" w:rsidRDefault="0066132F"/>
  </w:footnote>
  <w:footnote w:type="continuationSeparator" w:id="0">
    <w:p w14:paraId="6614F856" w14:textId="77777777" w:rsidR="0066132F" w:rsidRDefault="0066132F">
      <w:r>
        <w:continuationSeparator/>
      </w:r>
    </w:p>
    <w:p w14:paraId="4D87E185" w14:textId="77777777" w:rsidR="0066132F" w:rsidRDefault="0066132F"/>
  </w:footnote>
  <w:footnote w:type="continuationNotice" w:id="1">
    <w:p w14:paraId="631F0536" w14:textId="77777777" w:rsidR="0066132F" w:rsidRDefault="0066132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14:paraId="681D17AB" w14:textId="77777777" w:rsidTr="40F1592C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6"/>
            <w:right w:val="nil"/>
          </w:tcBorders>
        </w:tcPr>
        <w:p w14:paraId="7202950D" w14:textId="77777777" w:rsidR="00D077E9" w:rsidRPr="004F0028" w:rsidRDefault="00D077E9">
          <w:pPr>
            <w:pStyle w:val="Header"/>
            <w:rPr>
              <w:lang w:val="pt-BR"/>
            </w:rPr>
          </w:pPr>
        </w:p>
      </w:tc>
    </w:tr>
  </w:tbl>
  <w:p w14:paraId="3F21F661" w14:textId="77777777" w:rsidR="00D077E9" w:rsidRPr="004F0028" w:rsidRDefault="00D077E9" w:rsidP="00D077E9">
    <w:pPr>
      <w:pStyle w:val="Header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2093F"/>
    <w:multiLevelType w:val="hybridMultilevel"/>
    <w:tmpl w:val="C2A49B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80DB1"/>
    <w:multiLevelType w:val="hybridMultilevel"/>
    <w:tmpl w:val="F71EF38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F360EFC"/>
    <w:multiLevelType w:val="hybridMultilevel"/>
    <w:tmpl w:val="0C3A929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524F6475"/>
    <w:multiLevelType w:val="hybridMultilevel"/>
    <w:tmpl w:val="4B86C8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C4596"/>
    <w:multiLevelType w:val="hybridMultilevel"/>
    <w:tmpl w:val="AB8CBB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545713"/>
    <w:multiLevelType w:val="hybridMultilevel"/>
    <w:tmpl w:val="607869F0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742610067">
    <w:abstractNumId w:val="1"/>
  </w:num>
  <w:num w:numId="2" w16cid:durableId="774444581">
    <w:abstractNumId w:val="2"/>
  </w:num>
  <w:num w:numId="3" w16cid:durableId="2030333681">
    <w:abstractNumId w:val="5"/>
  </w:num>
  <w:num w:numId="4" w16cid:durableId="842547782">
    <w:abstractNumId w:val="0"/>
  </w:num>
  <w:num w:numId="5" w16cid:durableId="897782437">
    <w:abstractNumId w:val="4"/>
  </w:num>
  <w:num w:numId="6" w16cid:durableId="18780055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333"/>
    <w:rsid w:val="00003AC7"/>
    <w:rsid w:val="00004DDF"/>
    <w:rsid w:val="000060DD"/>
    <w:rsid w:val="00006805"/>
    <w:rsid w:val="00006F28"/>
    <w:rsid w:val="000077A0"/>
    <w:rsid w:val="00007C1C"/>
    <w:rsid w:val="00010487"/>
    <w:rsid w:val="00011487"/>
    <w:rsid w:val="00011847"/>
    <w:rsid w:val="0001345F"/>
    <w:rsid w:val="00014AE9"/>
    <w:rsid w:val="00015842"/>
    <w:rsid w:val="00016518"/>
    <w:rsid w:val="00020CFE"/>
    <w:rsid w:val="00020EBD"/>
    <w:rsid w:val="00021FEF"/>
    <w:rsid w:val="00024579"/>
    <w:rsid w:val="0002482E"/>
    <w:rsid w:val="0002582F"/>
    <w:rsid w:val="0003126B"/>
    <w:rsid w:val="00031840"/>
    <w:rsid w:val="00031E96"/>
    <w:rsid w:val="0003250E"/>
    <w:rsid w:val="000337E1"/>
    <w:rsid w:val="00034645"/>
    <w:rsid w:val="00035640"/>
    <w:rsid w:val="00036963"/>
    <w:rsid w:val="0004263A"/>
    <w:rsid w:val="00043828"/>
    <w:rsid w:val="0004383F"/>
    <w:rsid w:val="0004467D"/>
    <w:rsid w:val="00044BA6"/>
    <w:rsid w:val="00044F10"/>
    <w:rsid w:val="00045168"/>
    <w:rsid w:val="000474D1"/>
    <w:rsid w:val="00050324"/>
    <w:rsid w:val="000506FE"/>
    <w:rsid w:val="00050CDD"/>
    <w:rsid w:val="0005161A"/>
    <w:rsid w:val="00052516"/>
    <w:rsid w:val="00053414"/>
    <w:rsid w:val="00053430"/>
    <w:rsid w:val="00055B41"/>
    <w:rsid w:val="00055C2D"/>
    <w:rsid w:val="00055F1E"/>
    <w:rsid w:val="0005621C"/>
    <w:rsid w:val="000566B6"/>
    <w:rsid w:val="000572C0"/>
    <w:rsid w:val="00057EB0"/>
    <w:rsid w:val="00060123"/>
    <w:rsid w:val="000616C9"/>
    <w:rsid w:val="0006187D"/>
    <w:rsid w:val="0006192C"/>
    <w:rsid w:val="00061DB0"/>
    <w:rsid w:val="000628EF"/>
    <w:rsid w:val="00062A72"/>
    <w:rsid w:val="00062B9B"/>
    <w:rsid w:val="0006562D"/>
    <w:rsid w:val="0006756B"/>
    <w:rsid w:val="00067CCA"/>
    <w:rsid w:val="0007130F"/>
    <w:rsid w:val="00071A70"/>
    <w:rsid w:val="00072F02"/>
    <w:rsid w:val="0007449D"/>
    <w:rsid w:val="00074D3D"/>
    <w:rsid w:val="00074DC4"/>
    <w:rsid w:val="000759DF"/>
    <w:rsid w:val="00083061"/>
    <w:rsid w:val="00084547"/>
    <w:rsid w:val="000863BF"/>
    <w:rsid w:val="000872F9"/>
    <w:rsid w:val="00087A0C"/>
    <w:rsid w:val="000912EC"/>
    <w:rsid w:val="00092A13"/>
    <w:rsid w:val="00094004"/>
    <w:rsid w:val="00094343"/>
    <w:rsid w:val="000946F0"/>
    <w:rsid w:val="00096DF7"/>
    <w:rsid w:val="000A0150"/>
    <w:rsid w:val="000A083C"/>
    <w:rsid w:val="000A32F9"/>
    <w:rsid w:val="000A4726"/>
    <w:rsid w:val="000A5031"/>
    <w:rsid w:val="000A6341"/>
    <w:rsid w:val="000A7369"/>
    <w:rsid w:val="000A755C"/>
    <w:rsid w:val="000A7BCA"/>
    <w:rsid w:val="000B0B0E"/>
    <w:rsid w:val="000B12AE"/>
    <w:rsid w:val="000B1A78"/>
    <w:rsid w:val="000B28BA"/>
    <w:rsid w:val="000B2919"/>
    <w:rsid w:val="000B4EE7"/>
    <w:rsid w:val="000B61FC"/>
    <w:rsid w:val="000B6EF1"/>
    <w:rsid w:val="000B7457"/>
    <w:rsid w:val="000C03DF"/>
    <w:rsid w:val="000C27A8"/>
    <w:rsid w:val="000C2A0B"/>
    <w:rsid w:val="000C3266"/>
    <w:rsid w:val="000C384A"/>
    <w:rsid w:val="000C3D24"/>
    <w:rsid w:val="000C4E26"/>
    <w:rsid w:val="000C5ECF"/>
    <w:rsid w:val="000C6F4E"/>
    <w:rsid w:val="000C739F"/>
    <w:rsid w:val="000C74F1"/>
    <w:rsid w:val="000D03D6"/>
    <w:rsid w:val="000D051D"/>
    <w:rsid w:val="000D0E9A"/>
    <w:rsid w:val="000D17DB"/>
    <w:rsid w:val="000D186E"/>
    <w:rsid w:val="000D1AF1"/>
    <w:rsid w:val="000D1BBE"/>
    <w:rsid w:val="000D1DD1"/>
    <w:rsid w:val="000D1F07"/>
    <w:rsid w:val="000D216C"/>
    <w:rsid w:val="000D2612"/>
    <w:rsid w:val="000D3531"/>
    <w:rsid w:val="000D3723"/>
    <w:rsid w:val="000D570E"/>
    <w:rsid w:val="000D5F2E"/>
    <w:rsid w:val="000D7A34"/>
    <w:rsid w:val="000D7BE5"/>
    <w:rsid w:val="000E160B"/>
    <w:rsid w:val="000E1D41"/>
    <w:rsid w:val="000E2CE2"/>
    <w:rsid w:val="000E3270"/>
    <w:rsid w:val="000E3909"/>
    <w:rsid w:val="000E40A3"/>
    <w:rsid w:val="000E4B33"/>
    <w:rsid w:val="000E5453"/>
    <w:rsid w:val="000E578A"/>
    <w:rsid w:val="000E63C9"/>
    <w:rsid w:val="000E6E42"/>
    <w:rsid w:val="000E6ED1"/>
    <w:rsid w:val="000E77BA"/>
    <w:rsid w:val="000E790B"/>
    <w:rsid w:val="000F0374"/>
    <w:rsid w:val="000F0754"/>
    <w:rsid w:val="000F09B1"/>
    <w:rsid w:val="000F0C51"/>
    <w:rsid w:val="000F0DA8"/>
    <w:rsid w:val="000F13D7"/>
    <w:rsid w:val="000F16A8"/>
    <w:rsid w:val="000F1863"/>
    <w:rsid w:val="000F4388"/>
    <w:rsid w:val="000F4657"/>
    <w:rsid w:val="000F5479"/>
    <w:rsid w:val="000F59EF"/>
    <w:rsid w:val="000F5DF5"/>
    <w:rsid w:val="000F600E"/>
    <w:rsid w:val="000F75DB"/>
    <w:rsid w:val="000F7F9D"/>
    <w:rsid w:val="0010016D"/>
    <w:rsid w:val="0010287B"/>
    <w:rsid w:val="0010295B"/>
    <w:rsid w:val="00103AEF"/>
    <w:rsid w:val="00103C03"/>
    <w:rsid w:val="00105811"/>
    <w:rsid w:val="00107C3A"/>
    <w:rsid w:val="00110308"/>
    <w:rsid w:val="0011095A"/>
    <w:rsid w:val="0011130D"/>
    <w:rsid w:val="00112286"/>
    <w:rsid w:val="0011251F"/>
    <w:rsid w:val="00112A1D"/>
    <w:rsid w:val="00113BF6"/>
    <w:rsid w:val="00113D03"/>
    <w:rsid w:val="0011407D"/>
    <w:rsid w:val="00114DA3"/>
    <w:rsid w:val="001164CA"/>
    <w:rsid w:val="001165AF"/>
    <w:rsid w:val="00116B43"/>
    <w:rsid w:val="00116D64"/>
    <w:rsid w:val="00117696"/>
    <w:rsid w:val="001176D7"/>
    <w:rsid w:val="00117720"/>
    <w:rsid w:val="001177A3"/>
    <w:rsid w:val="00117CE6"/>
    <w:rsid w:val="00120115"/>
    <w:rsid w:val="001209E9"/>
    <w:rsid w:val="0012179E"/>
    <w:rsid w:val="001225F4"/>
    <w:rsid w:val="00122762"/>
    <w:rsid w:val="00122AB2"/>
    <w:rsid w:val="00123086"/>
    <w:rsid w:val="00123587"/>
    <w:rsid w:val="00123F74"/>
    <w:rsid w:val="00124E52"/>
    <w:rsid w:val="0012502A"/>
    <w:rsid w:val="0012578A"/>
    <w:rsid w:val="00125B37"/>
    <w:rsid w:val="00126088"/>
    <w:rsid w:val="001274F5"/>
    <w:rsid w:val="00127F56"/>
    <w:rsid w:val="00130E9D"/>
    <w:rsid w:val="00131054"/>
    <w:rsid w:val="001319B3"/>
    <w:rsid w:val="00132D6B"/>
    <w:rsid w:val="00132FF1"/>
    <w:rsid w:val="0013352E"/>
    <w:rsid w:val="00133C82"/>
    <w:rsid w:val="00134484"/>
    <w:rsid w:val="00135F85"/>
    <w:rsid w:val="00136C3A"/>
    <w:rsid w:val="0013770F"/>
    <w:rsid w:val="00137DB0"/>
    <w:rsid w:val="0014040E"/>
    <w:rsid w:val="00140678"/>
    <w:rsid w:val="0014114C"/>
    <w:rsid w:val="00141BC7"/>
    <w:rsid w:val="00144797"/>
    <w:rsid w:val="0014532C"/>
    <w:rsid w:val="00150A6D"/>
    <w:rsid w:val="00150ED2"/>
    <w:rsid w:val="00157B6B"/>
    <w:rsid w:val="00160168"/>
    <w:rsid w:val="00161121"/>
    <w:rsid w:val="00162A48"/>
    <w:rsid w:val="00163974"/>
    <w:rsid w:val="00163E7E"/>
    <w:rsid w:val="00163F04"/>
    <w:rsid w:val="0016466D"/>
    <w:rsid w:val="00166056"/>
    <w:rsid w:val="001661D7"/>
    <w:rsid w:val="0016722D"/>
    <w:rsid w:val="0016739B"/>
    <w:rsid w:val="00167521"/>
    <w:rsid w:val="00167E28"/>
    <w:rsid w:val="0017198C"/>
    <w:rsid w:val="00172166"/>
    <w:rsid w:val="00175B61"/>
    <w:rsid w:val="00175E5C"/>
    <w:rsid w:val="001763B8"/>
    <w:rsid w:val="00177E04"/>
    <w:rsid w:val="001809FE"/>
    <w:rsid w:val="00182483"/>
    <w:rsid w:val="00183F60"/>
    <w:rsid w:val="00184943"/>
    <w:rsid w:val="001854E0"/>
    <w:rsid w:val="00185B1C"/>
    <w:rsid w:val="00185B35"/>
    <w:rsid w:val="00185F68"/>
    <w:rsid w:val="0019054C"/>
    <w:rsid w:val="00190DD8"/>
    <w:rsid w:val="0019217F"/>
    <w:rsid w:val="00192426"/>
    <w:rsid w:val="001929F7"/>
    <w:rsid w:val="0019368C"/>
    <w:rsid w:val="00193D09"/>
    <w:rsid w:val="00194A1E"/>
    <w:rsid w:val="00195AE9"/>
    <w:rsid w:val="00196433"/>
    <w:rsid w:val="00197511"/>
    <w:rsid w:val="001A07AA"/>
    <w:rsid w:val="001A1B42"/>
    <w:rsid w:val="001A2203"/>
    <w:rsid w:val="001A3BF3"/>
    <w:rsid w:val="001A4884"/>
    <w:rsid w:val="001A4D92"/>
    <w:rsid w:val="001A567A"/>
    <w:rsid w:val="001A56BD"/>
    <w:rsid w:val="001A6FB1"/>
    <w:rsid w:val="001A755E"/>
    <w:rsid w:val="001A7B18"/>
    <w:rsid w:val="001B0E44"/>
    <w:rsid w:val="001B1B40"/>
    <w:rsid w:val="001B1BAF"/>
    <w:rsid w:val="001B1FF8"/>
    <w:rsid w:val="001B40DB"/>
    <w:rsid w:val="001B4503"/>
    <w:rsid w:val="001B5471"/>
    <w:rsid w:val="001B6DA5"/>
    <w:rsid w:val="001B7B5E"/>
    <w:rsid w:val="001C08FA"/>
    <w:rsid w:val="001C0E3D"/>
    <w:rsid w:val="001C1F8D"/>
    <w:rsid w:val="001C2967"/>
    <w:rsid w:val="001C3A72"/>
    <w:rsid w:val="001C5766"/>
    <w:rsid w:val="001C5832"/>
    <w:rsid w:val="001C6FF7"/>
    <w:rsid w:val="001C709E"/>
    <w:rsid w:val="001D03F4"/>
    <w:rsid w:val="001D27D1"/>
    <w:rsid w:val="001D3D4D"/>
    <w:rsid w:val="001D42C3"/>
    <w:rsid w:val="001D5436"/>
    <w:rsid w:val="001D67C0"/>
    <w:rsid w:val="001D78DB"/>
    <w:rsid w:val="001E09AB"/>
    <w:rsid w:val="001E22C6"/>
    <w:rsid w:val="001E275B"/>
    <w:rsid w:val="001E2793"/>
    <w:rsid w:val="001E390C"/>
    <w:rsid w:val="001E4067"/>
    <w:rsid w:val="001E4DCF"/>
    <w:rsid w:val="001E4EF9"/>
    <w:rsid w:val="001E5515"/>
    <w:rsid w:val="001E5C6C"/>
    <w:rsid w:val="001E6D32"/>
    <w:rsid w:val="001E7A32"/>
    <w:rsid w:val="001F1140"/>
    <w:rsid w:val="001F1688"/>
    <w:rsid w:val="001F232C"/>
    <w:rsid w:val="001F25F2"/>
    <w:rsid w:val="001F266C"/>
    <w:rsid w:val="001F2BC8"/>
    <w:rsid w:val="001F36E1"/>
    <w:rsid w:val="001F37F6"/>
    <w:rsid w:val="001F5128"/>
    <w:rsid w:val="001F55BB"/>
    <w:rsid w:val="001F5DC6"/>
    <w:rsid w:val="001F5F6B"/>
    <w:rsid w:val="001F6851"/>
    <w:rsid w:val="001F7296"/>
    <w:rsid w:val="00203258"/>
    <w:rsid w:val="00204BD6"/>
    <w:rsid w:val="00206148"/>
    <w:rsid w:val="00207025"/>
    <w:rsid w:val="002070B7"/>
    <w:rsid w:val="00210637"/>
    <w:rsid w:val="0021134D"/>
    <w:rsid w:val="00211608"/>
    <w:rsid w:val="00212605"/>
    <w:rsid w:val="0021270B"/>
    <w:rsid w:val="00212834"/>
    <w:rsid w:val="00213632"/>
    <w:rsid w:val="002169FC"/>
    <w:rsid w:val="00217054"/>
    <w:rsid w:val="00217761"/>
    <w:rsid w:val="002177F4"/>
    <w:rsid w:val="00217C21"/>
    <w:rsid w:val="00220348"/>
    <w:rsid w:val="00220B74"/>
    <w:rsid w:val="002231EA"/>
    <w:rsid w:val="00223595"/>
    <w:rsid w:val="002237C4"/>
    <w:rsid w:val="002249E2"/>
    <w:rsid w:val="00224B21"/>
    <w:rsid w:val="00226D66"/>
    <w:rsid w:val="00227B19"/>
    <w:rsid w:val="00230391"/>
    <w:rsid w:val="002310BD"/>
    <w:rsid w:val="00231A21"/>
    <w:rsid w:val="00233792"/>
    <w:rsid w:val="0023381E"/>
    <w:rsid w:val="002344C0"/>
    <w:rsid w:val="00235461"/>
    <w:rsid w:val="002358EC"/>
    <w:rsid w:val="0023662D"/>
    <w:rsid w:val="00236B18"/>
    <w:rsid w:val="0023783A"/>
    <w:rsid w:val="00240DA1"/>
    <w:rsid w:val="002415D2"/>
    <w:rsid w:val="00242DBF"/>
    <w:rsid w:val="00243EBC"/>
    <w:rsid w:val="00244E63"/>
    <w:rsid w:val="00245111"/>
    <w:rsid w:val="00246342"/>
    <w:rsid w:val="00246A35"/>
    <w:rsid w:val="00246DD5"/>
    <w:rsid w:val="002479CD"/>
    <w:rsid w:val="002517B5"/>
    <w:rsid w:val="00251AC2"/>
    <w:rsid w:val="0025262D"/>
    <w:rsid w:val="00253911"/>
    <w:rsid w:val="00253BA0"/>
    <w:rsid w:val="00254D29"/>
    <w:rsid w:val="00255242"/>
    <w:rsid w:val="00256829"/>
    <w:rsid w:val="00260C57"/>
    <w:rsid w:val="00261661"/>
    <w:rsid w:val="00261902"/>
    <w:rsid w:val="00261CB0"/>
    <w:rsid w:val="00261FEC"/>
    <w:rsid w:val="00262202"/>
    <w:rsid w:val="00262C69"/>
    <w:rsid w:val="002634B5"/>
    <w:rsid w:val="002636EB"/>
    <w:rsid w:val="00265FB9"/>
    <w:rsid w:val="0026645B"/>
    <w:rsid w:val="00267637"/>
    <w:rsid w:val="00267EFD"/>
    <w:rsid w:val="00270E42"/>
    <w:rsid w:val="00271B13"/>
    <w:rsid w:val="00271CD1"/>
    <w:rsid w:val="00271EBC"/>
    <w:rsid w:val="002721E6"/>
    <w:rsid w:val="00272322"/>
    <w:rsid w:val="00273215"/>
    <w:rsid w:val="0027372F"/>
    <w:rsid w:val="0027378E"/>
    <w:rsid w:val="00276F35"/>
    <w:rsid w:val="002774D7"/>
    <w:rsid w:val="00280A9B"/>
    <w:rsid w:val="00280C15"/>
    <w:rsid w:val="00281A36"/>
    <w:rsid w:val="00284348"/>
    <w:rsid w:val="002847A6"/>
    <w:rsid w:val="00284D0B"/>
    <w:rsid w:val="00284D40"/>
    <w:rsid w:val="00285167"/>
    <w:rsid w:val="002868CA"/>
    <w:rsid w:val="00286F79"/>
    <w:rsid w:val="00290329"/>
    <w:rsid w:val="002907E4"/>
    <w:rsid w:val="00290ABB"/>
    <w:rsid w:val="00290CDD"/>
    <w:rsid w:val="002915C6"/>
    <w:rsid w:val="002920B4"/>
    <w:rsid w:val="0029314D"/>
    <w:rsid w:val="002938CE"/>
    <w:rsid w:val="00293C82"/>
    <w:rsid w:val="002959AE"/>
    <w:rsid w:val="0029660D"/>
    <w:rsid w:val="002979EA"/>
    <w:rsid w:val="002A03CE"/>
    <w:rsid w:val="002A07EB"/>
    <w:rsid w:val="002A1308"/>
    <w:rsid w:val="002A1BD3"/>
    <w:rsid w:val="002A2ADB"/>
    <w:rsid w:val="002A357A"/>
    <w:rsid w:val="002A35CC"/>
    <w:rsid w:val="002A432C"/>
    <w:rsid w:val="002A5EE1"/>
    <w:rsid w:val="002A63B2"/>
    <w:rsid w:val="002A686A"/>
    <w:rsid w:val="002A68A4"/>
    <w:rsid w:val="002A69C4"/>
    <w:rsid w:val="002B01FF"/>
    <w:rsid w:val="002B2958"/>
    <w:rsid w:val="002B36B1"/>
    <w:rsid w:val="002B563B"/>
    <w:rsid w:val="002B5E7C"/>
    <w:rsid w:val="002B5EB8"/>
    <w:rsid w:val="002B6774"/>
    <w:rsid w:val="002B6C58"/>
    <w:rsid w:val="002B6F8F"/>
    <w:rsid w:val="002C15F7"/>
    <w:rsid w:val="002C1932"/>
    <w:rsid w:val="002C297C"/>
    <w:rsid w:val="002C3154"/>
    <w:rsid w:val="002C31AB"/>
    <w:rsid w:val="002C38FC"/>
    <w:rsid w:val="002C3907"/>
    <w:rsid w:val="002C3AFB"/>
    <w:rsid w:val="002C4BA5"/>
    <w:rsid w:val="002C59A9"/>
    <w:rsid w:val="002C752B"/>
    <w:rsid w:val="002D057D"/>
    <w:rsid w:val="002D0B75"/>
    <w:rsid w:val="002D3031"/>
    <w:rsid w:val="002D36CA"/>
    <w:rsid w:val="002D3BB5"/>
    <w:rsid w:val="002D4564"/>
    <w:rsid w:val="002D4905"/>
    <w:rsid w:val="002D5751"/>
    <w:rsid w:val="002D5DE0"/>
    <w:rsid w:val="002E0455"/>
    <w:rsid w:val="002E05FC"/>
    <w:rsid w:val="002E1498"/>
    <w:rsid w:val="002E2663"/>
    <w:rsid w:val="002E3576"/>
    <w:rsid w:val="002E446D"/>
    <w:rsid w:val="002E52DB"/>
    <w:rsid w:val="002E539B"/>
    <w:rsid w:val="002E5BC2"/>
    <w:rsid w:val="002E78C2"/>
    <w:rsid w:val="002F0871"/>
    <w:rsid w:val="002F0DF2"/>
    <w:rsid w:val="002F0EC5"/>
    <w:rsid w:val="002F10BB"/>
    <w:rsid w:val="002F190A"/>
    <w:rsid w:val="002F51F5"/>
    <w:rsid w:val="002F5CA9"/>
    <w:rsid w:val="002F61F8"/>
    <w:rsid w:val="002F63CA"/>
    <w:rsid w:val="002F6FEA"/>
    <w:rsid w:val="002F79FD"/>
    <w:rsid w:val="0030156F"/>
    <w:rsid w:val="00301F6D"/>
    <w:rsid w:val="003022B5"/>
    <w:rsid w:val="003022EB"/>
    <w:rsid w:val="00303E0E"/>
    <w:rsid w:val="00304C38"/>
    <w:rsid w:val="0030515D"/>
    <w:rsid w:val="00305B81"/>
    <w:rsid w:val="00306871"/>
    <w:rsid w:val="00306E1A"/>
    <w:rsid w:val="00311BDE"/>
    <w:rsid w:val="00312137"/>
    <w:rsid w:val="0031391B"/>
    <w:rsid w:val="00313B64"/>
    <w:rsid w:val="00314165"/>
    <w:rsid w:val="00314A00"/>
    <w:rsid w:val="003151BC"/>
    <w:rsid w:val="00315223"/>
    <w:rsid w:val="00315241"/>
    <w:rsid w:val="003154A7"/>
    <w:rsid w:val="00316A4E"/>
    <w:rsid w:val="00320D4D"/>
    <w:rsid w:val="00321129"/>
    <w:rsid w:val="00321906"/>
    <w:rsid w:val="00322287"/>
    <w:rsid w:val="003235F8"/>
    <w:rsid w:val="0032512B"/>
    <w:rsid w:val="00325BAB"/>
    <w:rsid w:val="00326394"/>
    <w:rsid w:val="00326408"/>
    <w:rsid w:val="00326EEC"/>
    <w:rsid w:val="00327B6E"/>
    <w:rsid w:val="003300BE"/>
    <w:rsid w:val="00330359"/>
    <w:rsid w:val="003311F8"/>
    <w:rsid w:val="00331D93"/>
    <w:rsid w:val="00332165"/>
    <w:rsid w:val="00332616"/>
    <w:rsid w:val="00334EF5"/>
    <w:rsid w:val="003372EE"/>
    <w:rsid w:val="00337511"/>
    <w:rsid w:val="0033762F"/>
    <w:rsid w:val="0034006A"/>
    <w:rsid w:val="00340157"/>
    <w:rsid w:val="003410E0"/>
    <w:rsid w:val="00342039"/>
    <w:rsid w:val="00342FB4"/>
    <w:rsid w:val="00343932"/>
    <w:rsid w:val="0034395D"/>
    <w:rsid w:val="00343C86"/>
    <w:rsid w:val="00344CBD"/>
    <w:rsid w:val="003458D2"/>
    <w:rsid w:val="00345A9F"/>
    <w:rsid w:val="0034682B"/>
    <w:rsid w:val="00347B4D"/>
    <w:rsid w:val="00351015"/>
    <w:rsid w:val="0035125A"/>
    <w:rsid w:val="00351784"/>
    <w:rsid w:val="0035180B"/>
    <w:rsid w:val="003521E8"/>
    <w:rsid w:val="00352E53"/>
    <w:rsid w:val="00354C40"/>
    <w:rsid w:val="00355878"/>
    <w:rsid w:val="003574D8"/>
    <w:rsid w:val="003577A0"/>
    <w:rsid w:val="00360332"/>
    <w:rsid w:val="00360494"/>
    <w:rsid w:val="003607BE"/>
    <w:rsid w:val="00360937"/>
    <w:rsid w:val="00361087"/>
    <w:rsid w:val="00362497"/>
    <w:rsid w:val="003624B5"/>
    <w:rsid w:val="00362BE0"/>
    <w:rsid w:val="00362FE6"/>
    <w:rsid w:val="003635F0"/>
    <w:rsid w:val="003636A6"/>
    <w:rsid w:val="003640EA"/>
    <w:rsid w:val="003644CD"/>
    <w:rsid w:val="0036558A"/>
    <w:rsid w:val="00366C7E"/>
    <w:rsid w:val="00367C54"/>
    <w:rsid w:val="00370FBB"/>
    <w:rsid w:val="00371461"/>
    <w:rsid w:val="00372D2E"/>
    <w:rsid w:val="003730FE"/>
    <w:rsid w:val="0037377B"/>
    <w:rsid w:val="00375460"/>
    <w:rsid w:val="0037571D"/>
    <w:rsid w:val="00376483"/>
    <w:rsid w:val="003765F1"/>
    <w:rsid w:val="003769CF"/>
    <w:rsid w:val="00377CB7"/>
    <w:rsid w:val="00377EB3"/>
    <w:rsid w:val="00380062"/>
    <w:rsid w:val="003807CE"/>
    <w:rsid w:val="003808E5"/>
    <w:rsid w:val="00382279"/>
    <w:rsid w:val="003829A8"/>
    <w:rsid w:val="00382FC7"/>
    <w:rsid w:val="003839BD"/>
    <w:rsid w:val="00384EA3"/>
    <w:rsid w:val="00385600"/>
    <w:rsid w:val="00385940"/>
    <w:rsid w:val="00386930"/>
    <w:rsid w:val="00386F72"/>
    <w:rsid w:val="00390D96"/>
    <w:rsid w:val="003912CD"/>
    <w:rsid w:val="00391572"/>
    <w:rsid w:val="00392A56"/>
    <w:rsid w:val="0039452B"/>
    <w:rsid w:val="003958DE"/>
    <w:rsid w:val="00395ECC"/>
    <w:rsid w:val="00397032"/>
    <w:rsid w:val="00397B9D"/>
    <w:rsid w:val="00397E0E"/>
    <w:rsid w:val="003A0DB3"/>
    <w:rsid w:val="003A1633"/>
    <w:rsid w:val="003A2953"/>
    <w:rsid w:val="003A2E4E"/>
    <w:rsid w:val="003A39A1"/>
    <w:rsid w:val="003A5273"/>
    <w:rsid w:val="003A577B"/>
    <w:rsid w:val="003A601E"/>
    <w:rsid w:val="003A6027"/>
    <w:rsid w:val="003A643F"/>
    <w:rsid w:val="003A6B27"/>
    <w:rsid w:val="003A7493"/>
    <w:rsid w:val="003A7E17"/>
    <w:rsid w:val="003A7EDF"/>
    <w:rsid w:val="003B0781"/>
    <w:rsid w:val="003B0F46"/>
    <w:rsid w:val="003B29AC"/>
    <w:rsid w:val="003B2B0B"/>
    <w:rsid w:val="003B3292"/>
    <w:rsid w:val="003B3742"/>
    <w:rsid w:val="003B48A8"/>
    <w:rsid w:val="003B53E1"/>
    <w:rsid w:val="003B57E7"/>
    <w:rsid w:val="003B625F"/>
    <w:rsid w:val="003C03A5"/>
    <w:rsid w:val="003C13E4"/>
    <w:rsid w:val="003C1AF7"/>
    <w:rsid w:val="003C1D26"/>
    <w:rsid w:val="003C2191"/>
    <w:rsid w:val="003C40F1"/>
    <w:rsid w:val="003C4DA3"/>
    <w:rsid w:val="003C6BF5"/>
    <w:rsid w:val="003C6CB5"/>
    <w:rsid w:val="003C7C36"/>
    <w:rsid w:val="003D044C"/>
    <w:rsid w:val="003D32BA"/>
    <w:rsid w:val="003D3863"/>
    <w:rsid w:val="003D3CB2"/>
    <w:rsid w:val="003D3DAC"/>
    <w:rsid w:val="003D4100"/>
    <w:rsid w:val="003D4150"/>
    <w:rsid w:val="003D5278"/>
    <w:rsid w:val="003D530C"/>
    <w:rsid w:val="003D64A6"/>
    <w:rsid w:val="003E02AB"/>
    <w:rsid w:val="003E0B9D"/>
    <w:rsid w:val="003E14FF"/>
    <w:rsid w:val="003E4450"/>
    <w:rsid w:val="003E4A29"/>
    <w:rsid w:val="003E5C54"/>
    <w:rsid w:val="003E756F"/>
    <w:rsid w:val="003F1754"/>
    <w:rsid w:val="003F2056"/>
    <w:rsid w:val="003F2078"/>
    <w:rsid w:val="003F2552"/>
    <w:rsid w:val="003F390B"/>
    <w:rsid w:val="003F3AA9"/>
    <w:rsid w:val="003F3BBD"/>
    <w:rsid w:val="003F4A94"/>
    <w:rsid w:val="003F5E5B"/>
    <w:rsid w:val="003F641E"/>
    <w:rsid w:val="003F7408"/>
    <w:rsid w:val="004008E6"/>
    <w:rsid w:val="00401E6C"/>
    <w:rsid w:val="004020EF"/>
    <w:rsid w:val="00402171"/>
    <w:rsid w:val="0040333D"/>
    <w:rsid w:val="00403591"/>
    <w:rsid w:val="0040401E"/>
    <w:rsid w:val="0040405B"/>
    <w:rsid w:val="004040E9"/>
    <w:rsid w:val="00405471"/>
    <w:rsid w:val="00406059"/>
    <w:rsid w:val="004075DC"/>
    <w:rsid w:val="00407DE2"/>
    <w:rsid w:val="00410629"/>
    <w:rsid w:val="00410768"/>
    <w:rsid w:val="004110DE"/>
    <w:rsid w:val="004113A1"/>
    <w:rsid w:val="0041191A"/>
    <w:rsid w:val="00411EF7"/>
    <w:rsid w:val="00412BED"/>
    <w:rsid w:val="00413718"/>
    <w:rsid w:val="00413CFA"/>
    <w:rsid w:val="00414041"/>
    <w:rsid w:val="004177BB"/>
    <w:rsid w:val="0041780D"/>
    <w:rsid w:val="00417BD9"/>
    <w:rsid w:val="00417F24"/>
    <w:rsid w:val="0042095B"/>
    <w:rsid w:val="00420ECE"/>
    <w:rsid w:val="0042108E"/>
    <w:rsid w:val="00421514"/>
    <w:rsid w:val="00422921"/>
    <w:rsid w:val="004245C3"/>
    <w:rsid w:val="0042461B"/>
    <w:rsid w:val="00424F2E"/>
    <w:rsid w:val="00427055"/>
    <w:rsid w:val="00427A77"/>
    <w:rsid w:val="00427CF2"/>
    <w:rsid w:val="00427D51"/>
    <w:rsid w:val="0042B9E6"/>
    <w:rsid w:val="004300D6"/>
    <w:rsid w:val="004300D9"/>
    <w:rsid w:val="00434199"/>
    <w:rsid w:val="00434ECA"/>
    <w:rsid w:val="004360F6"/>
    <w:rsid w:val="004367EC"/>
    <w:rsid w:val="00437480"/>
    <w:rsid w:val="00437551"/>
    <w:rsid w:val="00437EC0"/>
    <w:rsid w:val="0044085A"/>
    <w:rsid w:val="00440C5C"/>
    <w:rsid w:val="00441987"/>
    <w:rsid w:val="00443B2C"/>
    <w:rsid w:val="00444633"/>
    <w:rsid w:val="00445B7F"/>
    <w:rsid w:val="004460BF"/>
    <w:rsid w:val="0044692F"/>
    <w:rsid w:val="00447EE8"/>
    <w:rsid w:val="004512E1"/>
    <w:rsid w:val="004513EC"/>
    <w:rsid w:val="0045218D"/>
    <w:rsid w:val="004522EA"/>
    <w:rsid w:val="00454998"/>
    <w:rsid w:val="004556D5"/>
    <w:rsid w:val="004558A7"/>
    <w:rsid w:val="00455E90"/>
    <w:rsid w:val="004567EB"/>
    <w:rsid w:val="00460039"/>
    <w:rsid w:val="00461E89"/>
    <w:rsid w:val="0046202D"/>
    <w:rsid w:val="00462A51"/>
    <w:rsid w:val="004649EB"/>
    <w:rsid w:val="00464A7A"/>
    <w:rsid w:val="00464B46"/>
    <w:rsid w:val="00465A56"/>
    <w:rsid w:val="00466277"/>
    <w:rsid w:val="00466713"/>
    <w:rsid w:val="00466CC5"/>
    <w:rsid w:val="00470689"/>
    <w:rsid w:val="0047087F"/>
    <w:rsid w:val="00472339"/>
    <w:rsid w:val="00472D38"/>
    <w:rsid w:val="00473594"/>
    <w:rsid w:val="00474A7A"/>
    <w:rsid w:val="00477CBE"/>
    <w:rsid w:val="00477D29"/>
    <w:rsid w:val="004803A6"/>
    <w:rsid w:val="00480512"/>
    <w:rsid w:val="004816FA"/>
    <w:rsid w:val="00481762"/>
    <w:rsid w:val="004829B9"/>
    <w:rsid w:val="00482D24"/>
    <w:rsid w:val="00483BAF"/>
    <w:rsid w:val="00485B0E"/>
    <w:rsid w:val="00485CC5"/>
    <w:rsid w:val="004865F1"/>
    <w:rsid w:val="00486B78"/>
    <w:rsid w:val="004871F6"/>
    <w:rsid w:val="00487F72"/>
    <w:rsid w:val="004904C6"/>
    <w:rsid w:val="00490606"/>
    <w:rsid w:val="00493966"/>
    <w:rsid w:val="00493CB4"/>
    <w:rsid w:val="00494F8D"/>
    <w:rsid w:val="00495113"/>
    <w:rsid w:val="00495CDC"/>
    <w:rsid w:val="00496771"/>
    <w:rsid w:val="004A0732"/>
    <w:rsid w:val="004A0A53"/>
    <w:rsid w:val="004A1918"/>
    <w:rsid w:val="004A357D"/>
    <w:rsid w:val="004A38B6"/>
    <w:rsid w:val="004A4726"/>
    <w:rsid w:val="004A485F"/>
    <w:rsid w:val="004A5E24"/>
    <w:rsid w:val="004A6457"/>
    <w:rsid w:val="004A69BE"/>
    <w:rsid w:val="004A796B"/>
    <w:rsid w:val="004B0C76"/>
    <w:rsid w:val="004B1B6F"/>
    <w:rsid w:val="004B21A5"/>
    <w:rsid w:val="004B226B"/>
    <w:rsid w:val="004B27E0"/>
    <w:rsid w:val="004B3042"/>
    <w:rsid w:val="004B33BE"/>
    <w:rsid w:val="004B4021"/>
    <w:rsid w:val="004B42DD"/>
    <w:rsid w:val="004B61A7"/>
    <w:rsid w:val="004B7006"/>
    <w:rsid w:val="004B78BB"/>
    <w:rsid w:val="004C061D"/>
    <w:rsid w:val="004C0B66"/>
    <w:rsid w:val="004C2B7C"/>
    <w:rsid w:val="004C316E"/>
    <w:rsid w:val="004C32EC"/>
    <w:rsid w:val="004C3562"/>
    <w:rsid w:val="004C3973"/>
    <w:rsid w:val="004C40C5"/>
    <w:rsid w:val="004C4715"/>
    <w:rsid w:val="004C53B1"/>
    <w:rsid w:val="004D032E"/>
    <w:rsid w:val="004D1A54"/>
    <w:rsid w:val="004D4C57"/>
    <w:rsid w:val="004D534E"/>
    <w:rsid w:val="004D6473"/>
    <w:rsid w:val="004E1E05"/>
    <w:rsid w:val="004E20A1"/>
    <w:rsid w:val="004E211A"/>
    <w:rsid w:val="004E2716"/>
    <w:rsid w:val="004E2E4A"/>
    <w:rsid w:val="004E35C9"/>
    <w:rsid w:val="004E3AA8"/>
    <w:rsid w:val="004E4F56"/>
    <w:rsid w:val="004E5C1A"/>
    <w:rsid w:val="004E6FB2"/>
    <w:rsid w:val="004E7666"/>
    <w:rsid w:val="004E77EA"/>
    <w:rsid w:val="004E7DB6"/>
    <w:rsid w:val="004F0028"/>
    <w:rsid w:val="004F06AB"/>
    <w:rsid w:val="004F12B0"/>
    <w:rsid w:val="004F1B65"/>
    <w:rsid w:val="004F1BB4"/>
    <w:rsid w:val="004F2428"/>
    <w:rsid w:val="004F2908"/>
    <w:rsid w:val="004F2B40"/>
    <w:rsid w:val="004F3791"/>
    <w:rsid w:val="004F4244"/>
    <w:rsid w:val="004F446E"/>
    <w:rsid w:val="004F57A3"/>
    <w:rsid w:val="004F7779"/>
    <w:rsid w:val="004F78FB"/>
    <w:rsid w:val="00500793"/>
    <w:rsid w:val="00501E4A"/>
    <w:rsid w:val="00502116"/>
    <w:rsid w:val="00502FCB"/>
    <w:rsid w:val="00503106"/>
    <w:rsid w:val="005031E1"/>
    <w:rsid w:val="0050377D"/>
    <w:rsid w:val="005037F0"/>
    <w:rsid w:val="0050384E"/>
    <w:rsid w:val="00503DD8"/>
    <w:rsid w:val="00505221"/>
    <w:rsid w:val="00506206"/>
    <w:rsid w:val="0050624F"/>
    <w:rsid w:val="00506EB1"/>
    <w:rsid w:val="00510965"/>
    <w:rsid w:val="005133C7"/>
    <w:rsid w:val="00513D28"/>
    <w:rsid w:val="005148D3"/>
    <w:rsid w:val="00516A86"/>
    <w:rsid w:val="00517078"/>
    <w:rsid w:val="00517342"/>
    <w:rsid w:val="005177E9"/>
    <w:rsid w:val="00517E3F"/>
    <w:rsid w:val="005209F6"/>
    <w:rsid w:val="00520ADD"/>
    <w:rsid w:val="00520F6C"/>
    <w:rsid w:val="0052200C"/>
    <w:rsid w:val="00522CB7"/>
    <w:rsid w:val="00522E94"/>
    <w:rsid w:val="00523041"/>
    <w:rsid w:val="00524016"/>
    <w:rsid w:val="00524F56"/>
    <w:rsid w:val="00526551"/>
    <w:rsid w:val="00526A76"/>
    <w:rsid w:val="005275F6"/>
    <w:rsid w:val="00527776"/>
    <w:rsid w:val="00527819"/>
    <w:rsid w:val="00530D0B"/>
    <w:rsid w:val="005310E8"/>
    <w:rsid w:val="005318B0"/>
    <w:rsid w:val="0053245C"/>
    <w:rsid w:val="00534626"/>
    <w:rsid w:val="005348AF"/>
    <w:rsid w:val="00534E0A"/>
    <w:rsid w:val="00536F4A"/>
    <w:rsid w:val="00537BD8"/>
    <w:rsid w:val="00537BDB"/>
    <w:rsid w:val="00537F60"/>
    <w:rsid w:val="005411C5"/>
    <w:rsid w:val="0054151C"/>
    <w:rsid w:val="00542001"/>
    <w:rsid w:val="00542C27"/>
    <w:rsid w:val="00542CAE"/>
    <w:rsid w:val="005436AE"/>
    <w:rsid w:val="00544C88"/>
    <w:rsid w:val="005452CE"/>
    <w:rsid w:val="0054540C"/>
    <w:rsid w:val="0054611A"/>
    <w:rsid w:val="00546336"/>
    <w:rsid w:val="00546406"/>
    <w:rsid w:val="005464E3"/>
    <w:rsid w:val="00546F29"/>
    <w:rsid w:val="005471BC"/>
    <w:rsid w:val="00547445"/>
    <w:rsid w:val="00547A57"/>
    <w:rsid w:val="00547E2E"/>
    <w:rsid w:val="00547F74"/>
    <w:rsid w:val="00551008"/>
    <w:rsid w:val="005519C7"/>
    <w:rsid w:val="005521E6"/>
    <w:rsid w:val="0055315F"/>
    <w:rsid w:val="00553397"/>
    <w:rsid w:val="00553495"/>
    <w:rsid w:val="00553987"/>
    <w:rsid w:val="005563C7"/>
    <w:rsid w:val="00556D65"/>
    <w:rsid w:val="005573E2"/>
    <w:rsid w:val="00560642"/>
    <w:rsid w:val="00560798"/>
    <w:rsid w:val="00560903"/>
    <w:rsid w:val="0056118B"/>
    <w:rsid w:val="0056150F"/>
    <w:rsid w:val="00561DBB"/>
    <w:rsid w:val="005620F5"/>
    <w:rsid w:val="00562FB2"/>
    <w:rsid w:val="005638DE"/>
    <w:rsid w:val="00564122"/>
    <w:rsid w:val="005643FC"/>
    <w:rsid w:val="0056692B"/>
    <w:rsid w:val="00570751"/>
    <w:rsid w:val="005708DF"/>
    <w:rsid w:val="00572102"/>
    <w:rsid w:val="00573476"/>
    <w:rsid w:val="00573616"/>
    <w:rsid w:val="005736E1"/>
    <w:rsid w:val="0057533E"/>
    <w:rsid w:val="00575A3A"/>
    <w:rsid w:val="00575FD3"/>
    <w:rsid w:val="0057659F"/>
    <w:rsid w:val="005769EC"/>
    <w:rsid w:val="00577A7E"/>
    <w:rsid w:val="0058005A"/>
    <w:rsid w:val="00581EF2"/>
    <w:rsid w:val="005822EA"/>
    <w:rsid w:val="005826E7"/>
    <w:rsid w:val="0058292F"/>
    <w:rsid w:val="00584E0E"/>
    <w:rsid w:val="0058565B"/>
    <w:rsid w:val="005859D2"/>
    <w:rsid w:val="00585DA6"/>
    <w:rsid w:val="00585EBF"/>
    <w:rsid w:val="00586EB1"/>
    <w:rsid w:val="00587328"/>
    <w:rsid w:val="005877F4"/>
    <w:rsid w:val="0059188E"/>
    <w:rsid w:val="00592CF9"/>
    <w:rsid w:val="00593FFB"/>
    <w:rsid w:val="005944EC"/>
    <w:rsid w:val="005944F7"/>
    <w:rsid w:val="005946DE"/>
    <w:rsid w:val="005954A3"/>
    <w:rsid w:val="00595F3E"/>
    <w:rsid w:val="005968D4"/>
    <w:rsid w:val="005970AD"/>
    <w:rsid w:val="00597306"/>
    <w:rsid w:val="0059743A"/>
    <w:rsid w:val="005A0681"/>
    <w:rsid w:val="005A15CF"/>
    <w:rsid w:val="005A1993"/>
    <w:rsid w:val="005A29DC"/>
    <w:rsid w:val="005A2C42"/>
    <w:rsid w:val="005A3D79"/>
    <w:rsid w:val="005A4395"/>
    <w:rsid w:val="005A560E"/>
    <w:rsid w:val="005A72C5"/>
    <w:rsid w:val="005B0F1C"/>
    <w:rsid w:val="005B100C"/>
    <w:rsid w:val="005B3F2E"/>
    <w:rsid w:val="005B4399"/>
    <w:rsid w:val="005B44A1"/>
    <w:rsid w:val="005B4B4C"/>
    <w:rsid w:val="005B4C54"/>
    <w:rsid w:val="005B4E3C"/>
    <w:rsid w:val="005B5427"/>
    <w:rsid w:val="005B5FF3"/>
    <w:rsid w:val="005B72D9"/>
    <w:rsid w:val="005B769F"/>
    <w:rsid w:val="005B76A3"/>
    <w:rsid w:val="005C1728"/>
    <w:rsid w:val="005C28CC"/>
    <w:rsid w:val="005C4A8A"/>
    <w:rsid w:val="005C54C5"/>
    <w:rsid w:val="005C5DBD"/>
    <w:rsid w:val="005C6745"/>
    <w:rsid w:val="005C67C4"/>
    <w:rsid w:val="005C7AE1"/>
    <w:rsid w:val="005D1825"/>
    <w:rsid w:val="005D2238"/>
    <w:rsid w:val="005D2D20"/>
    <w:rsid w:val="005D3E76"/>
    <w:rsid w:val="005D4337"/>
    <w:rsid w:val="005D491E"/>
    <w:rsid w:val="005D4C47"/>
    <w:rsid w:val="005D6199"/>
    <w:rsid w:val="005D6DAC"/>
    <w:rsid w:val="005D7350"/>
    <w:rsid w:val="005D73FB"/>
    <w:rsid w:val="005D7B28"/>
    <w:rsid w:val="005D7CEE"/>
    <w:rsid w:val="005E0218"/>
    <w:rsid w:val="005E1C63"/>
    <w:rsid w:val="005E23F9"/>
    <w:rsid w:val="005E24C5"/>
    <w:rsid w:val="005E2FA1"/>
    <w:rsid w:val="005E3485"/>
    <w:rsid w:val="005E3CFA"/>
    <w:rsid w:val="005E4989"/>
    <w:rsid w:val="005E4D2B"/>
    <w:rsid w:val="005E4DCA"/>
    <w:rsid w:val="005E5832"/>
    <w:rsid w:val="005E644F"/>
    <w:rsid w:val="005F1035"/>
    <w:rsid w:val="005F1BB0"/>
    <w:rsid w:val="005F2486"/>
    <w:rsid w:val="005F2A39"/>
    <w:rsid w:val="005F305A"/>
    <w:rsid w:val="005F4399"/>
    <w:rsid w:val="005F4E4E"/>
    <w:rsid w:val="005F5983"/>
    <w:rsid w:val="005F5A04"/>
    <w:rsid w:val="005F5CED"/>
    <w:rsid w:val="005F5E68"/>
    <w:rsid w:val="005F61EC"/>
    <w:rsid w:val="005F6809"/>
    <w:rsid w:val="005F71F1"/>
    <w:rsid w:val="005F7FED"/>
    <w:rsid w:val="00601BCB"/>
    <w:rsid w:val="0060247A"/>
    <w:rsid w:val="00602AC8"/>
    <w:rsid w:val="006042AE"/>
    <w:rsid w:val="00604DEC"/>
    <w:rsid w:val="00607AEC"/>
    <w:rsid w:val="0061037C"/>
    <w:rsid w:val="00611534"/>
    <w:rsid w:val="00611E5F"/>
    <w:rsid w:val="006131EF"/>
    <w:rsid w:val="00613F94"/>
    <w:rsid w:val="006150E4"/>
    <w:rsid w:val="00615ADB"/>
    <w:rsid w:val="00617D3B"/>
    <w:rsid w:val="00617FE8"/>
    <w:rsid w:val="00620B4D"/>
    <w:rsid w:val="00620F3C"/>
    <w:rsid w:val="00621CDF"/>
    <w:rsid w:val="0062210E"/>
    <w:rsid w:val="00622C14"/>
    <w:rsid w:val="0062378D"/>
    <w:rsid w:val="006248EC"/>
    <w:rsid w:val="00626435"/>
    <w:rsid w:val="00626A4C"/>
    <w:rsid w:val="0062790B"/>
    <w:rsid w:val="00630DCA"/>
    <w:rsid w:val="0063130E"/>
    <w:rsid w:val="00631B84"/>
    <w:rsid w:val="00632121"/>
    <w:rsid w:val="0063243B"/>
    <w:rsid w:val="00632BEC"/>
    <w:rsid w:val="00633320"/>
    <w:rsid w:val="006334DD"/>
    <w:rsid w:val="00633969"/>
    <w:rsid w:val="00633E2A"/>
    <w:rsid w:val="006340F0"/>
    <w:rsid w:val="00635C1A"/>
    <w:rsid w:val="006366CF"/>
    <w:rsid w:val="00637014"/>
    <w:rsid w:val="006374D9"/>
    <w:rsid w:val="00637F58"/>
    <w:rsid w:val="00640808"/>
    <w:rsid w:val="00640B92"/>
    <w:rsid w:val="0064108B"/>
    <w:rsid w:val="0064152E"/>
    <w:rsid w:val="006420F3"/>
    <w:rsid w:val="00642C2D"/>
    <w:rsid w:val="0064300F"/>
    <w:rsid w:val="006445E4"/>
    <w:rsid w:val="00645BA1"/>
    <w:rsid w:val="00645FE4"/>
    <w:rsid w:val="00646A22"/>
    <w:rsid w:val="00647310"/>
    <w:rsid w:val="0064751C"/>
    <w:rsid w:val="0065029E"/>
    <w:rsid w:val="00650DF9"/>
    <w:rsid w:val="0065144D"/>
    <w:rsid w:val="00652BF7"/>
    <w:rsid w:val="006535C0"/>
    <w:rsid w:val="0065449C"/>
    <w:rsid w:val="00654778"/>
    <w:rsid w:val="00656C4D"/>
    <w:rsid w:val="006574D7"/>
    <w:rsid w:val="00660107"/>
    <w:rsid w:val="006601FA"/>
    <w:rsid w:val="00660D74"/>
    <w:rsid w:val="00660DF9"/>
    <w:rsid w:val="00660E4A"/>
    <w:rsid w:val="0066132F"/>
    <w:rsid w:val="00661D0F"/>
    <w:rsid w:val="00661DA8"/>
    <w:rsid w:val="00661FF7"/>
    <w:rsid w:val="00662DF6"/>
    <w:rsid w:val="0066313D"/>
    <w:rsid w:val="006632DB"/>
    <w:rsid w:val="006639C1"/>
    <w:rsid w:val="006642EC"/>
    <w:rsid w:val="00665A50"/>
    <w:rsid w:val="0067025F"/>
    <w:rsid w:val="0067028D"/>
    <w:rsid w:val="00670824"/>
    <w:rsid w:val="0067194B"/>
    <w:rsid w:val="00672322"/>
    <w:rsid w:val="00672892"/>
    <w:rsid w:val="00673F7D"/>
    <w:rsid w:val="00675A28"/>
    <w:rsid w:val="0067693F"/>
    <w:rsid w:val="00676CFA"/>
    <w:rsid w:val="006806D6"/>
    <w:rsid w:val="006810E6"/>
    <w:rsid w:val="00681B18"/>
    <w:rsid w:val="00681D31"/>
    <w:rsid w:val="00682A01"/>
    <w:rsid w:val="00683B3B"/>
    <w:rsid w:val="00683E0B"/>
    <w:rsid w:val="006847EF"/>
    <w:rsid w:val="00684DD9"/>
    <w:rsid w:val="00684EAA"/>
    <w:rsid w:val="00684F71"/>
    <w:rsid w:val="0068549A"/>
    <w:rsid w:val="00686E3D"/>
    <w:rsid w:val="00686E90"/>
    <w:rsid w:val="00687746"/>
    <w:rsid w:val="006908E4"/>
    <w:rsid w:val="006923AA"/>
    <w:rsid w:val="00692E44"/>
    <w:rsid w:val="006936E6"/>
    <w:rsid w:val="006936EE"/>
    <w:rsid w:val="00693DB4"/>
    <w:rsid w:val="00696955"/>
    <w:rsid w:val="006A03BF"/>
    <w:rsid w:val="006A0531"/>
    <w:rsid w:val="006A16F1"/>
    <w:rsid w:val="006A1CC6"/>
    <w:rsid w:val="006A1F0E"/>
    <w:rsid w:val="006A539C"/>
    <w:rsid w:val="006A62B0"/>
    <w:rsid w:val="006A672B"/>
    <w:rsid w:val="006A7CA2"/>
    <w:rsid w:val="006A7E36"/>
    <w:rsid w:val="006B0331"/>
    <w:rsid w:val="006B0B3A"/>
    <w:rsid w:val="006B0E24"/>
    <w:rsid w:val="006B20C5"/>
    <w:rsid w:val="006B27DB"/>
    <w:rsid w:val="006B38A2"/>
    <w:rsid w:val="006B407E"/>
    <w:rsid w:val="006B461D"/>
    <w:rsid w:val="006B4722"/>
    <w:rsid w:val="006B610A"/>
    <w:rsid w:val="006B7A60"/>
    <w:rsid w:val="006B7D03"/>
    <w:rsid w:val="006C1EB2"/>
    <w:rsid w:val="006C32F9"/>
    <w:rsid w:val="006C34DD"/>
    <w:rsid w:val="006C3F2C"/>
    <w:rsid w:val="006C5DB6"/>
    <w:rsid w:val="006C5E47"/>
    <w:rsid w:val="006C5EBB"/>
    <w:rsid w:val="006C66FB"/>
    <w:rsid w:val="006D06BF"/>
    <w:rsid w:val="006D0B74"/>
    <w:rsid w:val="006D538E"/>
    <w:rsid w:val="006D5B0D"/>
    <w:rsid w:val="006D5C0C"/>
    <w:rsid w:val="006D668E"/>
    <w:rsid w:val="006E0430"/>
    <w:rsid w:val="006E06EC"/>
    <w:rsid w:val="006E08C1"/>
    <w:rsid w:val="006E0B6F"/>
    <w:rsid w:val="006E13A3"/>
    <w:rsid w:val="006E1CEC"/>
    <w:rsid w:val="006E1DBD"/>
    <w:rsid w:val="006E2C31"/>
    <w:rsid w:val="006E2C3B"/>
    <w:rsid w:val="006E2EF8"/>
    <w:rsid w:val="006E36C3"/>
    <w:rsid w:val="006E4ABF"/>
    <w:rsid w:val="006E5716"/>
    <w:rsid w:val="006E59D0"/>
    <w:rsid w:val="006F184C"/>
    <w:rsid w:val="006F1AEC"/>
    <w:rsid w:val="006F2EC0"/>
    <w:rsid w:val="006F3A02"/>
    <w:rsid w:val="006F3E92"/>
    <w:rsid w:val="006F4818"/>
    <w:rsid w:val="006F4AA7"/>
    <w:rsid w:val="006F4C3F"/>
    <w:rsid w:val="006F4D93"/>
    <w:rsid w:val="006F6326"/>
    <w:rsid w:val="0070013E"/>
    <w:rsid w:val="007007B1"/>
    <w:rsid w:val="0070276F"/>
    <w:rsid w:val="00702808"/>
    <w:rsid w:val="007029DA"/>
    <w:rsid w:val="00703181"/>
    <w:rsid w:val="00703483"/>
    <w:rsid w:val="00703BA6"/>
    <w:rsid w:val="00705536"/>
    <w:rsid w:val="00706D5E"/>
    <w:rsid w:val="0070730B"/>
    <w:rsid w:val="00707443"/>
    <w:rsid w:val="00710F15"/>
    <w:rsid w:val="007111C3"/>
    <w:rsid w:val="007117D2"/>
    <w:rsid w:val="00711A94"/>
    <w:rsid w:val="00712507"/>
    <w:rsid w:val="00712D11"/>
    <w:rsid w:val="0071377D"/>
    <w:rsid w:val="00713849"/>
    <w:rsid w:val="00713A4C"/>
    <w:rsid w:val="00714738"/>
    <w:rsid w:val="00715D5F"/>
    <w:rsid w:val="007163BC"/>
    <w:rsid w:val="00717097"/>
    <w:rsid w:val="0071739F"/>
    <w:rsid w:val="007201C7"/>
    <w:rsid w:val="0072253B"/>
    <w:rsid w:val="0072298D"/>
    <w:rsid w:val="00722A4D"/>
    <w:rsid w:val="00723242"/>
    <w:rsid w:val="00725C06"/>
    <w:rsid w:val="00725D9F"/>
    <w:rsid w:val="00726D42"/>
    <w:rsid w:val="00727DD8"/>
    <w:rsid w:val="007302B3"/>
    <w:rsid w:val="007305F2"/>
    <w:rsid w:val="00730733"/>
    <w:rsid w:val="00730AC9"/>
    <w:rsid w:val="00730E3A"/>
    <w:rsid w:val="00731BA0"/>
    <w:rsid w:val="00731D36"/>
    <w:rsid w:val="007334CE"/>
    <w:rsid w:val="00733B21"/>
    <w:rsid w:val="00735D80"/>
    <w:rsid w:val="00736AAF"/>
    <w:rsid w:val="00736E00"/>
    <w:rsid w:val="00740DE4"/>
    <w:rsid w:val="00742C44"/>
    <w:rsid w:val="00744EA6"/>
    <w:rsid w:val="00745625"/>
    <w:rsid w:val="007456FA"/>
    <w:rsid w:val="00745823"/>
    <w:rsid w:val="00745D4F"/>
    <w:rsid w:val="00747580"/>
    <w:rsid w:val="0075039C"/>
    <w:rsid w:val="007512FD"/>
    <w:rsid w:val="00751DA5"/>
    <w:rsid w:val="00751F54"/>
    <w:rsid w:val="007523B3"/>
    <w:rsid w:val="00752F56"/>
    <w:rsid w:val="0075357B"/>
    <w:rsid w:val="00756A61"/>
    <w:rsid w:val="00757254"/>
    <w:rsid w:val="00760FC3"/>
    <w:rsid w:val="00761E76"/>
    <w:rsid w:val="00762418"/>
    <w:rsid w:val="00763281"/>
    <w:rsid w:val="0076444B"/>
    <w:rsid w:val="0076482E"/>
    <w:rsid w:val="00765672"/>
    <w:rsid w:val="00765B2A"/>
    <w:rsid w:val="00765D1C"/>
    <w:rsid w:val="00765F3E"/>
    <w:rsid w:val="00765F80"/>
    <w:rsid w:val="00766AB4"/>
    <w:rsid w:val="007679B4"/>
    <w:rsid w:val="007702BD"/>
    <w:rsid w:val="007702F3"/>
    <w:rsid w:val="00770EB4"/>
    <w:rsid w:val="00771889"/>
    <w:rsid w:val="00772EAC"/>
    <w:rsid w:val="007737F8"/>
    <w:rsid w:val="00776A2B"/>
    <w:rsid w:val="00776DBF"/>
    <w:rsid w:val="00777FAE"/>
    <w:rsid w:val="0078030A"/>
    <w:rsid w:val="007806BD"/>
    <w:rsid w:val="00781F78"/>
    <w:rsid w:val="00782EF9"/>
    <w:rsid w:val="00783A34"/>
    <w:rsid w:val="00784BB3"/>
    <w:rsid w:val="007876FB"/>
    <w:rsid w:val="007906A5"/>
    <w:rsid w:val="00792366"/>
    <w:rsid w:val="0079363D"/>
    <w:rsid w:val="00794297"/>
    <w:rsid w:val="007942B9"/>
    <w:rsid w:val="00794442"/>
    <w:rsid w:val="00794C18"/>
    <w:rsid w:val="00795ACF"/>
    <w:rsid w:val="00795D01"/>
    <w:rsid w:val="00795F64"/>
    <w:rsid w:val="0079793F"/>
    <w:rsid w:val="007A23E8"/>
    <w:rsid w:val="007A5EA1"/>
    <w:rsid w:val="007A60DC"/>
    <w:rsid w:val="007A659F"/>
    <w:rsid w:val="007A6AB7"/>
    <w:rsid w:val="007A6D0F"/>
    <w:rsid w:val="007A7A6F"/>
    <w:rsid w:val="007A7EAD"/>
    <w:rsid w:val="007B01D8"/>
    <w:rsid w:val="007B0559"/>
    <w:rsid w:val="007B0A86"/>
    <w:rsid w:val="007B1623"/>
    <w:rsid w:val="007B1A8E"/>
    <w:rsid w:val="007B26DC"/>
    <w:rsid w:val="007B30EB"/>
    <w:rsid w:val="007B4488"/>
    <w:rsid w:val="007B49A5"/>
    <w:rsid w:val="007B7579"/>
    <w:rsid w:val="007B7BEF"/>
    <w:rsid w:val="007C0BE0"/>
    <w:rsid w:val="007C1E73"/>
    <w:rsid w:val="007C2A19"/>
    <w:rsid w:val="007C2E4C"/>
    <w:rsid w:val="007C391A"/>
    <w:rsid w:val="007C3948"/>
    <w:rsid w:val="007C6B52"/>
    <w:rsid w:val="007C7036"/>
    <w:rsid w:val="007D01B9"/>
    <w:rsid w:val="007D01E7"/>
    <w:rsid w:val="007D05DE"/>
    <w:rsid w:val="007D08E9"/>
    <w:rsid w:val="007D16C5"/>
    <w:rsid w:val="007D2113"/>
    <w:rsid w:val="007D3B86"/>
    <w:rsid w:val="007D541A"/>
    <w:rsid w:val="007D65CC"/>
    <w:rsid w:val="007D67F0"/>
    <w:rsid w:val="007E00E8"/>
    <w:rsid w:val="007E0B28"/>
    <w:rsid w:val="007E141F"/>
    <w:rsid w:val="007E1D4A"/>
    <w:rsid w:val="007E2334"/>
    <w:rsid w:val="007E29CC"/>
    <w:rsid w:val="007E5870"/>
    <w:rsid w:val="007E5AEC"/>
    <w:rsid w:val="007E5DD7"/>
    <w:rsid w:val="007E5FCA"/>
    <w:rsid w:val="007E6535"/>
    <w:rsid w:val="007E658C"/>
    <w:rsid w:val="007E6AE1"/>
    <w:rsid w:val="007E7741"/>
    <w:rsid w:val="007F0E19"/>
    <w:rsid w:val="007F345E"/>
    <w:rsid w:val="007F3FE7"/>
    <w:rsid w:val="007F408E"/>
    <w:rsid w:val="007F5292"/>
    <w:rsid w:val="007F5782"/>
    <w:rsid w:val="007F5926"/>
    <w:rsid w:val="007F7283"/>
    <w:rsid w:val="0080065D"/>
    <w:rsid w:val="00800C69"/>
    <w:rsid w:val="008041AE"/>
    <w:rsid w:val="00804A6C"/>
    <w:rsid w:val="00804BE4"/>
    <w:rsid w:val="00805EC4"/>
    <w:rsid w:val="00806396"/>
    <w:rsid w:val="008066CE"/>
    <w:rsid w:val="00806EFA"/>
    <w:rsid w:val="00807449"/>
    <w:rsid w:val="00810F39"/>
    <w:rsid w:val="008112B5"/>
    <w:rsid w:val="00811E59"/>
    <w:rsid w:val="00815BFB"/>
    <w:rsid w:val="00816899"/>
    <w:rsid w:val="008175CC"/>
    <w:rsid w:val="008179CF"/>
    <w:rsid w:val="00820428"/>
    <w:rsid w:val="00820DD6"/>
    <w:rsid w:val="008217BF"/>
    <w:rsid w:val="00821988"/>
    <w:rsid w:val="00821FEB"/>
    <w:rsid w:val="00824D4D"/>
    <w:rsid w:val="00826775"/>
    <w:rsid w:val="00826F2A"/>
    <w:rsid w:val="00827DDD"/>
    <w:rsid w:val="00830264"/>
    <w:rsid w:val="00831C6F"/>
    <w:rsid w:val="008326A3"/>
    <w:rsid w:val="0083281E"/>
    <w:rsid w:val="00833030"/>
    <w:rsid w:val="0083363A"/>
    <w:rsid w:val="00834776"/>
    <w:rsid w:val="0083563F"/>
    <w:rsid w:val="00835F3D"/>
    <w:rsid w:val="00836414"/>
    <w:rsid w:val="0083645D"/>
    <w:rsid w:val="008368C2"/>
    <w:rsid w:val="00837C6D"/>
    <w:rsid w:val="0084003D"/>
    <w:rsid w:val="00842937"/>
    <w:rsid w:val="008437F7"/>
    <w:rsid w:val="0084586B"/>
    <w:rsid w:val="0085048B"/>
    <w:rsid w:val="008511EE"/>
    <w:rsid w:val="00851E6F"/>
    <w:rsid w:val="00852311"/>
    <w:rsid w:val="008526A7"/>
    <w:rsid w:val="00852F01"/>
    <w:rsid w:val="008532E2"/>
    <w:rsid w:val="00853ED2"/>
    <w:rsid w:val="00854291"/>
    <w:rsid w:val="0085521E"/>
    <w:rsid w:val="008566C7"/>
    <w:rsid w:val="00856C9E"/>
    <w:rsid w:val="00861C19"/>
    <w:rsid w:val="00862839"/>
    <w:rsid w:val="00862D58"/>
    <w:rsid w:val="00862FE4"/>
    <w:rsid w:val="00863273"/>
    <w:rsid w:val="0086389A"/>
    <w:rsid w:val="008647FF"/>
    <w:rsid w:val="00865C44"/>
    <w:rsid w:val="00867C26"/>
    <w:rsid w:val="00870305"/>
    <w:rsid w:val="0087121B"/>
    <w:rsid w:val="00871A0C"/>
    <w:rsid w:val="00872973"/>
    <w:rsid w:val="00872F0E"/>
    <w:rsid w:val="00873498"/>
    <w:rsid w:val="008753A8"/>
    <w:rsid w:val="008756BA"/>
    <w:rsid w:val="00875D9E"/>
    <w:rsid w:val="0087605E"/>
    <w:rsid w:val="00876E58"/>
    <w:rsid w:val="00877808"/>
    <w:rsid w:val="008808BA"/>
    <w:rsid w:val="00880B06"/>
    <w:rsid w:val="00880F0C"/>
    <w:rsid w:val="00881345"/>
    <w:rsid w:val="00881406"/>
    <w:rsid w:val="008822EA"/>
    <w:rsid w:val="008831E2"/>
    <w:rsid w:val="00884802"/>
    <w:rsid w:val="00884BAF"/>
    <w:rsid w:val="00885237"/>
    <w:rsid w:val="0088547B"/>
    <w:rsid w:val="0088597B"/>
    <w:rsid w:val="00886783"/>
    <w:rsid w:val="00887FD6"/>
    <w:rsid w:val="008906B2"/>
    <w:rsid w:val="00890B2E"/>
    <w:rsid w:val="00890F18"/>
    <w:rsid w:val="00893EFA"/>
    <w:rsid w:val="00894781"/>
    <w:rsid w:val="008947DB"/>
    <w:rsid w:val="008958CD"/>
    <w:rsid w:val="008958E9"/>
    <w:rsid w:val="00895B96"/>
    <w:rsid w:val="00895C4F"/>
    <w:rsid w:val="00896303"/>
    <w:rsid w:val="008965D2"/>
    <w:rsid w:val="008A1A72"/>
    <w:rsid w:val="008A301F"/>
    <w:rsid w:val="008A5AF1"/>
    <w:rsid w:val="008B1FEE"/>
    <w:rsid w:val="008B2BA0"/>
    <w:rsid w:val="008B3E79"/>
    <w:rsid w:val="008B4B4C"/>
    <w:rsid w:val="008B4E0B"/>
    <w:rsid w:val="008B4F00"/>
    <w:rsid w:val="008B5397"/>
    <w:rsid w:val="008B5CFD"/>
    <w:rsid w:val="008B5EF1"/>
    <w:rsid w:val="008B5F57"/>
    <w:rsid w:val="008B673E"/>
    <w:rsid w:val="008B7BBD"/>
    <w:rsid w:val="008C019B"/>
    <w:rsid w:val="008C03BF"/>
    <w:rsid w:val="008C1617"/>
    <w:rsid w:val="008C2440"/>
    <w:rsid w:val="008C2A3C"/>
    <w:rsid w:val="008C2B70"/>
    <w:rsid w:val="008C4F29"/>
    <w:rsid w:val="008C4FA8"/>
    <w:rsid w:val="008D0276"/>
    <w:rsid w:val="008D0BB9"/>
    <w:rsid w:val="008D18C9"/>
    <w:rsid w:val="008D1D1F"/>
    <w:rsid w:val="008D3416"/>
    <w:rsid w:val="008D3450"/>
    <w:rsid w:val="008D3922"/>
    <w:rsid w:val="008D39FA"/>
    <w:rsid w:val="008D3CFB"/>
    <w:rsid w:val="008D4060"/>
    <w:rsid w:val="008D5B24"/>
    <w:rsid w:val="008D65D2"/>
    <w:rsid w:val="008D71EE"/>
    <w:rsid w:val="008E0B0C"/>
    <w:rsid w:val="008E0E8C"/>
    <w:rsid w:val="008E0FC6"/>
    <w:rsid w:val="008E128C"/>
    <w:rsid w:val="008E2584"/>
    <w:rsid w:val="008E37F1"/>
    <w:rsid w:val="008E3DBA"/>
    <w:rsid w:val="008E41CC"/>
    <w:rsid w:val="008E4611"/>
    <w:rsid w:val="008E47F2"/>
    <w:rsid w:val="008E4F83"/>
    <w:rsid w:val="008E667A"/>
    <w:rsid w:val="008E67F4"/>
    <w:rsid w:val="008E69AA"/>
    <w:rsid w:val="008E71DA"/>
    <w:rsid w:val="008E7940"/>
    <w:rsid w:val="008F0B21"/>
    <w:rsid w:val="008F14F3"/>
    <w:rsid w:val="008F14FE"/>
    <w:rsid w:val="008F204A"/>
    <w:rsid w:val="008F48CF"/>
    <w:rsid w:val="008F5264"/>
    <w:rsid w:val="008F608D"/>
    <w:rsid w:val="008F6475"/>
    <w:rsid w:val="008F6DEA"/>
    <w:rsid w:val="008F6F78"/>
    <w:rsid w:val="008F6FFF"/>
    <w:rsid w:val="008F732F"/>
    <w:rsid w:val="008F7AC0"/>
    <w:rsid w:val="00903C32"/>
    <w:rsid w:val="00905173"/>
    <w:rsid w:val="009058BD"/>
    <w:rsid w:val="00905FE3"/>
    <w:rsid w:val="009063BB"/>
    <w:rsid w:val="009069B3"/>
    <w:rsid w:val="0090767B"/>
    <w:rsid w:val="00907732"/>
    <w:rsid w:val="00907F0A"/>
    <w:rsid w:val="00910A20"/>
    <w:rsid w:val="00910A34"/>
    <w:rsid w:val="009110EE"/>
    <w:rsid w:val="009110F2"/>
    <w:rsid w:val="0091163A"/>
    <w:rsid w:val="00911B82"/>
    <w:rsid w:val="00911EDA"/>
    <w:rsid w:val="009122FC"/>
    <w:rsid w:val="00912C35"/>
    <w:rsid w:val="00913384"/>
    <w:rsid w:val="0091380A"/>
    <w:rsid w:val="00913D47"/>
    <w:rsid w:val="00915D9A"/>
    <w:rsid w:val="00916847"/>
    <w:rsid w:val="00916B16"/>
    <w:rsid w:val="009173B9"/>
    <w:rsid w:val="009173E9"/>
    <w:rsid w:val="00920A8A"/>
    <w:rsid w:val="00920F24"/>
    <w:rsid w:val="0092181C"/>
    <w:rsid w:val="00922742"/>
    <w:rsid w:val="00923626"/>
    <w:rsid w:val="00924081"/>
    <w:rsid w:val="009244D6"/>
    <w:rsid w:val="009248EA"/>
    <w:rsid w:val="00925746"/>
    <w:rsid w:val="00926353"/>
    <w:rsid w:val="0092678A"/>
    <w:rsid w:val="00926B45"/>
    <w:rsid w:val="009270CF"/>
    <w:rsid w:val="009278A4"/>
    <w:rsid w:val="00927D38"/>
    <w:rsid w:val="009310D0"/>
    <w:rsid w:val="009314C9"/>
    <w:rsid w:val="009318C1"/>
    <w:rsid w:val="00932241"/>
    <w:rsid w:val="00932722"/>
    <w:rsid w:val="0093281C"/>
    <w:rsid w:val="0093295E"/>
    <w:rsid w:val="0093335D"/>
    <w:rsid w:val="009345B6"/>
    <w:rsid w:val="0093613E"/>
    <w:rsid w:val="00936CFB"/>
    <w:rsid w:val="00937766"/>
    <w:rsid w:val="00937F14"/>
    <w:rsid w:val="00940D7A"/>
    <w:rsid w:val="00942D26"/>
    <w:rsid w:val="00943026"/>
    <w:rsid w:val="00943E59"/>
    <w:rsid w:val="0094579F"/>
    <w:rsid w:val="0094730C"/>
    <w:rsid w:val="009479AE"/>
    <w:rsid w:val="00953B4A"/>
    <w:rsid w:val="00954555"/>
    <w:rsid w:val="0095467E"/>
    <w:rsid w:val="00954910"/>
    <w:rsid w:val="009558C1"/>
    <w:rsid w:val="00956C4A"/>
    <w:rsid w:val="00957DAE"/>
    <w:rsid w:val="0096035C"/>
    <w:rsid w:val="00960610"/>
    <w:rsid w:val="00960AD0"/>
    <w:rsid w:val="00960B6A"/>
    <w:rsid w:val="00960CD7"/>
    <w:rsid w:val="00960E7F"/>
    <w:rsid w:val="0096142C"/>
    <w:rsid w:val="00962E58"/>
    <w:rsid w:val="00963324"/>
    <w:rsid w:val="00964A15"/>
    <w:rsid w:val="00965419"/>
    <w:rsid w:val="00966420"/>
    <w:rsid w:val="00966B09"/>
    <w:rsid w:val="00966B81"/>
    <w:rsid w:val="0096A072"/>
    <w:rsid w:val="00971A64"/>
    <w:rsid w:val="0097223C"/>
    <w:rsid w:val="00972F59"/>
    <w:rsid w:val="009738FD"/>
    <w:rsid w:val="00974500"/>
    <w:rsid w:val="00974C0B"/>
    <w:rsid w:val="0097591F"/>
    <w:rsid w:val="009769F5"/>
    <w:rsid w:val="00976F4F"/>
    <w:rsid w:val="00976FF0"/>
    <w:rsid w:val="009779F1"/>
    <w:rsid w:val="00980189"/>
    <w:rsid w:val="00981377"/>
    <w:rsid w:val="009816A4"/>
    <w:rsid w:val="00981F4C"/>
    <w:rsid w:val="00982937"/>
    <w:rsid w:val="00982D8E"/>
    <w:rsid w:val="00983887"/>
    <w:rsid w:val="00984E76"/>
    <w:rsid w:val="00986B85"/>
    <w:rsid w:val="00986BFF"/>
    <w:rsid w:val="00986D66"/>
    <w:rsid w:val="00987BA0"/>
    <w:rsid w:val="00987FC3"/>
    <w:rsid w:val="009907EC"/>
    <w:rsid w:val="00990BE1"/>
    <w:rsid w:val="00990F39"/>
    <w:rsid w:val="009910DC"/>
    <w:rsid w:val="00991D2F"/>
    <w:rsid w:val="00992A1A"/>
    <w:rsid w:val="00993B80"/>
    <w:rsid w:val="009942DB"/>
    <w:rsid w:val="00994FCE"/>
    <w:rsid w:val="0099584A"/>
    <w:rsid w:val="00996785"/>
    <w:rsid w:val="009A1043"/>
    <w:rsid w:val="009A157C"/>
    <w:rsid w:val="009A2A4E"/>
    <w:rsid w:val="009A300A"/>
    <w:rsid w:val="009A5682"/>
    <w:rsid w:val="009A5F86"/>
    <w:rsid w:val="009A6126"/>
    <w:rsid w:val="009A662D"/>
    <w:rsid w:val="009B1CEB"/>
    <w:rsid w:val="009B3655"/>
    <w:rsid w:val="009B403E"/>
    <w:rsid w:val="009B7B68"/>
    <w:rsid w:val="009C0E39"/>
    <w:rsid w:val="009C1016"/>
    <w:rsid w:val="009C1CC4"/>
    <w:rsid w:val="009C3F01"/>
    <w:rsid w:val="009C53B4"/>
    <w:rsid w:val="009C5622"/>
    <w:rsid w:val="009C587A"/>
    <w:rsid w:val="009C6B95"/>
    <w:rsid w:val="009C7720"/>
    <w:rsid w:val="009C7E55"/>
    <w:rsid w:val="009D1472"/>
    <w:rsid w:val="009D15E2"/>
    <w:rsid w:val="009D17B2"/>
    <w:rsid w:val="009D17F0"/>
    <w:rsid w:val="009D1A1C"/>
    <w:rsid w:val="009D2CBE"/>
    <w:rsid w:val="009D2FD1"/>
    <w:rsid w:val="009D36A0"/>
    <w:rsid w:val="009D4199"/>
    <w:rsid w:val="009D57AF"/>
    <w:rsid w:val="009D60C9"/>
    <w:rsid w:val="009D6632"/>
    <w:rsid w:val="009D7563"/>
    <w:rsid w:val="009D7950"/>
    <w:rsid w:val="009E012A"/>
    <w:rsid w:val="009E0FFC"/>
    <w:rsid w:val="009E1163"/>
    <w:rsid w:val="009E1CB2"/>
    <w:rsid w:val="009E2A29"/>
    <w:rsid w:val="009E2D3F"/>
    <w:rsid w:val="009E35D0"/>
    <w:rsid w:val="009E5E26"/>
    <w:rsid w:val="009E6C81"/>
    <w:rsid w:val="009F07CC"/>
    <w:rsid w:val="009F0BD9"/>
    <w:rsid w:val="009F10FC"/>
    <w:rsid w:val="009F1EB6"/>
    <w:rsid w:val="009F23D6"/>
    <w:rsid w:val="009F3EE9"/>
    <w:rsid w:val="009F47EF"/>
    <w:rsid w:val="009F4D05"/>
    <w:rsid w:val="009F766B"/>
    <w:rsid w:val="009F7FAC"/>
    <w:rsid w:val="00A00ADE"/>
    <w:rsid w:val="00A0123C"/>
    <w:rsid w:val="00A01E1C"/>
    <w:rsid w:val="00A032C8"/>
    <w:rsid w:val="00A032DD"/>
    <w:rsid w:val="00A0543A"/>
    <w:rsid w:val="00A0565B"/>
    <w:rsid w:val="00A060ED"/>
    <w:rsid w:val="00A06148"/>
    <w:rsid w:val="00A06355"/>
    <w:rsid w:val="00A07809"/>
    <w:rsid w:val="00A07BEB"/>
    <w:rsid w:val="00A10354"/>
    <w:rsid w:val="00A1077D"/>
    <w:rsid w:val="00A10C85"/>
    <w:rsid w:val="00A1109D"/>
    <w:rsid w:val="00A110A3"/>
    <w:rsid w:val="00A12949"/>
    <w:rsid w:val="00A136B2"/>
    <w:rsid w:val="00A13E8C"/>
    <w:rsid w:val="00A15EE3"/>
    <w:rsid w:val="00A15FA3"/>
    <w:rsid w:val="00A1689E"/>
    <w:rsid w:val="00A201F0"/>
    <w:rsid w:val="00A231CA"/>
    <w:rsid w:val="00A23AFA"/>
    <w:rsid w:val="00A246C2"/>
    <w:rsid w:val="00A2492E"/>
    <w:rsid w:val="00A24A94"/>
    <w:rsid w:val="00A25B2B"/>
    <w:rsid w:val="00A26209"/>
    <w:rsid w:val="00A27B9D"/>
    <w:rsid w:val="00A31B3E"/>
    <w:rsid w:val="00A3221A"/>
    <w:rsid w:val="00A32640"/>
    <w:rsid w:val="00A33BE4"/>
    <w:rsid w:val="00A34918"/>
    <w:rsid w:val="00A34F97"/>
    <w:rsid w:val="00A35182"/>
    <w:rsid w:val="00A356E1"/>
    <w:rsid w:val="00A35DE6"/>
    <w:rsid w:val="00A36A69"/>
    <w:rsid w:val="00A373BB"/>
    <w:rsid w:val="00A4046A"/>
    <w:rsid w:val="00A40A01"/>
    <w:rsid w:val="00A40A0F"/>
    <w:rsid w:val="00A40C15"/>
    <w:rsid w:val="00A41F7A"/>
    <w:rsid w:val="00A42393"/>
    <w:rsid w:val="00A428B6"/>
    <w:rsid w:val="00A43FBD"/>
    <w:rsid w:val="00A4478A"/>
    <w:rsid w:val="00A44BF0"/>
    <w:rsid w:val="00A455C4"/>
    <w:rsid w:val="00A47E91"/>
    <w:rsid w:val="00A5124A"/>
    <w:rsid w:val="00A51CF4"/>
    <w:rsid w:val="00A53017"/>
    <w:rsid w:val="00A532F3"/>
    <w:rsid w:val="00A547FC"/>
    <w:rsid w:val="00A54D0E"/>
    <w:rsid w:val="00A555C4"/>
    <w:rsid w:val="00A56BD6"/>
    <w:rsid w:val="00A56C0B"/>
    <w:rsid w:val="00A56C7C"/>
    <w:rsid w:val="00A577C9"/>
    <w:rsid w:val="00A57C98"/>
    <w:rsid w:val="00A6133A"/>
    <w:rsid w:val="00A6194B"/>
    <w:rsid w:val="00A624CF"/>
    <w:rsid w:val="00A62C39"/>
    <w:rsid w:val="00A638AA"/>
    <w:rsid w:val="00A64696"/>
    <w:rsid w:val="00A64C96"/>
    <w:rsid w:val="00A66888"/>
    <w:rsid w:val="00A67070"/>
    <w:rsid w:val="00A67643"/>
    <w:rsid w:val="00A67E3D"/>
    <w:rsid w:val="00A71A53"/>
    <w:rsid w:val="00A742CE"/>
    <w:rsid w:val="00A744DC"/>
    <w:rsid w:val="00A74C4E"/>
    <w:rsid w:val="00A75A97"/>
    <w:rsid w:val="00A75B35"/>
    <w:rsid w:val="00A75FFA"/>
    <w:rsid w:val="00A7605B"/>
    <w:rsid w:val="00A8010C"/>
    <w:rsid w:val="00A807C8"/>
    <w:rsid w:val="00A80B36"/>
    <w:rsid w:val="00A8118A"/>
    <w:rsid w:val="00A815F1"/>
    <w:rsid w:val="00A829D0"/>
    <w:rsid w:val="00A82B2C"/>
    <w:rsid w:val="00A8489E"/>
    <w:rsid w:val="00A85CEA"/>
    <w:rsid w:val="00A86267"/>
    <w:rsid w:val="00A86340"/>
    <w:rsid w:val="00A87F0B"/>
    <w:rsid w:val="00A90715"/>
    <w:rsid w:val="00A908E8"/>
    <w:rsid w:val="00A90E07"/>
    <w:rsid w:val="00A9174E"/>
    <w:rsid w:val="00A92660"/>
    <w:rsid w:val="00A92885"/>
    <w:rsid w:val="00A93CD2"/>
    <w:rsid w:val="00A961D1"/>
    <w:rsid w:val="00A977BD"/>
    <w:rsid w:val="00AA1139"/>
    <w:rsid w:val="00AA1537"/>
    <w:rsid w:val="00AA1F64"/>
    <w:rsid w:val="00AA219B"/>
    <w:rsid w:val="00AA2431"/>
    <w:rsid w:val="00AA2DA3"/>
    <w:rsid w:val="00AA670C"/>
    <w:rsid w:val="00AA70BE"/>
    <w:rsid w:val="00AA7A9A"/>
    <w:rsid w:val="00AB01F6"/>
    <w:rsid w:val="00AB02A7"/>
    <w:rsid w:val="00AB0982"/>
    <w:rsid w:val="00AB0CD7"/>
    <w:rsid w:val="00AB1C07"/>
    <w:rsid w:val="00AB1DAD"/>
    <w:rsid w:val="00AB1DD0"/>
    <w:rsid w:val="00AB359F"/>
    <w:rsid w:val="00AB4283"/>
    <w:rsid w:val="00AB466B"/>
    <w:rsid w:val="00AB4FF6"/>
    <w:rsid w:val="00AB57CB"/>
    <w:rsid w:val="00AB7178"/>
    <w:rsid w:val="00AB7253"/>
    <w:rsid w:val="00AB76C6"/>
    <w:rsid w:val="00AB7E0A"/>
    <w:rsid w:val="00AC0177"/>
    <w:rsid w:val="00AC04E6"/>
    <w:rsid w:val="00AC29F3"/>
    <w:rsid w:val="00AC2BDD"/>
    <w:rsid w:val="00AC2CD3"/>
    <w:rsid w:val="00AC33F5"/>
    <w:rsid w:val="00AC3659"/>
    <w:rsid w:val="00AC375F"/>
    <w:rsid w:val="00AC38AD"/>
    <w:rsid w:val="00AC40D2"/>
    <w:rsid w:val="00AC598A"/>
    <w:rsid w:val="00AC7A9A"/>
    <w:rsid w:val="00AD119E"/>
    <w:rsid w:val="00AD1227"/>
    <w:rsid w:val="00AD13B4"/>
    <w:rsid w:val="00AD2489"/>
    <w:rsid w:val="00AD2FF3"/>
    <w:rsid w:val="00AD3A52"/>
    <w:rsid w:val="00AD3C37"/>
    <w:rsid w:val="00AD6287"/>
    <w:rsid w:val="00AD68CA"/>
    <w:rsid w:val="00AD713C"/>
    <w:rsid w:val="00AE055F"/>
    <w:rsid w:val="00AE15C8"/>
    <w:rsid w:val="00AE2937"/>
    <w:rsid w:val="00AE3BBA"/>
    <w:rsid w:val="00AE537D"/>
    <w:rsid w:val="00AE64FC"/>
    <w:rsid w:val="00AE67BB"/>
    <w:rsid w:val="00AE7FF5"/>
    <w:rsid w:val="00AF26A0"/>
    <w:rsid w:val="00AF277E"/>
    <w:rsid w:val="00AF39CA"/>
    <w:rsid w:val="00AF3CC0"/>
    <w:rsid w:val="00AF60F4"/>
    <w:rsid w:val="00AF6B98"/>
    <w:rsid w:val="00AF6F79"/>
    <w:rsid w:val="00AF7619"/>
    <w:rsid w:val="00AF7930"/>
    <w:rsid w:val="00B002E4"/>
    <w:rsid w:val="00B00394"/>
    <w:rsid w:val="00B0260A"/>
    <w:rsid w:val="00B03A60"/>
    <w:rsid w:val="00B03AB1"/>
    <w:rsid w:val="00B03B90"/>
    <w:rsid w:val="00B03FD5"/>
    <w:rsid w:val="00B04889"/>
    <w:rsid w:val="00B05E05"/>
    <w:rsid w:val="00B05F20"/>
    <w:rsid w:val="00B06695"/>
    <w:rsid w:val="00B0719F"/>
    <w:rsid w:val="00B071EE"/>
    <w:rsid w:val="00B11854"/>
    <w:rsid w:val="00B11E79"/>
    <w:rsid w:val="00B14C48"/>
    <w:rsid w:val="00B203E6"/>
    <w:rsid w:val="00B20535"/>
    <w:rsid w:val="00B22531"/>
    <w:rsid w:val="00B231E5"/>
    <w:rsid w:val="00B2329B"/>
    <w:rsid w:val="00B2357C"/>
    <w:rsid w:val="00B236AA"/>
    <w:rsid w:val="00B26005"/>
    <w:rsid w:val="00B27DCE"/>
    <w:rsid w:val="00B30251"/>
    <w:rsid w:val="00B30ED0"/>
    <w:rsid w:val="00B30ED5"/>
    <w:rsid w:val="00B332C4"/>
    <w:rsid w:val="00B34AE5"/>
    <w:rsid w:val="00B352F2"/>
    <w:rsid w:val="00B35874"/>
    <w:rsid w:val="00B35ACB"/>
    <w:rsid w:val="00B36500"/>
    <w:rsid w:val="00B3651A"/>
    <w:rsid w:val="00B373C6"/>
    <w:rsid w:val="00B3759A"/>
    <w:rsid w:val="00B37F39"/>
    <w:rsid w:val="00B40AC0"/>
    <w:rsid w:val="00B42081"/>
    <w:rsid w:val="00B42B34"/>
    <w:rsid w:val="00B43269"/>
    <w:rsid w:val="00B44784"/>
    <w:rsid w:val="00B44E0F"/>
    <w:rsid w:val="00B45289"/>
    <w:rsid w:val="00B459C9"/>
    <w:rsid w:val="00B46353"/>
    <w:rsid w:val="00B46FFD"/>
    <w:rsid w:val="00B473D2"/>
    <w:rsid w:val="00B4782F"/>
    <w:rsid w:val="00B50D79"/>
    <w:rsid w:val="00B5122E"/>
    <w:rsid w:val="00B524C9"/>
    <w:rsid w:val="00B53C4A"/>
    <w:rsid w:val="00B54C69"/>
    <w:rsid w:val="00B55D51"/>
    <w:rsid w:val="00B56384"/>
    <w:rsid w:val="00B56511"/>
    <w:rsid w:val="00B56AB6"/>
    <w:rsid w:val="00B61149"/>
    <w:rsid w:val="00B61271"/>
    <w:rsid w:val="00B61501"/>
    <w:rsid w:val="00B61652"/>
    <w:rsid w:val="00B63197"/>
    <w:rsid w:val="00B631A3"/>
    <w:rsid w:val="00B634D9"/>
    <w:rsid w:val="00B637EE"/>
    <w:rsid w:val="00B650FC"/>
    <w:rsid w:val="00B6541D"/>
    <w:rsid w:val="00B65A5D"/>
    <w:rsid w:val="00B6603C"/>
    <w:rsid w:val="00B66230"/>
    <w:rsid w:val="00B6755C"/>
    <w:rsid w:val="00B7034C"/>
    <w:rsid w:val="00B70E06"/>
    <w:rsid w:val="00B712DF"/>
    <w:rsid w:val="00B71E79"/>
    <w:rsid w:val="00B7211B"/>
    <w:rsid w:val="00B73738"/>
    <w:rsid w:val="00B74C70"/>
    <w:rsid w:val="00B75A95"/>
    <w:rsid w:val="00B75B33"/>
    <w:rsid w:val="00B767DA"/>
    <w:rsid w:val="00B801BF"/>
    <w:rsid w:val="00B805AC"/>
    <w:rsid w:val="00B80730"/>
    <w:rsid w:val="00B8103C"/>
    <w:rsid w:val="00B85524"/>
    <w:rsid w:val="00B90BD8"/>
    <w:rsid w:val="00B90CC1"/>
    <w:rsid w:val="00B9241E"/>
    <w:rsid w:val="00B927EE"/>
    <w:rsid w:val="00B93E22"/>
    <w:rsid w:val="00B94DAD"/>
    <w:rsid w:val="00B94FB5"/>
    <w:rsid w:val="00B95841"/>
    <w:rsid w:val="00B96F40"/>
    <w:rsid w:val="00B97473"/>
    <w:rsid w:val="00B97494"/>
    <w:rsid w:val="00BA0BBF"/>
    <w:rsid w:val="00BA2E27"/>
    <w:rsid w:val="00BA387F"/>
    <w:rsid w:val="00BA460B"/>
    <w:rsid w:val="00BA6B98"/>
    <w:rsid w:val="00BA75C9"/>
    <w:rsid w:val="00BB0CC1"/>
    <w:rsid w:val="00BB12B5"/>
    <w:rsid w:val="00BB144E"/>
    <w:rsid w:val="00BB28BF"/>
    <w:rsid w:val="00BB2B38"/>
    <w:rsid w:val="00BB3B2F"/>
    <w:rsid w:val="00BB4D4F"/>
    <w:rsid w:val="00BB4F3E"/>
    <w:rsid w:val="00BB58AF"/>
    <w:rsid w:val="00BB5D59"/>
    <w:rsid w:val="00BB6A74"/>
    <w:rsid w:val="00BB6B1E"/>
    <w:rsid w:val="00BB74A9"/>
    <w:rsid w:val="00BB7B74"/>
    <w:rsid w:val="00BC0091"/>
    <w:rsid w:val="00BC0518"/>
    <w:rsid w:val="00BC0F2E"/>
    <w:rsid w:val="00BC15D8"/>
    <w:rsid w:val="00BC34B7"/>
    <w:rsid w:val="00BC3E67"/>
    <w:rsid w:val="00BC3FDB"/>
    <w:rsid w:val="00BC4A04"/>
    <w:rsid w:val="00BC4E1C"/>
    <w:rsid w:val="00BC566D"/>
    <w:rsid w:val="00BC57EC"/>
    <w:rsid w:val="00BC637F"/>
    <w:rsid w:val="00BC638E"/>
    <w:rsid w:val="00BC79AC"/>
    <w:rsid w:val="00BC7C5B"/>
    <w:rsid w:val="00BC7F16"/>
    <w:rsid w:val="00BD3CD6"/>
    <w:rsid w:val="00BD535C"/>
    <w:rsid w:val="00BD78E2"/>
    <w:rsid w:val="00BD7F72"/>
    <w:rsid w:val="00BE03F0"/>
    <w:rsid w:val="00BE06E5"/>
    <w:rsid w:val="00BE3DBD"/>
    <w:rsid w:val="00BE4076"/>
    <w:rsid w:val="00BE4F59"/>
    <w:rsid w:val="00BE5B3F"/>
    <w:rsid w:val="00BE5E6D"/>
    <w:rsid w:val="00BE6090"/>
    <w:rsid w:val="00BE6A6D"/>
    <w:rsid w:val="00BE72C4"/>
    <w:rsid w:val="00BE7465"/>
    <w:rsid w:val="00BE75B2"/>
    <w:rsid w:val="00BE7F39"/>
    <w:rsid w:val="00BF0068"/>
    <w:rsid w:val="00BF0DEC"/>
    <w:rsid w:val="00BF131E"/>
    <w:rsid w:val="00BF132D"/>
    <w:rsid w:val="00BF16C3"/>
    <w:rsid w:val="00BF3534"/>
    <w:rsid w:val="00BF383A"/>
    <w:rsid w:val="00BF40BF"/>
    <w:rsid w:val="00BF6F46"/>
    <w:rsid w:val="00BF7992"/>
    <w:rsid w:val="00C00EA3"/>
    <w:rsid w:val="00C0168C"/>
    <w:rsid w:val="00C0189C"/>
    <w:rsid w:val="00C02B87"/>
    <w:rsid w:val="00C02F5F"/>
    <w:rsid w:val="00C0358B"/>
    <w:rsid w:val="00C044DD"/>
    <w:rsid w:val="00C04EC7"/>
    <w:rsid w:val="00C06342"/>
    <w:rsid w:val="00C06369"/>
    <w:rsid w:val="00C0655F"/>
    <w:rsid w:val="00C06F5B"/>
    <w:rsid w:val="00C10B50"/>
    <w:rsid w:val="00C10B75"/>
    <w:rsid w:val="00C116EB"/>
    <w:rsid w:val="00C11CF9"/>
    <w:rsid w:val="00C12670"/>
    <w:rsid w:val="00C12AC8"/>
    <w:rsid w:val="00C139BA"/>
    <w:rsid w:val="00C14CF0"/>
    <w:rsid w:val="00C157FF"/>
    <w:rsid w:val="00C16B84"/>
    <w:rsid w:val="00C17307"/>
    <w:rsid w:val="00C2031B"/>
    <w:rsid w:val="00C20D2A"/>
    <w:rsid w:val="00C21BFD"/>
    <w:rsid w:val="00C21DA9"/>
    <w:rsid w:val="00C2252E"/>
    <w:rsid w:val="00C24919"/>
    <w:rsid w:val="00C2499A"/>
    <w:rsid w:val="00C24B0F"/>
    <w:rsid w:val="00C271A5"/>
    <w:rsid w:val="00C276F4"/>
    <w:rsid w:val="00C300FA"/>
    <w:rsid w:val="00C33813"/>
    <w:rsid w:val="00C3437A"/>
    <w:rsid w:val="00C359AC"/>
    <w:rsid w:val="00C40345"/>
    <w:rsid w:val="00C4086D"/>
    <w:rsid w:val="00C41BE7"/>
    <w:rsid w:val="00C42120"/>
    <w:rsid w:val="00C4260D"/>
    <w:rsid w:val="00C42DCD"/>
    <w:rsid w:val="00C42E5A"/>
    <w:rsid w:val="00C43BE1"/>
    <w:rsid w:val="00C43D78"/>
    <w:rsid w:val="00C442F2"/>
    <w:rsid w:val="00C44EDD"/>
    <w:rsid w:val="00C4610D"/>
    <w:rsid w:val="00C4778F"/>
    <w:rsid w:val="00C47AE4"/>
    <w:rsid w:val="00C5101F"/>
    <w:rsid w:val="00C543EC"/>
    <w:rsid w:val="00C55954"/>
    <w:rsid w:val="00C55B54"/>
    <w:rsid w:val="00C5614A"/>
    <w:rsid w:val="00C56243"/>
    <w:rsid w:val="00C575AB"/>
    <w:rsid w:val="00C579B9"/>
    <w:rsid w:val="00C57E87"/>
    <w:rsid w:val="00C60017"/>
    <w:rsid w:val="00C60832"/>
    <w:rsid w:val="00C617AB"/>
    <w:rsid w:val="00C626C3"/>
    <w:rsid w:val="00C626F9"/>
    <w:rsid w:val="00C63C24"/>
    <w:rsid w:val="00C641E5"/>
    <w:rsid w:val="00C64933"/>
    <w:rsid w:val="00C65037"/>
    <w:rsid w:val="00C6779B"/>
    <w:rsid w:val="00C700FE"/>
    <w:rsid w:val="00C7033F"/>
    <w:rsid w:val="00C705A1"/>
    <w:rsid w:val="00C712E5"/>
    <w:rsid w:val="00C72B50"/>
    <w:rsid w:val="00C72BA9"/>
    <w:rsid w:val="00C72BFF"/>
    <w:rsid w:val="00C72D8A"/>
    <w:rsid w:val="00C72E35"/>
    <w:rsid w:val="00C72F5F"/>
    <w:rsid w:val="00C73253"/>
    <w:rsid w:val="00C73556"/>
    <w:rsid w:val="00C73F5A"/>
    <w:rsid w:val="00C753F6"/>
    <w:rsid w:val="00C7551E"/>
    <w:rsid w:val="00C76EE8"/>
    <w:rsid w:val="00C76EEF"/>
    <w:rsid w:val="00C8039E"/>
    <w:rsid w:val="00C80BA1"/>
    <w:rsid w:val="00C80E6E"/>
    <w:rsid w:val="00C815B1"/>
    <w:rsid w:val="00C81625"/>
    <w:rsid w:val="00C81BC8"/>
    <w:rsid w:val="00C82685"/>
    <w:rsid w:val="00C82A37"/>
    <w:rsid w:val="00C849ED"/>
    <w:rsid w:val="00C851F9"/>
    <w:rsid w:val="00C85E0B"/>
    <w:rsid w:val="00C87889"/>
    <w:rsid w:val="00C87E92"/>
    <w:rsid w:val="00C90107"/>
    <w:rsid w:val="00C90B05"/>
    <w:rsid w:val="00C923A1"/>
    <w:rsid w:val="00C93C44"/>
    <w:rsid w:val="00C93F3D"/>
    <w:rsid w:val="00C94A97"/>
    <w:rsid w:val="00C958B9"/>
    <w:rsid w:val="00C96243"/>
    <w:rsid w:val="00C97B10"/>
    <w:rsid w:val="00CA1896"/>
    <w:rsid w:val="00CA1D1C"/>
    <w:rsid w:val="00CA3695"/>
    <w:rsid w:val="00CA3A1C"/>
    <w:rsid w:val="00CA3A35"/>
    <w:rsid w:val="00CA4410"/>
    <w:rsid w:val="00CA634C"/>
    <w:rsid w:val="00CA64C1"/>
    <w:rsid w:val="00CA6ED5"/>
    <w:rsid w:val="00CA703A"/>
    <w:rsid w:val="00CB0855"/>
    <w:rsid w:val="00CB1127"/>
    <w:rsid w:val="00CB120F"/>
    <w:rsid w:val="00CB246B"/>
    <w:rsid w:val="00CB28ED"/>
    <w:rsid w:val="00CB4CA3"/>
    <w:rsid w:val="00CB58CF"/>
    <w:rsid w:val="00CB5B28"/>
    <w:rsid w:val="00CB5D0D"/>
    <w:rsid w:val="00CB6238"/>
    <w:rsid w:val="00CB6333"/>
    <w:rsid w:val="00CC0C1F"/>
    <w:rsid w:val="00CC16B5"/>
    <w:rsid w:val="00CC171C"/>
    <w:rsid w:val="00CC2ED0"/>
    <w:rsid w:val="00CC3AE7"/>
    <w:rsid w:val="00CC4661"/>
    <w:rsid w:val="00CC4CB6"/>
    <w:rsid w:val="00CC6DF9"/>
    <w:rsid w:val="00CD0E24"/>
    <w:rsid w:val="00CD4B6E"/>
    <w:rsid w:val="00CD4EAB"/>
    <w:rsid w:val="00CD5623"/>
    <w:rsid w:val="00CD589A"/>
    <w:rsid w:val="00CD5A92"/>
    <w:rsid w:val="00CE0073"/>
    <w:rsid w:val="00CE1298"/>
    <w:rsid w:val="00CE158A"/>
    <w:rsid w:val="00CE189C"/>
    <w:rsid w:val="00CE2C18"/>
    <w:rsid w:val="00CE3D74"/>
    <w:rsid w:val="00CE4572"/>
    <w:rsid w:val="00CE4A82"/>
    <w:rsid w:val="00CE4C5B"/>
    <w:rsid w:val="00CE6576"/>
    <w:rsid w:val="00CE6B2B"/>
    <w:rsid w:val="00CE75C7"/>
    <w:rsid w:val="00CF0087"/>
    <w:rsid w:val="00CF0508"/>
    <w:rsid w:val="00CF1447"/>
    <w:rsid w:val="00CF1DA9"/>
    <w:rsid w:val="00CF30F1"/>
    <w:rsid w:val="00CF3869"/>
    <w:rsid w:val="00CF4578"/>
    <w:rsid w:val="00CF4814"/>
    <w:rsid w:val="00CF5371"/>
    <w:rsid w:val="00CF54FE"/>
    <w:rsid w:val="00CF564A"/>
    <w:rsid w:val="00CF5D0D"/>
    <w:rsid w:val="00CF6258"/>
    <w:rsid w:val="00CF627B"/>
    <w:rsid w:val="00CF6B17"/>
    <w:rsid w:val="00CF73F4"/>
    <w:rsid w:val="00CF7B90"/>
    <w:rsid w:val="00D00259"/>
    <w:rsid w:val="00D00371"/>
    <w:rsid w:val="00D01114"/>
    <w:rsid w:val="00D027A2"/>
    <w:rsid w:val="00D03061"/>
    <w:rsid w:val="00D0323A"/>
    <w:rsid w:val="00D035C6"/>
    <w:rsid w:val="00D03DC6"/>
    <w:rsid w:val="00D048AC"/>
    <w:rsid w:val="00D04A56"/>
    <w:rsid w:val="00D05403"/>
    <w:rsid w:val="00D0559F"/>
    <w:rsid w:val="00D075B8"/>
    <w:rsid w:val="00D077E9"/>
    <w:rsid w:val="00D078FD"/>
    <w:rsid w:val="00D1027D"/>
    <w:rsid w:val="00D1028A"/>
    <w:rsid w:val="00D10669"/>
    <w:rsid w:val="00D106F4"/>
    <w:rsid w:val="00D10D3B"/>
    <w:rsid w:val="00D11308"/>
    <w:rsid w:val="00D11C45"/>
    <w:rsid w:val="00D13C73"/>
    <w:rsid w:val="00D164F4"/>
    <w:rsid w:val="00D16A8F"/>
    <w:rsid w:val="00D170CD"/>
    <w:rsid w:val="00D17492"/>
    <w:rsid w:val="00D17B2B"/>
    <w:rsid w:val="00D17D72"/>
    <w:rsid w:val="00D20913"/>
    <w:rsid w:val="00D2125A"/>
    <w:rsid w:val="00D2179C"/>
    <w:rsid w:val="00D21E67"/>
    <w:rsid w:val="00D22ACB"/>
    <w:rsid w:val="00D24E09"/>
    <w:rsid w:val="00D252C9"/>
    <w:rsid w:val="00D26091"/>
    <w:rsid w:val="00D277AD"/>
    <w:rsid w:val="00D30F43"/>
    <w:rsid w:val="00D30FF3"/>
    <w:rsid w:val="00D314A9"/>
    <w:rsid w:val="00D3166D"/>
    <w:rsid w:val="00D318EC"/>
    <w:rsid w:val="00D31A94"/>
    <w:rsid w:val="00D324A3"/>
    <w:rsid w:val="00D33776"/>
    <w:rsid w:val="00D33DDA"/>
    <w:rsid w:val="00D34573"/>
    <w:rsid w:val="00D345C8"/>
    <w:rsid w:val="00D35BCE"/>
    <w:rsid w:val="00D36118"/>
    <w:rsid w:val="00D37301"/>
    <w:rsid w:val="00D40A55"/>
    <w:rsid w:val="00D40B62"/>
    <w:rsid w:val="00D41A9E"/>
    <w:rsid w:val="00D42CB7"/>
    <w:rsid w:val="00D439CD"/>
    <w:rsid w:val="00D44076"/>
    <w:rsid w:val="00D4556A"/>
    <w:rsid w:val="00D45935"/>
    <w:rsid w:val="00D45B1B"/>
    <w:rsid w:val="00D46568"/>
    <w:rsid w:val="00D474CD"/>
    <w:rsid w:val="00D47E78"/>
    <w:rsid w:val="00D525C8"/>
    <w:rsid w:val="00D52B18"/>
    <w:rsid w:val="00D53086"/>
    <w:rsid w:val="00D53B0D"/>
    <w:rsid w:val="00D5413D"/>
    <w:rsid w:val="00D5430A"/>
    <w:rsid w:val="00D550D9"/>
    <w:rsid w:val="00D55504"/>
    <w:rsid w:val="00D556CB"/>
    <w:rsid w:val="00D55C40"/>
    <w:rsid w:val="00D56809"/>
    <w:rsid w:val="00D570A9"/>
    <w:rsid w:val="00D578FE"/>
    <w:rsid w:val="00D57DE4"/>
    <w:rsid w:val="00D60B2B"/>
    <w:rsid w:val="00D60B2F"/>
    <w:rsid w:val="00D60B47"/>
    <w:rsid w:val="00D60EAA"/>
    <w:rsid w:val="00D61666"/>
    <w:rsid w:val="00D620E8"/>
    <w:rsid w:val="00D629BB"/>
    <w:rsid w:val="00D642B4"/>
    <w:rsid w:val="00D651BB"/>
    <w:rsid w:val="00D65B89"/>
    <w:rsid w:val="00D66408"/>
    <w:rsid w:val="00D67991"/>
    <w:rsid w:val="00D67B58"/>
    <w:rsid w:val="00D67BAD"/>
    <w:rsid w:val="00D7027E"/>
    <w:rsid w:val="00D70D02"/>
    <w:rsid w:val="00D72F78"/>
    <w:rsid w:val="00D73351"/>
    <w:rsid w:val="00D73524"/>
    <w:rsid w:val="00D74E1B"/>
    <w:rsid w:val="00D76846"/>
    <w:rsid w:val="00D770C7"/>
    <w:rsid w:val="00D7743F"/>
    <w:rsid w:val="00D77765"/>
    <w:rsid w:val="00D77D0B"/>
    <w:rsid w:val="00D806F4"/>
    <w:rsid w:val="00D8162D"/>
    <w:rsid w:val="00D81A24"/>
    <w:rsid w:val="00D82257"/>
    <w:rsid w:val="00D82B6E"/>
    <w:rsid w:val="00D85F05"/>
    <w:rsid w:val="00D85FEA"/>
    <w:rsid w:val="00D86945"/>
    <w:rsid w:val="00D87140"/>
    <w:rsid w:val="00D9004C"/>
    <w:rsid w:val="00D90290"/>
    <w:rsid w:val="00D90F04"/>
    <w:rsid w:val="00D91519"/>
    <w:rsid w:val="00D94629"/>
    <w:rsid w:val="00D95303"/>
    <w:rsid w:val="00D95DA7"/>
    <w:rsid w:val="00D96500"/>
    <w:rsid w:val="00D9668A"/>
    <w:rsid w:val="00D96CD3"/>
    <w:rsid w:val="00D96D88"/>
    <w:rsid w:val="00D971A8"/>
    <w:rsid w:val="00D97C76"/>
    <w:rsid w:val="00DA03AD"/>
    <w:rsid w:val="00DA0A4B"/>
    <w:rsid w:val="00DA1E54"/>
    <w:rsid w:val="00DA35EE"/>
    <w:rsid w:val="00DA36B4"/>
    <w:rsid w:val="00DA3FBD"/>
    <w:rsid w:val="00DA4022"/>
    <w:rsid w:val="00DA4E8B"/>
    <w:rsid w:val="00DA5F29"/>
    <w:rsid w:val="00DA6E06"/>
    <w:rsid w:val="00DA7883"/>
    <w:rsid w:val="00DB131B"/>
    <w:rsid w:val="00DB17A1"/>
    <w:rsid w:val="00DB2A8F"/>
    <w:rsid w:val="00DB3696"/>
    <w:rsid w:val="00DB3FC8"/>
    <w:rsid w:val="00DB51C0"/>
    <w:rsid w:val="00DB63D4"/>
    <w:rsid w:val="00DB7BCC"/>
    <w:rsid w:val="00DB7E53"/>
    <w:rsid w:val="00DB7E9E"/>
    <w:rsid w:val="00DC08E8"/>
    <w:rsid w:val="00DC0D00"/>
    <w:rsid w:val="00DC27D8"/>
    <w:rsid w:val="00DC3392"/>
    <w:rsid w:val="00DC3919"/>
    <w:rsid w:val="00DC47CD"/>
    <w:rsid w:val="00DC521E"/>
    <w:rsid w:val="00DC5559"/>
    <w:rsid w:val="00DC60AB"/>
    <w:rsid w:val="00DC66EF"/>
    <w:rsid w:val="00DC67C2"/>
    <w:rsid w:val="00DC71D5"/>
    <w:rsid w:val="00DC7FE3"/>
    <w:rsid w:val="00DD04A1"/>
    <w:rsid w:val="00DD094A"/>
    <w:rsid w:val="00DD0C63"/>
    <w:rsid w:val="00DD1346"/>
    <w:rsid w:val="00DD152F"/>
    <w:rsid w:val="00DD1F02"/>
    <w:rsid w:val="00DD335C"/>
    <w:rsid w:val="00DD37B9"/>
    <w:rsid w:val="00DD3A88"/>
    <w:rsid w:val="00DD50A0"/>
    <w:rsid w:val="00DD5DF6"/>
    <w:rsid w:val="00DD6968"/>
    <w:rsid w:val="00DE0247"/>
    <w:rsid w:val="00DE0483"/>
    <w:rsid w:val="00DE213F"/>
    <w:rsid w:val="00DE47EB"/>
    <w:rsid w:val="00DE4D85"/>
    <w:rsid w:val="00DE5601"/>
    <w:rsid w:val="00DE5CB8"/>
    <w:rsid w:val="00DE602F"/>
    <w:rsid w:val="00DE63E0"/>
    <w:rsid w:val="00DE6BB7"/>
    <w:rsid w:val="00DE6BE8"/>
    <w:rsid w:val="00DF027C"/>
    <w:rsid w:val="00DF05FB"/>
    <w:rsid w:val="00DF192D"/>
    <w:rsid w:val="00DF31CC"/>
    <w:rsid w:val="00DF4048"/>
    <w:rsid w:val="00DF5589"/>
    <w:rsid w:val="00DF61A3"/>
    <w:rsid w:val="00DF6BC0"/>
    <w:rsid w:val="00DF75A8"/>
    <w:rsid w:val="00E000B0"/>
    <w:rsid w:val="00E00A32"/>
    <w:rsid w:val="00E012BC"/>
    <w:rsid w:val="00E015F4"/>
    <w:rsid w:val="00E017F2"/>
    <w:rsid w:val="00E01A63"/>
    <w:rsid w:val="00E028A1"/>
    <w:rsid w:val="00E02943"/>
    <w:rsid w:val="00E02CBD"/>
    <w:rsid w:val="00E037B9"/>
    <w:rsid w:val="00E114A8"/>
    <w:rsid w:val="00E11C48"/>
    <w:rsid w:val="00E11C60"/>
    <w:rsid w:val="00E11FD4"/>
    <w:rsid w:val="00E1247F"/>
    <w:rsid w:val="00E1258D"/>
    <w:rsid w:val="00E125AF"/>
    <w:rsid w:val="00E12B7E"/>
    <w:rsid w:val="00E164D8"/>
    <w:rsid w:val="00E16B6A"/>
    <w:rsid w:val="00E1715A"/>
    <w:rsid w:val="00E202F9"/>
    <w:rsid w:val="00E213B6"/>
    <w:rsid w:val="00E22ACD"/>
    <w:rsid w:val="00E22F4A"/>
    <w:rsid w:val="00E237AE"/>
    <w:rsid w:val="00E23EDD"/>
    <w:rsid w:val="00E2461D"/>
    <w:rsid w:val="00E25DF1"/>
    <w:rsid w:val="00E2662C"/>
    <w:rsid w:val="00E26AA3"/>
    <w:rsid w:val="00E270C0"/>
    <w:rsid w:val="00E3099C"/>
    <w:rsid w:val="00E33563"/>
    <w:rsid w:val="00E34D5C"/>
    <w:rsid w:val="00E3757C"/>
    <w:rsid w:val="00E41066"/>
    <w:rsid w:val="00E457EF"/>
    <w:rsid w:val="00E46331"/>
    <w:rsid w:val="00E465CA"/>
    <w:rsid w:val="00E47E06"/>
    <w:rsid w:val="00E503BB"/>
    <w:rsid w:val="00E50A70"/>
    <w:rsid w:val="00E511B5"/>
    <w:rsid w:val="00E51D58"/>
    <w:rsid w:val="00E52D25"/>
    <w:rsid w:val="00E52FF8"/>
    <w:rsid w:val="00E540DB"/>
    <w:rsid w:val="00E543C8"/>
    <w:rsid w:val="00E54DAB"/>
    <w:rsid w:val="00E5589B"/>
    <w:rsid w:val="00E55D6D"/>
    <w:rsid w:val="00E579DB"/>
    <w:rsid w:val="00E57AB7"/>
    <w:rsid w:val="00E620B0"/>
    <w:rsid w:val="00E62233"/>
    <w:rsid w:val="00E641AA"/>
    <w:rsid w:val="00E642B1"/>
    <w:rsid w:val="00E67808"/>
    <w:rsid w:val="00E712BE"/>
    <w:rsid w:val="00E71EDC"/>
    <w:rsid w:val="00E72633"/>
    <w:rsid w:val="00E7324F"/>
    <w:rsid w:val="00E73296"/>
    <w:rsid w:val="00E73F50"/>
    <w:rsid w:val="00E76474"/>
    <w:rsid w:val="00E768CF"/>
    <w:rsid w:val="00E77096"/>
    <w:rsid w:val="00E80A8C"/>
    <w:rsid w:val="00E80AC6"/>
    <w:rsid w:val="00E8119D"/>
    <w:rsid w:val="00E81B40"/>
    <w:rsid w:val="00E81C29"/>
    <w:rsid w:val="00E8318F"/>
    <w:rsid w:val="00E833F7"/>
    <w:rsid w:val="00E836AE"/>
    <w:rsid w:val="00E83E2D"/>
    <w:rsid w:val="00E84FDF"/>
    <w:rsid w:val="00E858BD"/>
    <w:rsid w:val="00E85BEB"/>
    <w:rsid w:val="00E86467"/>
    <w:rsid w:val="00E87AD9"/>
    <w:rsid w:val="00E9005B"/>
    <w:rsid w:val="00E913C9"/>
    <w:rsid w:val="00E9147E"/>
    <w:rsid w:val="00E9149F"/>
    <w:rsid w:val="00E9162C"/>
    <w:rsid w:val="00E91BF5"/>
    <w:rsid w:val="00E920B8"/>
    <w:rsid w:val="00E9431E"/>
    <w:rsid w:val="00E94852"/>
    <w:rsid w:val="00E95B4A"/>
    <w:rsid w:val="00E96730"/>
    <w:rsid w:val="00E96B73"/>
    <w:rsid w:val="00E97535"/>
    <w:rsid w:val="00EA0985"/>
    <w:rsid w:val="00EA0CDF"/>
    <w:rsid w:val="00EA411C"/>
    <w:rsid w:val="00EA485E"/>
    <w:rsid w:val="00EA4D49"/>
    <w:rsid w:val="00EA4F1E"/>
    <w:rsid w:val="00EA5738"/>
    <w:rsid w:val="00EA62AD"/>
    <w:rsid w:val="00EA6B2C"/>
    <w:rsid w:val="00EA7FFC"/>
    <w:rsid w:val="00EB10B2"/>
    <w:rsid w:val="00EB153B"/>
    <w:rsid w:val="00EB2DAB"/>
    <w:rsid w:val="00EB3398"/>
    <w:rsid w:val="00EB42F1"/>
    <w:rsid w:val="00EB4359"/>
    <w:rsid w:val="00EB4FFA"/>
    <w:rsid w:val="00EB515E"/>
    <w:rsid w:val="00EB52B2"/>
    <w:rsid w:val="00EB6DEA"/>
    <w:rsid w:val="00EB75FC"/>
    <w:rsid w:val="00EB7942"/>
    <w:rsid w:val="00EC05BD"/>
    <w:rsid w:val="00EC09C6"/>
    <w:rsid w:val="00EC32B6"/>
    <w:rsid w:val="00EC3CAA"/>
    <w:rsid w:val="00EC6A01"/>
    <w:rsid w:val="00EC7198"/>
    <w:rsid w:val="00ED49D7"/>
    <w:rsid w:val="00ED5641"/>
    <w:rsid w:val="00ED7E44"/>
    <w:rsid w:val="00EE02FD"/>
    <w:rsid w:val="00EE06DD"/>
    <w:rsid w:val="00EE17B1"/>
    <w:rsid w:val="00EE2E8C"/>
    <w:rsid w:val="00EE40D2"/>
    <w:rsid w:val="00EE57D5"/>
    <w:rsid w:val="00EE6251"/>
    <w:rsid w:val="00EE663C"/>
    <w:rsid w:val="00EE76C8"/>
    <w:rsid w:val="00EF2CB9"/>
    <w:rsid w:val="00EF3269"/>
    <w:rsid w:val="00EF5550"/>
    <w:rsid w:val="00EF555B"/>
    <w:rsid w:val="00EF5AAA"/>
    <w:rsid w:val="00EF5BCB"/>
    <w:rsid w:val="00EF66BC"/>
    <w:rsid w:val="00F027BB"/>
    <w:rsid w:val="00F03850"/>
    <w:rsid w:val="00F03D2E"/>
    <w:rsid w:val="00F0490E"/>
    <w:rsid w:val="00F04CA8"/>
    <w:rsid w:val="00F0571C"/>
    <w:rsid w:val="00F058B8"/>
    <w:rsid w:val="00F06770"/>
    <w:rsid w:val="00F06CA2"/>
    <w:rsid w:val="00F06E09"/>
    <w:rsid w:val="00F06E0F"/>
    <w:rsid w:val="00F07126"/>
    <w:rsid w:val="00F100E0"/>
    <w:rsid w:val="00F116AA"/>
    <w:rsid w:val="00F11DCF"/>
    <w:rsid w:val="00F127FA"/>
    <w:rsid w:val="00F13709"/>
    <w:rsid w:val="00F142BB"/>
    <w:rsid w:val="00F14F2D"/>
    <w:rsid w:val="00F14F36"/>
    <w:rsid w:val="00F15023"/>
    <w:rsid w:val="00F15799"/>
    <w:rsid w:val="00F15B2F"/>
    <w:rsid w:val="00F162EA"/>
    <w:rsid w:val="00F16E73"/>
    <w:rsid w:val="00F17838"/>
    <w:rsid w:val="00F201E6"/>
    <w:rsid w:val="00F21F85"/>
    <w:rsid w:val="00F2206C"/>
    <w:rsid w:val="00F23370"/>
    <w:rsid w:val="00F24736"/>
    <w:rsid w:val="00F24C23"/>
    <w:rsid w:val="00F26207"/>
    <w:rsid w:val="00F26840"/>
    <w:rsid w:val="00F27208"/>
    <w:rsid w:val="00F31F7E"/>
    <w:rsid w:val="00F321EA"/>
    <w:rsid w:val="00F328B9"/>
    <w:rsid w:val="00F33204"/>
    <w:rsid w:val="00F338B4"/>
    <w:rsid w:val="00F33F51"/>
    <w:rsid w:val="00F34862"/>
    <w:rsid w:val="00F36716"/>
    <w:rsid w:val="00F370AC"/>
    <w:rsid w:val="00F400E5"/>
    <w:rsid w:val="00F40A13"/>
    <w:rsid w:val="00F40D0A"/>
    <w:rsid w:val="00F41096"/>
    <w:rsid w:val="00F41AF9"/>
    <w:rsid w:val="00F41F1E"/>
    <w:rsid w:val="00F425C1"/>
    <w:rsid w:val="00F42CDA"/>
    <w:rsid w:val="00F42D44"/>
    <w:rsid w:val="00F42E66"/>
    <w:rsid w:val="00F42EAA"/>
    <w:rsid w:val="00F448F6"/>
    <w:rsid w:val="00F462BD"/>
    <w:rsid w:val="00F50765"/>
    <w:rsid w:val="00F528B4"/>
    <w:rsid w:val="00F52D27"/>
    <w:rsid w:val="00F52D76"/>
    <w:rsid w:val="00F53123"/>
    <w:rsid w:val="00F531C1"/>
    <w:rsid w:val="00F54186"/>
    <w:rsid w:val="00F54D1D"/>
    <w:rsid w:val="00F560A4"/>
    <w:rsid w:val="00F577AF"/>
    <w:rsid w:val="00F6004A"/>
    <w:rsid w:val="00F60FAC"/>
    <w:rsid w:val="00F61B45"/>
    <w:rsid w:val="00F61EB0"/>
    <w:rsid w:val="00F625EE"/>
    <w:rsid w:val="00F631B2"/>
    <w:rsid w:val="00F63B81"/>
    <w:rsid w:val="00F64531"/>
    <w:rsid w:val="00F64D1D"/>
    <w:rsid w:val="00F66223"/>
    <w:rsid w:val="00F67403"/>
    <w:rsid w:val="00F6773F"/>
    <w:rsid w:val="00F70757"/>
    <w:rsid w:val="00F70B20"/>
    <w:rsid w:val="00F736E1"/>
    <w:rsid w:val="00F75839"/>
    <w:rsid w:val="00F76375"/>
    <w:rsid w:val="00F76C58"/>
    <w:rsid w:val="00F77ABE"/>
    <w:rsid w:val="00F81212"/>
    <w:rsid w:val="00F815EE"/>
    <w:rsid w:val="00F818BC"/>
    <w:rsid w:val="00F81940"/>
    <w:rsid w:val="00F82C47"/>
    <w:rsid w:val="00F83527"/>
    <w:rsid w:val="00F8520C"/>
    <w:rsid w:val="00F863E2"/>
    <w:rsid w:val="00F92633"/>
    <w:rsid w:val="00F940E2"/>
    <w:rsid w:val="00F94ABA"/>
    <w:rsid w:val="00F94C8B"/>
    <w:rsid w:val="00F95458"/>
    <w:rsid w:val="00F95598"/>
    <w:rsid w:val="00F95882"/>
    <w:rsid w:val="00F9758D"/>
    <w:rsid w:val="00F975B8"/>
    <w:rsid w:val="00F97B4C"/>
    <w:rsid w:val="00FA26E2"/>
    <w:rsid w:val="00FA3B9D"/>
    <w:rsid w:val="00FA5614"/>
    <w:rsid w:val="00FA562F"/>
    <w:rsid w:val="00FA5FD9"/>
    <w:rsid w:val="00FA701D"/>
    <w:rsid w:val="00FA7853"/>
    <w:rsid w:val="00FA7EC2"/>
    <w:rsid w:val="00FB0334"/>
    <w:rsid w:val="00FB0681"/>
    <w:rsid w:val="00FB19C9"/>
    <w:rsid w:val="00FB2117"/>
    <w:rsid w:val="00FB2266"/>
    <w:rsid w:val="00FB22EB"/>
    <w:rsid w:val="00FB2FE8"/>
    <w:rsid w:val="00FB307A"/>
    <w:rsid w:val="00FB40A0"/>
    <w:rsid w:val="00FB4A5E"/>
    <w:rsid w:val="00FC0283"/>
    <w:rsid w:val="00FC05AB"/>
    <w:rsid w:val="00FC05C6"/>
    <w:rsid w:val="00FC1B24"/>
    <w:rsid w:val="00FC1C69"/>
    <w:rsid w:val="00FC25E1"/>
    <w:rsid w:val="00FC4506"/>
    <w:rsid w:val="00FC6603"/>
    <w:rsid w:val="00FC6C23"/>
    <w:rsid w:val="00FC6CFD"/>
    <w:rsid w:val="00FC7814"/>
    <w:rsid w:val="00FD0976"/>
    <w:rsid w:val="00FD1CF8"/>
    <w:rsid w:val="00FD2708"/>
    <w:rsid w:val="00FD2822"/>
    <w:rsid w:val="00FD2C65"/>
    <w:rsid w:val="00FD3508"/>
    <w:rsid w:val="00FD36D8"/>
    <w:rsid w:val="00FD4810"/>
    <w:rsid w:val="00FD54EC"/>
    <w:rsid w:val="00FD583F"/>
    <w:rsid w:val="00FD59F2"/>
    <w:rsid w:val="00FD5B26"/>
    <w:rsid w:val="00FD7488"/>
    <w:rsid w:val="00FD7D5D"/>
    <w:rsid w:val="00FE2F2C"/>
    <w:rsid w:val="00FE4CA2"/>
    <w:rsid w:val="00FE5A5F"/>
    <w:rsid w:val="00FE668F"/>
    <w:rsid w:val="00FE6B9A"/>
    <w:rsid w:val="00FE6F5C"/>
    <w:rsid w:val="00FE7474"/>
    <w:rsid w:val="00FF1130"/>
    <w:rsid w:val="00FF144F"/>
    <w:rsid w:val="00FF16B4"/>
    <w:rsid w:val="00FF37B5"/>
    <w:rsid w:val="00FF39CB"/>
    <w:rsid w:val="00FF3C35"/>
    <w:rsid w:val="00FF44B2"/>
    <w:rsid w:val="00FF5035"/>
    <w:rsid w:val="00FF5804"/>
    <w:rsid w:val="00FF69A5"/>
    <w:rsid w:val="00FF73A9"/>
    <w:rsid w:val="015F95F0"/>
    <w:rsid w:val="017A1471"/>
    <w:rsid w:val="01EAE751"/>
    <w:rsid w:val="023DFA64"/>
    <w:rsid w:val="026154E8"/>
    <w:rsid w:val="02D1E798"/>
    <w:rsid w:val="03EDE2B0"/>
    <w:rsid w:val="04A68BF6"/>
    <w:rsid w:val="04B21770"/>
    <w:rsid w:val="04F77306"/>
    <w:rsid w:val="0534E211"/>
    <w:rsid w:val="053B6DD6"/>
    <w:rsid w:val="053BA0A7"/>
    <w:rsid w:val="055562A2"/>
    <w:rsid w:val="0581F85C"/>
    <w:rsid w:val="069200C3"/>
    <w:rsid w:val="071B9DAE"/>
    <w:rsid w:val="077ECAFA"/>
    <w:rsid w:val="083765F5"/>
    <w:rsid w:val="08652DC0"/>
    <w:rsid w:val="08E5AF98"/>
    <w:rsid w:val="0902BE10"/>
    <w:rsid w:val="093BFF18"/>
    <w:rsid w:val="093CB8CC"/>
    <w:rsid w:val="097FC717"/>
    <w:rsid w:val="0994FDFD"/>
    <w:rsid w:val="0A2055B6"/>
    <w:rsid w:val="0A52A6F8"/>
    <w:rsid w:val="0A7B7D26"/>
    <w:rsid w:val="0AA5034B"/>
    <w:rsid w:val="0ACE1C86"/>
    <w:rsid w:val="0AF376F7"/>
    <w:rsid w:val="0AFB647D"/>
    <w:rsid w:val="0B2A4299"/>
    <w:rsid w:val="0B5E6358"/>
    <w:rsid w:val="0BCFEFBC"/>
    <w:rsid w:val="0BF8F495"/>
    <w:rsid w:val="0C06071D"/>
    <w:rsid w:val="0C075ABB"/>
    <w:rsid w:val="0C9734DE"/>
    <w:rsid w:val="0CA24897"/>
    <w:rsid w:val="0D275377"/>
    <w:rsid w:val="0D7B37F2"/>
    <w:rsid w:val="0DB50802"/>
    <w:rsid w:val="0DE63BF7"/>
    <w:rsid w:val="0E8DE4BE"/>
    <w:rsid w:val="0ED3A98E"/>
    <w:rsid w:val="0EED67A4"/>
    <w:rsid w:val="0F43D304"/>
    <w:rsid w:val="0F4BF260"/>
    <w:rsid w:val="0F9A379B"/>
    <w:rsid w:val="0FC07782"/>
    <w:rsid w:val="1014A74D"/>
    <w:rsid w:val="10318F5C"/>
    <w:rsid w:val="105F9B4B"/>
    <w:rsid w:val="10807E5D"/>
    <w:rsid w:val="108DC7BD"/>
    <w:rsid w:val="10E03ADD"/>
    <w:rsid w:val="10F8FE93"/>
    <w:rsid w:val="1143E9CF"/>
    <w:rsid w:val="118B90F7"/>
    <w:rsid w:val="11AEBB03"/>
    <w:rsid w:val="11CC431B"/>
    <w:rsid w:val="11D8A4ED"/>
    <w:rsid w:val="11FDEBC8"/>
    <w:rsid w:val="1249658B"/>
    <w:rsid w:val="125160D7"/>
    <w:rsid w:val="1273EBE2"/>
    <w:rsid w:val="1291060B"/>
    <w:rsid w:val="12C1CC76"/>
    <w:rsid w:val="1305EE25"/>
    <w:rsid w:val="131BC77A"/>
    <w:rsid w:val="1409370F"/>
    <w:rsid w:val="148B31D1"/>
    <w:rsid w:val="14E5C36F"/>
    <w:rsid w:val="15688EEE"/>
    <w:rsid w:val="162850AA"/>
    <w:rsid w:val="166ACA31"/>
    <w:rsid w:val="16EC98B3"/>
    <w:rsid w:val="179AB230"/>
    <w:rsid w:val="17C23B1B"/>
    <w:rsid w:val="17D04D83"/>
    <w:rsid w:val="17D90598"/>
    <w:rsid w:val="17D9E785"/>
    <w:rsid w:val="180F1E95"/>
    <w:rsid w:val="18E2C8BF"/>
    <w:rsid w:val="18E3A723"/>
    <w:rsid w:val="19307682"/>
    <w:rsid w:val="1938630D"/>
    <w:rsid w:val="1A0CC721"/>
    <w:rsid w:val="1B738B03"/>
    <w:rsid w:val="1B739548"/>
    <w:rsid w:val="1BC255EB"/>
    <w:rsid w:val="1BEB0E1F"/>
    <w:rsid w:val="1C1F155F"/>
    <w:rsid w:val="1C9BAA1E"/>
    <w:rsid w:val="1D5CA385"/>
    <w:rsid w:val="1DA102FC"/>
    <w:rsid w:val="1E85B627"/>
    <w:rsid w:val="1EACBF5C"/>
    <w:rsid w:val="1EB9579F"/>
    <w:rsid w:val="1F00E84F"/>
    <w:rsid w:val="1F1E1C55"/>
    <w:rsid w:val="1F20D86C"/>
    <w:rsid w:val="1F2760EF"/>
    <w:rsid w:val="1FED05B6"/>
    <w:rsid w:val="202024C7"/>
    <w:rsid w:val="2038B5AC"/>
    <w:rsid w:val="208AC425"/>
    <w:rsid w:val="21929A09"/>
    <w:rsid w:val="21BFEDCA"/>
    <w:rsid w:val="2201909B"/>
    <w:rsid w:val="22538F94"/>
    <w:rsid w:val="2266781A"/>
    <w:rsid w:val="22C799E4"/>
    <w:rsid w:val="2357C7AF"/>
    <w:rsid w:val="237ECEBE"/>
    <w:rsid w:val="23AAD021"/>
    <w:rsid w:val="23B4A64B"/>
    <w:rsid w:val="23B84C52"/>
    <w:rsid w:val="240403D5"/>
    <w:rsid w:val="246C92D7"/>
    <w:rsid w:val="249F4230"/>
    <w:rsid w:val="24BFA7FC"/>
    <w:rsid w:val="2545C968"/>
    <w:rsid w:val="255776B2"/>
    <w:rsid w:val="258300EA"/>
    <w:rsid w:val="25E9A46F"/>
    <w:rsid w:val="25F13EA1"/>
    <w:rsid w:val="25F8E708"/>
    <w:rsid w:val="2605DE0F"/>
    <w:rsid w:val="264A744B"/>
    <w:rsid w:val="26543AEE"/>
    <w:rsid w:val="268F01A4"/>
    <w:rsid w:val="26F89295"/>
    <w:rsid w:val="2739E93D"/>
    <w:rsid w:val="27910A16"/>
    <w:rsid w:val="28E9781A"/>
    <w:rsid w:val="28F62A2F"/>
    <w:rsid w:val="2936850C"/>
    <w:rsid w:val="293D192F"/>
    <w:rsid w:val="29720437"/>
    <w:rsid w:val="29E5596E"/>
    <w:rsid w:val="2A6BBCCF"/>
    <w:rsid w:val="2A7D8DC6"/>
    <w:rsid w:val="2B0E393F"/>
    <w:rsid w:val="2B2888D6"/>
    <w:rsid w:val="2B2D2318"/>
    <w:rsid w:val="2BC86371"/>
    <w:rsid w:val="2C7EE503"/>
    <w:rsid w:val="2C8086A0"/>
    <w:rsid w:val="2C907C9C"/>
    <w:rsid w:val="2CA0BB54"/>
    <w:rsid w:val="2CABF964"/>
    <w:rsid w:val="2CED3A27"/>
    <w:rsid w:val="2D16D40D"/>
    <w:rsid w:val="2DBCE43B"/>
    <w:rsid w:val="2E2FD9CD"/>
    <w:rsid w:val="2E98E499"/>
    <w:rsid w:val="2EB258E4"/>
    <w:rsid w:val="2EFF2341"/>
    <w:rsid w:val="2F15EDBE"/>
    <w:rsid w:val="2F39E769"/>
    <w:rsid w:val="2FFC3B6F"/>
    <w:rsid w:val="3089201E"/>
    <w:rsid w:val="30D25333"/>
    <w:rsid w:val="30FA4B7B"/>
    <w:rsid w:val="3175C00E"/>
    <w:rsid w:val="31D87C0A"/>
    <w:rsid w:val="321DCE77"/>
    <w:rsid w:val="3284896A"/>
    <w:rsid w:val="329E0867"/>
    <w:rsid w:val="32BDEF5A"/>
    <w:rsid w:val="330D1A36"/>
    <w:rsid w:val="335C1704"/>
    <w:rsid w:val="33E1B1F5"/>
    <w:rsid w:val="33F4302F"/>
    <w:rsid w:val="33F59A68"/>
    <w:rsid w:val="340D588C"/>
    <w:rsid w:val="342059CB"/>
    <w:rsid w:val="346671A3"/>
    <w:rsid w:val="3477AC7A"/>
    <w:rsid w:val="34D3D388"/>
    <w:rsid w:val="34F225E9"/>
    <w:rsid w:val="34F84C0C"/>
    <w:rsid w:val="35449343"/>
    <w:rsid w:val="355F39D0"/>
    <w:rsid w:val="358E3B23"/>
    <w:rsid w:val="35A7E259"/>
    <w:rsid w:val="35A928ED"/>
    <w:rsid w:val="35BC2A2C"/>
    <w:rsid w:val="35C505CA"/>
    <w:rsid w:val="35DB08C0"/>
    <w:rsid w:val="35E79417"/>
    <w:rsid w:val="3609C9E8"/>
    <w:rsid w:val="3621F626"/>
    <w:rsid w:val="36D36984"/>
    <w:rsid w:val="36D662CF"/>
    <w:rsid w:val="36D72EDC"/>
    <w:rsid w:val="3744F94E"/>
    <w:rsid w:val="375C9DEA"/>
    <w:rsid w:val="3762F659"/>
    <w:rsid w:val="37721102"/>
    <w:rsid w:val="38578974"/>
    <w:rsid w:val="389B557A"/>
    <w:rsid w:val="389D6F36"/>
    <w:rsid w:val="397C6BDA"/>
    <w:rsid w:val="39F2F935"/>
    <w:rsid w:val="3A56001A"/>
    <w:rsid w:val="3B24221A"/>
    <w:rsid w:val="3B35793E"/>
    <w:rsid w:val="3B48D186"/>
    <w:rsid w:val="3B5781A9"/>
    <w:rsid w:val="3B646417"/>
    <w:rsid w:val="3BE95C12"/>
    <w:rsid w:val="3C2F5BC9"/>
    <w:rsid w:val="3C3BCF32"/>
    <w:rsid w:val="3C9A8697"/>
    <w:rsid w:val="3CFE18C0"/>
    <w:rsid w:val="3DB43AD2"/>
    <w:rsid w:val="3E4F6E1F"/>
    <w:rsid w:val="3E67E665"/>
    <w:rsid w:val="3E81A63A"/>
    <w:rsid w:val="3E82D52A"/>
    <w:rsid w:val="3E983DE6"/>
    <w:rsid w:val="3EADFCFD"/>
    <w:rsid w:val="3ECDF23C"/>
    <w:rsid w:val="3ED184A2"/>
    <w:rsid w:val="3F016783"/>
    <w:rsid w:val="3F246273"/>
    <w:rsid w:val="405AB966"/>
    <w:rsid w:val="40686725"/>
    <w:rsid w:val="408F383B"/>
    <w:rsid w:val="40CAE49F"/>
    <w:rsid w:val="40CB13AF"/>
    <w:rsid w:val="40F1592C"/>
    <w:rsid w:val="41C7BF4C"/>
    <w:rsid w:val="41D7CC2E"/>
    <w:rsid w:val="4203FF67"/>
    <w:rsid w:val="420D4DB3"/>
    <w:rsid w:val="4211C00B"/>
    <w:rsid w:val="425262A1"/>
    <w:rsid w:val="4326BC36"/>
    <w:rsid w:val="4427A9DB"/>
    <w:rsid w:val="4461E780"/>
    <w:rsid w:val="447045BF"/>
    <w:rsid w:val="44ECF096"/>
    <w:rsid w:val="457A0B53"/>
    <w:rsid w:val="45ADC76B"/>
    <w:rsid w:val="45C12EA4"/>
    <w:rsid w:val="4619E459"/>
    <w:rsid w:val="469EBB48"/>
    <w:rsid w:val="46B643CA"/>
    <w:rsid w:val="46BE2E43"/>
    <w:rsid w:val="46D6746B"/>
    <w:rsid w:val="47DAA7EC"/>
    <w:rsid w:val="48233141"/>
    <w:rsid w:val="482E7CCD"/>
    <w:rsid w:val="4854BBB9"/>
    <w:rsid w:val="48AA5702"/>
    <w:rsid w:val="48B04B4F"/>
    <w:rsid w:val="495FF845"/>
    <w:rsid w:val="4962D898"/>
    <w:rsid w:val="4A36E4CA"/>
    <w:rsid w:val="4A702F8D"/>
    <w:rsid w:val="4AC62F7D"/>
    <w:rsid w:val="4B1028F5"/>
    <w:rsid w:val="4B526AA6"/>
    <w:rsid w:val="4B5386FA"/>
    <w:rsid w:val="4BC2D022"/>
    <w:rsid w:val="4BF19F04"/>
    <w:rsid w:val="4C18F162"/>
    <w:rsid w:val="4C1D5364"/>
    <w:rsid w:val="4C5AB6DC"/>
    <w:rsid w:val="4C8D9B9F"/>
    <w:rsid w:val="4C979907"/>
    <w:rsid w:val="4CC560D2"/>
    <w:rsid w:val="4CD61F5E"/>
    <w:rsid w:val="4D17F143"/>
    <w:rsid w:val="4D742969"/>
    <w:rsid w:val="4DAA92D6"/>
    <w:rsid w:val="4DAFEFAB"/>
    <w:rsid w:val="4DB923C5"/>
    <w:rsid w:val="4DF12B2D"/>
    <w:rsid w:val="4EC29C77"/>
    <w:rsid w:val="4F1F2731"/>
    <w:rsid w:val="4F4A17A1"/>
    <w:rsid w:val="4FA0F5B3"/>
    <w:rsid w:val="4FC041AC"/>
    <w:rsid w:val="506E46E9"/>
    <w:rsid w:val="5085B570"/>
    <w:rsid w:val="50BAFE7A"/>
    <w:rsid w:val="50FED25C"/>
    <w:rsid w:val="519EAE9E"/>
    <w:rsid w:val="51C05AFE"/>
    <w:rsid w:val="522FBEBE"/>
    <w:rsid w:val="529710A8"/>
    <w:rsid w:val="52B1C011"/>
    <w:rsid w:val="52C7C045"/>
    <w:rsid w:val="52FE913D"/>
    <w:rsid w:val="533B9D0D"/>
    <w:rsid w:val="53A485EA"/>
    <w:rsid w:val="53D38F6F"/>
    <w:rsid w:val="5408020B"/>
    <w:rsid w:val="5456F786"/>
    <w:rsid w:val="54A2AAEC"/>
    <w:rsid w:val="54B83504"/>
    <w:rsid w:val="5505134A"/>
    <w:rsid w:val="5665FD9D"/>
    <w:rsid w:val="5710DEE3"/>
    <w:rsid w:val="571CAC15"/>
    <w:rsid w:val="575FE6B1"/>
    <w:rsid w:val="57AA0F5A"/>
    <w:rsid w:val="57DA4BAE"/>
    <w:rsid w:val="57E21C76"/>
    <w:rsid w:val="57EF65EE"/>
    <w:rsid w:val="58723591"/>
    <w:rsid w:val="589AEAFC"/>
    <w:rsid w:val="591FBC73"/>
    <w:rsid w:val="5927F201"/>
    <w:rsid w:val="595BDFEF"/>
    <w:rsid w:val="5994899D"/>
    <w:rsid w:val="59D67102"/>
    <w:rsid w:val="5A071586"/>
    <w:rsid w:val="5A864F02"/>
    <w:rsid w:val="5AFAA5A8"/>
    <w:rsid w:val="5B5214BA"/>
    <w:rsid w:val="5B5E92B7"/>
    <w:rsid w:val="5BF498BD"/>
    <w:rsid w:val="5C33772E"/>
    <w:rsid w:val="5CF05B70"/>
    <w:rsid w:val="5DD69FF7"/>
    <w:rsid w:val="5E0738E9"/>
    <w:rsid w:val="5E21D4E1"/>
    <w:rsid w:val="5E2B55FE"/>
    <w:rsid w:val="5E45D872"/>
    <w:rsid w:val="5E4D3ECC"/>
    <w:rsid w:val="5EBFCAB5"/>
    <w:rsid w:val="5F956D1D"/>
    <w:rsid w:val="5FA2975E"/>
    <w:rsid w:val="5FC5CB2F"/>
    <w:rsid w:val="5FD5B029"/>
    <w:rsid w:val="5FED4B19"/>
    <w:rsid w:val="604E1EE5"/>
    <w:rsid w:val="607F10DD"/>
    <w:rsid w:val="61D3BC41"/>
    <w:rsid w:val="61EF3A84"/>
    <w:rsid w:val="61F76B77"/>
    <w:rsid w:val="61F931DF"/>
    <w:rsid w:val="6235ACE2"/>
    <w:rsid w:val="62545BD3"/>
    <w:rsid w:val="626A0D96"/>
    <w:rsid w:val="62917DDB"/>
    <w:rsid w:val="62F3E53E"/>
    <w:rsid w:val="634A6647"/>
    <w:rsid w:val="63519EE8"/>
    <w:rsid w:val="637ECF3B"/>
    <w:rsid w:val="63EAAE99"/>
    <w:rsid w:val="646BD398"/>
    <w:rsid w:val="64D41516"/>
    <w:rsid w:val="6614240B"/>
    <w:rsid w:val="661DD6FE"/>
    <w:rsid w:val="66FCFD9C"/>
    <w:rsid w:val="67129A29"/>
    <w:rsid w:val="6717C014"/>
    <w:rsid w:val="6730E871"/>
    <w:rsid w:val="684EB38E"/>
    <w:rsid w:val="6885985C"/>
    <w:rsid w:val="689D045B"/>
    <w:rsid w:val="68B39075"/>
    <w:rsid w:val="68B64304"/>
    <w:rsid w:val="68CA291C"/>
    <w:rsid w:val="69281597"/>
    <w:rsid w:val="69962D46"/>
    <w:rsid w:val="6A314146"/>
    <w:rsid w:val="6A9425EF"/>
    <w:rsid w:val="6A9B7B02"/>
    <w:rsid w:val="6B259BB1"/>
    <w:rsid w:val="6B4BDA9D"/>
    <w:rsid w:val="6B4D098D"/>
    <w:rsid w:val="6B57E751"/>
    <w:rsid w:val="6B9E808E"/>
    <w:rsid w:val="6C032AA4"/>
    <w:rsid w:val="6C239A0D"/>
    <w:rsid w:val="6C5F1EE1"/>
    <w:rsid w:val="6D23A552"/>
    <w:rsid w:val="6D88FAD1"/>
    <w:rsid w:val="6DF1D3C7"/>
    <w:rsid w:val="6E0728AB"/>
    <w:rsid w:val="6EA6DD92"/>
    <w:rsid w:val="6F43B50B"/>
    <w:rsid w:val="6F43FD41"/>
    <w:rsid w:val="6F461D3D"/>
    <w:rsid w:val="7046A3B9"/>
    <w:rsid w:val="7069080C"/>
    <w:rsid w:val="70699F84"/>
    <w:rsid w:val="70E61F6E"/>
    <w:rsid w:val="713670E6"/>
    <w:rsid w:val="71A6B77D"/>
    <w:rsid w:val="71CAE739"/>
    <w:rsid w:val="7277C8FD"/>
    <w:rsid w:val="727E109E"/>
    <w:rsid w:val="732E4FB6"/>
    <w:rsid w:val="738E220A"/>
    <w:rsid w:val="749663FF"/>
    <w:rsid w:val="74998C64"/>
    <w:rsid w:val="74E2E2D2"/>
    <w:rsid w:val="7536B7B3"/>
    <w:rsid w:val="754EB120"/>
    <w:rsid w:val="75BF43D0"/>
    <w:rsid w:val="765183DB"/>
    <w:rsid w:val="765AFD5E"/>
    <w:rsid w:val="766355C3"/>
    <w:rsid w:val="7670E744"/>
    <w:rsid w:val="769EFBC6"/>
    <w:rsid w:val="76AB7EDF"/>
    <w:rsid w:val="76DE1913"/>
    <w:rsid w:val="76F92CA2"/>
    <w:rsid w:val="7725CB13"/>
    <w:rsid w:val="7828FCDF"/>
    <w:rsid w:val="7860DC44"/>
    <w:rsid w:val="787BA1D5"/>
    <w:rsid w:val="7915051D"/>
    <w:rsid w:val="79251104"/>
    <w:rsid w:val="794182CB"/>
    <w:rsid w:val="7952A5FE"/>
    <w:rsid w:val="79CDBEF0"/>
    <w:rsid w:val="7A017202"/>
    <w:rsid w:val="7A02B896"/>
    <w:rsid w:val="7A3D7F4C"/>
    <w:rsid w:val="7AC607E0"/>
    <w:rsid w:val="7AC900C1"/>
    <w:rsid w:val="7B23C60E"/>
    <w:rsid w:val="7B99385A"/>
    <w:rsid w:val="7BF5F2FA"/>
    <w:rsid w:val="7C20BC20"/>
    <w:rsid w:val="7CF0E259"/>
    <w:rsid w:val="7D3AA65B"/>
    <w:rsid w:val="7D586144"/>
    <w:rsid w:val="7D7C3D7D"/>
    <w:rsid w:val="7D7C434B"/>
    <w:rsid w:val="7D7E09B3"/>
    <w:rsid w:val="7D9C2943"/>
    <w:rsid w:val="7DD07CD3"/>
    <w:rsid w:val="7DDE5DAB"/>
    <w:rsid w:val="7DFF938C"/>
    <w:rsid w:val="7E251B02"/>
    <w:rsid w:val="7E2CA69E"/>
    <w:rsid w:val="7E82606B"/>
    <w:rsid w:val="7EBD8130"/>
    <w:rsid w:val="7F125230"/>
    <w:rsid w:val="7F585CE2"/>
    <w:rsid w:val="7FD0F1E7"/>
    <w:rsid w:val="7FD7E8B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0F3645"/>
  <w15:docId w15:val="{6C3FE24E-97AD-4E26-B767-53A383D66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0F1592C"/>
    <w:pPr>
      <w:spacing w:after="0"/>
    </w:pPr>
    <w:rPr>
      <w:rFonts w:eastAsiaTheme="minorEastAsia"/>
      <w:b/>
      <w:bCs/>
      <w:color w:val="082A75" w:themeColor="text2"/>
      <w:sz w:val="28"/>
      <w:szCs w:val="28"/>
    </w:rPr>
  </w:style>
  <w:style w:type="paragraph" w:styleId="Heading1">
    <w:name w:val="heading 1"/>
    <w:basedOn w:val="Normal"/>
    <w:link w:val="Heading1Char"/>
    <w:uiPriority w:val="4"/>
    <w:qFormat/>
    <w:rsid w:val="40F1592C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4"/>
    <w:qFormat/>
    <w:rsid w:val="40F1592C"/>
    <w:pPr>
      <w:keepNext/>
      <w:spacing w:after="240"/>
      <w:outlineLvl w:val="1"/>
    </w:pPr>
    <w:rPr>
      <w:rFonts w:eastAsiaTheme="majorEastAsia" w:cstheme="majorBidi"/>
      <w:b w:val="0"/>
      <w:bCs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40F1592C"/>
    <w:pPr>
      <w:keepNext/>
      <w:spacing w:before="40"/>
      <w:outlineLvl w:val="2"/>
    </w:pPr>
    <w:rPr>
      <w:rFonts w:asciiTheme="majorHAnsi" w:eastAsiaTheme="majorEastAsia" w:hAnsiTheme="majorHAnsi" w:cstheme="majorBidi"/>
      <w:color w:val="012639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40F1592C"/>
    <w:pPr>
      <w:keepNext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40F1592C"/>
    <w:pPr>
      <w:keepNext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40F1592C"/>
    <w:pPr>
      <w:keepNext/>
      <w:spacing w:before="40"/>
      <w:outlineLvl w:val="5"/>
    </w:pPr>
    <w:rPr>
      <w:rFonts w:asciiTheme="majorHAnsi" w:eastAsiaTheme="majorEastAsia" w:hAnsiTheme="majorHAnsi" w:cstheme="majorBidi"/>
      <w:color w:val="01263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40F1592C"/>
    <w:pPr>
      <w:keepNext/>
      <w:spacing w:before="40"/>
      <w:outlineLvl w:val="6"/>
    </w:pPr>
    <w:rPr>
      <w:rFonts w:asciiTheme="majorHAnsi" w:eastAsiaTheme="majorEastAsia" w:hAnsiTheme="majorHAnsi" w:cstheme="majorBidi"/>
      <w:i/>
      <w:iCs/>
      <w:color w:val="01263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40F1592C"/>
    <w:pPr>
      <w:keepNext/>
      <w:spacing w:before="40"/>
      <w:outlineLvl w:val="7"/>
    </w:pPr>
    <w:rPr>
      <w:rFonts w:asciiTheme="majorHAnsi" w:eastAsiaTheme="majorEastAsia" w:hAnsiTheme="majorHAnsi" w:cstheme="majorBidi"/>
      <w:color w:val="221D5D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40F1592C"/>
    <w:pPr>
      <w:keepNext/>
      <w:spacing w:before="40"/>
      <w:outlineLvl w:val="8"/>
    </w:pPr>
    <w:rPr>
      <w:rFonts w:asciiTheme="majorHAnsi" w:eastAsiaTheme="majorEastAsia" w:hAnsiTheme="majorHAnsi" w:cstheme="majorBidi"/>
      <w:i/>
      <w:iCs/>
      <w:color w:val="221D5D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40F159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40F1592C"/>
    <w:rPr>
      <w:rFonts w:ascii="Tahoma" w:eastAsiaTheme="minorEastAsia" w:hAnsi="Tahoma" w:cs="Tahoma"/>
      <w:noProof w:val="0"/>
      <w:sz w:val="16"/>
      <w:szCs w:val="16"/>
      <w:lang w:val="pt-PT"/>
    </w:rPr>
  </w:style>
  <w:style w:type="paragraph" w:styleId="Title">
    <w:name w:val="Title"/>
    <w:basedOn w:val="Normal"/>
    <w:link w:val="TitleChar"/>
    <w:uiPriority w:val="1"/>
    <w:qFormat/>
    <w:rsid w:val="40F1592C"/>
    <w:pPr>
      <w:spacing w:after="200"/>
    </w:pPr>
    <w:rPr>
      <w:rFonts w:asciiTheme="majorHAnsi" w:eastAsiaTheme="majorEastAsia" w:hAnsiTheme="majorHAnsi" w:cstheme="majorBidi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40F1592C"/>
    <w:rPr>
      <w:rFonts w:asciiTheme="majorHAnsi" w:eastAsiaTheme="majorEastAsia" w:hAnsiTheme="majorHAnsi" w:cstheme="majorBidi"/>
      <w:b/>
      <w:bCs/>
      <w:noProof w:val="0"/>
      <w:color w:val="082A75" w:themeColor="text2"/>
      <w:sz w:val="72"/>
      <w:szCs w:val="72"/>
      <w:lang w:val="pt-PT"/>
    </w:rPr>
  </w:style>
  <w:style w:type="paragraph" w:styleId="Subtitle">
    <w:name w:val="Subtitle"/>
    <w:basedOn w:val="Normal"/>
    <w:link w:val="SubtitleChar"/>
    <w:uiPriority w:val="2"/>
    <w:qFormat/>
    <w:rsid w:val="40F1592C"/>
    <w:rPr>
      <w:b w:val="0"/>
      <w:bCs w:val="0"/>
      <w:cap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2"/>
    <w:rsid w:val="40F1592C"/>
    <w:rPr>
      <w:rFonts w:asciiTheme="minorHAnsi" w:eastAsiaTheme="minorEastAsia" w:hAnsiTheme="minorHAnsi" w:cstheme="minorBidi"/>
      <w:caps/>
      <w:noProof w:val="0"/>
      <w:color w:val="082A75" w:themeColor="text2"/>
      <w:sz w:val="32"/>
      <w:szCs w:val="32"/>
      <w:lang w:val="pt-PT"/>
    </w:rPr>
  </w:style>
  <w:style w:type="character" w:customStyle="1" w:styleId="Heading1Char">
    <w:name w:val="Heading 1 Char"/>
    <w:basedOn w:val="DefaultParagraphFont"/>
    <w:link w:val="Heading1"/>
    <w:uiPriority w:val="4"/>
    <w:rsid w:val="40F1592C"/>
    <w:rPr>
      <w:rFonts w:asciiTheme="majorHAnsi" w:eastAsiaTheme="majorEastAsia" w:hAnsiTheme="majorHAnsi" w:cstheme="majorBidi"/>
      <w:b/>
      <w:bCs/>
      <w:noProof w:val="0"/>
      <w:color w:val="061F57" w:themeColor="text2" w:themeShade="BF"/>
      <w:sz w:val="52"/>
      <w:szCs w:val="52"/>
      <w:lang w:val="pt-PT"/>
    </w:rPr>
  </w:style>
  <w:style w:type="paragraph" w:styleId="Header">
    <w:name w:val="header"/>
    <w:basedOn w:val="Normal"/>
    <w:link w:val="HeaderChar"/>
    <w:uiPriority w:val="8"/>
    <w:unhideWhenUsed/>
    <w:rsid w:val="40F1592C"/>
  </w:style>
  <w:style w:type="character" w:customStyle="1" w:styleId="HeaderChar">
    <w:name w:val="Header Char"/>
    <w:basedOn w:val="DefaultParagraphFont"/>
    <w:link w:val="Header"/>
    <w:uiPriority w:val="8"/>
    <w:rsid w:val="40F1592C"/>
    <w:rPr>
      <w:noProof w:val="0"/>
      <w:lang w:val="pt-PT"/>
    </w:rPr>
  </w:style>
  <w:style w:type="paragraph" w:styleId="Footer">
    <w:name w:val="footer"/>
    <w:basedOn w:val="Normal"/>
    <w:link w:val="FooterChar"/>
    <w:uiPriority w:val="99"/>
    <w:unhideWhenUsed/>
    <w:rsid w:val="40F1592C"/>
  </w:style>
  <w:style w:type="character" w:customStyle="1" w:styleId="FooterChar">
    <w:name w:val="Footer Char"/>
    <w:basedOn w:val="DefaultParagraphFont"/>
    <w:link w:val="Footer"/>
    <w:uiPriority w:val="99"/>
    <w:rsid w:val="40F1592C"/>
    <w:rPr>
      <w:noProof w:val="0"/>
      <w:sz w:val="24"/>
      <w:szCs w:val="24"/>
      <w:lang w:val="pt-PT"/>
    </w:rPr>
  </w:style>
  <w:style w:type="paragraph" w:customStyle="1" w:styleId="Nome">
    <w:name w:val="Nome"/>
    <w:basedOn w:val="Normal"/>
    <w:uiPriority w:val="3"/>
    <w:qFormat/>
    <w:rsid w:val="40F1592C"/>
    <w:pPr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40F1592C"/>
    <w:rPr>
      <w:rFonts w:asciiTheme="minorHAnsi" w:eastAsiaTheme="majorEastAsia" w:hAnsiTheme="minorHAnsi" w:cstheme="majorBidi"/>
      <w:noProof w:val="0"/>
      <w:color w:val="082A75" w:themeColor="text2"/>
      <w:sz w:val="36"/>
      <w:szCs w:val="36"/>
      <w:lang w:val="pt-PT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uiPriority w:val="1"/>
    <w:qFormat/>
    <w:rsid w:val="40F1592C"/>
    <w:rPr>
      <w:b w:val="0"/>
      <w:bCs w:val="0"/>
    </w:rPr>
  </w:style>
  <w:style w:type="paragraph" w:customStyle="1" w:styleId="Textodenfase">
    <w:name w:val="Texto de Ênfase"/>
    <w:basedOn w:val="Normal"/>
    <w:link w:val="CaracteredoTextodenfase"/>
    <w:uiPriority w:val="1"/>
    <w:qFormat/>
    <w:rsid w:val="40F1592C"/>
  </w:style>
  <w:style w:type="character" w:customStyle="1" w:styleId="CaracteresdoContedo">
    <w:name w:val="Caracteres do Conteúdo"/>
    <w:basedOn w:val="DefaultParagraphFont"/>
    <w:link w:val="Contedo"/>
    <w:uiPriority w:val="1"/>
    <w:rsid w:val="40F1592C"/>
    <w:rPr>
      <w:rFonts w:asciiTheme="minorHAnsi" w:eastAsiaTheme="minorEastAsia" w:hAnsiTheme="minorHAnsi" w:cstheme="minorBidi"/>
      <w:noProof w:val="0"/>
      <w:color w:val="082A75" w:themeColor="text2"/>
      <w:sz w:val="28"/>
      <w:szCs w:val="28"/>
      <w:lang w:val="pt-PT"/>
    </w:rPr>
  </w:style>
  <w:style w:type="character" w:customStyle="1" w:styleId="CaracteredoTextodenfase">
    <w:name w:val="Caractere do Texto de Ênfase"/>
    <w:basedOn w:val="DefaultParagraphFont"/>
    <w:link w:val="Textodenfase"/>
    <w:uiPriority w:val="1"/>
    <w:rsid w:val="40F1592C"/>
    <w:rPr>
      <w:rFonts w:asciiTheme="minorHAnsi" w:eastAsiaTheme="minorEastAsia" w:hAnsiTheme="minorHAnsi" w:cstheme="minorBidi"/>
      <w:b/>
      <w:bCs/>
      <w:noProof w:val="0"/>
      <w:color w:val="082A75" w:themeColor="text2"/>
      <w:sz w:val="28"/>
      <w:szCs w:val="28"/>
      <w:lang w:val="pt-PT"/>
    </w:rPr>
  </w:style>
  <w:style w:type="character" w:customStyle="1" w:styleId="Heading3Char">
    <w:name w:val="Heading 3 Char"/>
    <w:basedOn w:val="DefaultParagraphFont"/>
    <w:link w:val="Heading3"/>
    <w:uiPriority w:val="5"/>
    <w:rsid w:val="40F1592C"/>
    <w:rPr>
      <w:rFonts w:asciiTheme="majorHAnsi" w:eastAsiaTheme="majorEastAsia" w:hAnsiTheme="majorHAnsi" w:cstheme="majorBidi"/>
      <w:b/>
      <w:bCs/>
      <w:noProof w:val="0"/>
      <w:color w:val="012639"/>
      <w:lang w:val="pt-PT"/>
    </w:rPr>
  </w:style>
  <w:style w:type="paragraph" w:styleId="Quote">
    <w:name w:val="Quote"/>
    <w:basedOn w:val="Normal"/>
    <w:next w:val="Normal"/>
    <w:link w:val="QuoteChar"/>
    <w:uiPriority w:val="29"/>
    <w:qFormat/>
    <w:rsid w:val="40F1592C"/>
    <w:pPr>
      <w:spacing w:before="200"/>
      <w:ind w:left="864" w:right="864"/>
      <w:jc w:val="center"/>
    </w:pPr>
    <w:rPr>
      <w:i/>
      <w:iCs/>
      <w:color w:val="2E287F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40F1592C"/>
    <w:pPr>
      <w:spacing w:before="360" w:after="360"/>
      <w:ind w:left="864" w:right="864"/>
      <w:jc w:val="center"/>
    </w:pPr>
    <w:rPr>
      <w:i/>
      <w:iCs/>
      <w:color w:val="024F75" w:themeColor="accent1"/>
    </w:rPr>
  </w:style>
  <w:style w:type="paragraph" w:styleId="ListParagraph">
    <w:name w:val="List Paragraph"/>
    <w:basedOn w:val="Normal"/>
    <w:uiPriority w:val="34"/>
    <w:qFormat/>
    <w:rsid w:val="40F1592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40F1592C"/>
    <w:rPr>
      <w:rFonts w:asciiTheme="majorHAnsi" w:eastAsiaTheme="majorEastAsia" w:hAnsiTheme="majorHAnsi" w:cstheme="majorBidi"/>
      <w:i/>
      <w:iCs/>
      <w:noProof w:val="0"/>
      <w:color w:val="013A57" w:themeColor="accent1" w:themeShade="BF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rsid w:val="40F1592C"/>
    <w:rPr>
      <w:rFonts w:asciiTheme="majorHAnsi" w:eastAsiaTheme="majorEastAsia" w:hAnsiTheme="majorHAnsi" w:cstheme="majorBidi"/>
      <w:noProof w:val="0"/>
      <w:color w:val="013A57" w:themeColor="accent1" w:themeShade="BF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rsid w:val="40F1592C"/>
    <w:rPr>
      <w:rFonts w:asciiTheme="majorHAnsi" w:eastAsiaTheme="majorEastAsia" w:hAnsiTheme="majorHAnsi" w:cstheme="majorBidi"/>
      <w:noProof w:val="0"/>
      <w:color w:val="012639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rsid w:val="40F1592C"/>
    <w:rPr>
      <w:rFonts w:asciiTheme="majorHAnsi" w:eastAsiaTheme="majorEastAsia" w:hAnsiTheme="majorHAnsi" w:cstheme="majorBidi"/>
      <w:i/>
      <w:iCs/>
      <w:noProof w:val="0"/>
      <w:color w:val="012639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rsid w:val="40F1592C"/>
    <w:rPr>
      <w:rFonts w:asciiTheme="majorHAnsi" w:eastAsiaTheme="majorEastAsia" w:hAnsiTheme="majorHAnsi" w:cstheme="majorBidi"/>
      <w:noProof w:val="0"/>
      <w:color w:val="221D5D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rsid w:val="40F1592C"/>
    <w:rPr>
      <w:rFonts w:asciiTheme="majorHAnsi" w:eastAsiaTheme="majorEastAsia" w:hAnsiTheme="majorHAnsi" w:cstheme="majorBidi"/>
      <w:i/>
      <w:iCs/>
      <w:noProof w:val="0"/>
      <w:color w:val="221D5D"/>
      <w:sz w:val="21"/>
      <w:szCs w:val="21"/>
      <w:lang w:val="pt-PT"/>
    </w:rPr>
  </w:style>
  <w:style w:type="character" w:customStyle="1" w:styleId="QuoteChar">
    <w:name w:val="Quote Char"/>
    <w:basedOn w:val="DefaultParagraphFont"/>
    <w:link w:val="Quote"/>
    <w:uiPriority w:val="29"/>
    <w:rsid w:val="40F1592C"/>
    <w:rPr>
      <w:i/>
      <w:iCs/>
      <w:noProof w:val="0"/>
      <w:color w:val="2E287F" w:themeColor="text1" w:themeTint="BF"/>
      <w:lang w:val="pt-PT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40F1592C"/>
    <w:rPr>
      <w:i/>
      <w:iCs/>
      <w:noProof w:val="0"/>
      <w:color w:val="024F75" w:themeColor="accent1"/>
      <w:lang w:val="pt-PT"/>
    </w:rPr>
  </w:style>
  <w:style w:type="paragraph" w:styleId="TOC1">
    <w:name w:val="toc 1"/>
    <w:basedOn w:val="Normal"/>
    <w:next w:val="Normal"/>
    <w:uiPriority w:val="39"/>
    <w:unhideWhenUsed/>
    <w:rsid w:val="40F1592C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40F1592C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40F1592C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40F1592C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40F1592C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40F1592C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40F1592C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40F1592C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40F1592C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40F1592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40F1592C"/>
    <w:rPr>
      <w:noProof w:val="0"/>
      <w:sz w:val="20"/>
      <w:szCs w:val="20"/>
      <w:lang w:val="pt-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40F1592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40F1592C"/>
    <w:rPr>
      <w:noProof w:val="0"/>
      <w:sz w:val="20"/>
      <w:szCs w:val="20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9D7950"/>
    <w:pPr>
      <w:keepLines/>
      <w:spacing w:after="0" w:line="259" w:lineRule="auto"/>
      <w:outlineLvl w:val="9"/>
    </w:pPr>
    <w:rPr>
      <w:b w:val="0"/>
      <w:bCs w:val="0"/>
      <w:color w:val="013A57" w:themeColor="accent1" w:themeShade="BF"/>
      <w:sz w:val="32"/>
      <w:szCs w:val="32"/>
      <w:lang w:eastAsia="pt-PT"/>
    </w:rPr>
  </w:style>
  <w:style w:type="character" w:styleId="Hyperlink">
    <w:name w:val="Hyperlink"/>
    <w:basedOn w:val="DefaultParagraphFont"/>
    <w:uiPriority w:val="99"/>
    <w:unhideWhenUsed/>
    <w:rsid w:val="009D7950"/>
    <w:rPr>
      <w:color w:val="3592CF" w:themeColor="hyperlink"/>
      <w:u w:val="single"/>
    </w:rPr>
  </w:style>
  <w:style w:type="paragraph" w:styleId="Caption">
    <w:name w:val="caption"/>
    <w:basedOn w:val="Normal"/>
    <w:next w:val="Normal"/>
    <w:uiPriority w:val="99"/>
    <w:unhideWhenUsed/>
    <w:rsid w:val="00C4778F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941p\Downloads\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525F437100C456A8968D7087FB1DA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57CC784-D985-479A-A679-3E387D131DAC}"/>
      </w:docPartPr>
      <w:docPartBody>
        <w:p w:rsidR="00752A27" w:rsidRDefault="00752A27">
          <w:pPr>
            <w:pStyle w:val="3525F437100C456A8968D7087FB1DAD9"/>
          </w:pPr>
          <w:r w:rsidRPr="00D86945">
            <w:rPr>
              <w:rStyle w:val="SubtitleChar"/>
              <w:b/>
              <w:lang w:val="pt-BR" w:bidi="pt-BR"/>
            </w:rPr>
            <w:fldChar w:fldCharType="begin"/>
          </w:r>
          <w:r w:rsidRPr="00D86945">
            <w:rPr>
              <w:rStyle w:val="Subtitle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itleChar"/>
              <w:b/>
              <w:lang w:val="pt-BR" w:bidi="pt-BR"/>
            </w:rPr>
            <w:fldChar w:fldCharType="separate"/>
          </w:r>
          <w:r>
            <w:rPr>
              <w:rStyle w:val="SubtitleChar"/>
              <w:lang w:val="pt-BR" w:bidi="pt-BR"/>
            </w:rPr>
            <w:t>dezembro 3</w:t>
          </w:r>
          <w:r w:rsidRPr="00D86945">
            <w:rPr>
              <w:rStyle w:val="SubtitleChar"/>
              <w:b/>
              <w:lang w:val="pt-BR" w:bidi="pt-BR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27"/>
    <w:rsid w:val="00224A8D"/>
    <w:rsid w:val="00426672"/>
    <w:rsid w:val="00484278"/>
    <w:rsid w:val="007062B4"/>
    <w:rsid w:val="00752A27"/>
    <w:rsid w:val="00A256DD"/>
    <w:rsid w:val="00E525EB"/>
    <w:rsid w:val="00ED1985"/>
    <w:rsid w:val="00F05FDD"/>
    <w:rsid w:val="00FF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3525F437100C456A8968D7087FB1DAD9">
    <w:name w:val="3525F437100C456A8968D7087FB1DAD9"/>
  </w:style>
  <w:style w:type="character" w:styleId="PlaceholderText">
    <w:name w:val="Placeholder Text"/>
    <w:basedOn w:val="DefaultParagraphFont"/>
    <w:uiPriority w:val="99"/>
    <w:unhideWhenUsed/>
    <w:rsid w:val="007062B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2d94e77-132f-4e72-9357-f940cba6e84e">
      <Terms xmlns="http://schemas.microsoft.com/office/infopath/2007/PartnerControls"/>
    </lcf76f155ced4ddcb4097134ff3c332f>
    <TaxCatchAll xmlns="a30aca14-997f-4037-a1b9-2c9c5f033dc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6DE94BCAD5A04480F406287A813A66" ma:contentTypeVersion="13" ma:contentTypeDescription="Create a new document." ma:contentTypeScope="" ma:versionID="05ed1afefa8d5edb179d7a2a32e94220">
  <xsd:schema xmlns:xsd="http://www.w3.org/2001/XMLSchema" xmlns:xs="http://www.w3.org/2001/XMLSchema" xmlns:p="http://schemas.microsoft.com/office/2006/metadata/properties" xmlns:ns2="e2d94e77-132f-4e72-9357-f940cba6e84e" xmlns:ns3="a30aca14-997f-4037-a1b9-2c9c5f033dc5" targetNamespace="http://schemas.microsoft.com/office/2006/metadata/properties" ma:root="true" ma:fieldsID="3ba1ef0d47b2b553d3ec49d0706ad3be" ns2:_="" ns3:_="">
    <xsd:import namespace="e2d94e77-132f-4e72-9357-f940cba6e84e"/>
    <xsd:import namespace="a30aca14-997f-4037-a1b9-2c9c5f033d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94e77-132f-4e72-9357-f940cba6e8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abd39c20-4416-4a86-a41d-df69d8f2de9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0aca14-997f-4037-a1b9-2c9c5f033dc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fd88ba38-42e1-4da5-b0bd-6c18b29851b3}" ma:internalName="TaxCatchAll" ma:showField="CatchAllData" ma:web="a30aca14-997f-4037-a1b9-2c9c5f033d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F8A021-D565-4011-8C5A-E653773879E6}">
  <ds:schemaRefs>
    <ds:schemaRef ds:uri="http://www.w3.org/XML/1998/namespace"/>
    <ds:schemaRef ds:uri="http://purl.org/dc/elements/1.1/"/>
    <ds:schemaRef ds:uri="a30aca14-997f-4037-a1b9-2c9c5f033dc5"/>
    <ds:schemaRef ds:uri="e2d94e77-132f-4e72-9357-f940cba6e84e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7421CE36-0625-49E1-B015-154BBC99AE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AAB15A-2B35-403D-B67B-0153E82EB4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AEA4E67-6014-436D-A2E5-8303535C48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d94e77-132f-4e72-9357-f940cba6e84e"/>
    <ds:schemaRef ds:uri="a30aca14-997f-4037-a1b9-2c9c5f033d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tf16392850_win32.dotx</Template>
  <TotalTime>689</TotalTime>
  <Pages>1</Pages>
  <Words>3248</Words>
  <Characters>18514</Characters>
  <Application>Microsoft Office Word</Application>
  <DocSecurity>4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21719</CharactersWithSpaces>
  <SharedDoc>false</SharedDoc>
  <HLinks>
    <vt:vector size="150" baseType="variant">
      <vt:variant>
        <vt:i4>1179699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_Toc124111778</vt:lpwstr>
      </vt:variant>
      <vt:variant>
        <vt:i4>1179699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_Toc124111777</vt:lpwstr>
      </vt:variant>
      <vt:variant>
        <vt:i4>1179699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_Toc124111776</vt:lpwstr>
      </vt:variant>
      <vt:variant>
        <vt:i4>1179699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_Toc124111775</vt:lpwstr>
      </vt:variant>
      <vt:variant>
        <vt:i4>1179699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_Toc124111774</vt:lpwstr>
      </vt:variant>
      <vt:variant>
        <vt:i4>1179699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_Toc124111773</vt:lpwstr>
      </vt:variant>
      <vt:variant>
        <vt:i4>1179699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_Toc124111772</vt:lpwstr>
      </vt:variant>
      <vt:variant>
        <vt:i4>1179699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_Toc124111771</vt:lpwstr>
      </vt:variant>
      <vt:variant>
        <vt:i4>1179699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_Toc124111770</vt:lpwstr>
      </vt:variant>
      <vt:variant>
        <vt:i4>1245235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_Toc124111769</vt:lpwstr>
      </vt:variant>
      <vt:variant>
        <vt:i4>1245235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_Toc124111768</vt:lpwstr>
      </vt:variant>
      <vt:variant>
        <vt:i4>1245235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_Toc124111767</vt:lpwstr>
      </vt:variant>
      <vt:variant>
        <vt:i4>1245235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_Toc124111766</vt:lpwstr>
      </vt:variant>
      <vt:variant>
        <vt:i4>1245235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_Toc124111765</vt:lpwstr>
      </vt:variant>
      <vt:variant>
        <vt:i4>1245235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_Toc124111764</vt:lpwstr>
      </vt:variant>
      <vt:variant>
        <vt:i4>1245235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_Toc124111763</vt:lpwstr>
      </vt:variant>
      <vt:variant>
        <vt:i4>1245235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_Toc124111762</vt:lpwstr>
      </vt:variant>
      <vt:variant>
        <vt:i4>1245235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_Toc124111761</vt:lpwstr>
      </vt:variant>
      <vt:variant>
        <vt:i4>1245235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_Toc124111760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_Toc124111759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_Toc124111758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_Toc124111757</vt:lpwstr>
      </vt:variant>
      <vt:variant>
        <vt:i4>1048627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_Toc124111756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_Toc124111755</vt:lpwstr>
      </vt:variant>
      <vt:variant>
        <vt:i4>1048627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_Toc124111754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Pereira</dc:creator>
  <cp:keywords/>
  <cp:lastModifiedBy>Ricardo Freitas (1210828)</cp:lastModifiedBy>
  <cp:revision>696</cp:revision>
  <cp:lastPrinted>2006-08-02T17:47:00Z</cp:lastPrinted>
  <dcterms:created xsi:type="dcterms:W3CDTF">2022-12-04T13:53:00Z</dcterms:created>
  <dcterms:modified xsi:type="dcterms:W3CDTF">2023-01-09T07:39:00Z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0x010100C26DE94BCAD5A04480F406287A813A66</vt:lpwstr>
  </property>
  <property fmtid="{D5CDD505-2E9C-101B-9397-08002B2CF9AE}" pid="4" name="MediaServiceImageTags">
    <vt:lpwstr/>
  </property>
</Properties>
</file>